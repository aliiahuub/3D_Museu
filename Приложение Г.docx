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46F55" w14:textId="77777777" w:rsidR="00E00F98" w:rsidRPr="002A33FC" w:rsidRDefault="00E00F98" w:rsidP="00E00F98">
      <w:pPr>
        <w:jc w:val="center"/>
        <w:rPr>
          <w:sz w:val="23"/>
          <w:szCs w:val="23"/>
        </w:rPr>
      </w:pPr>
    </w:p>
    <w:p w14:paraId="51199FEE" w14:textId="77777777" w:rsidR="00E00F98" w:rsidRPr="002A33FC" w:rsidRDefault="00E00F98" w:rsidP="00E00F98">
      <w:pPr>
        <w:jc w:val="center"/>
        <w:rPr>
          <w:sz w:val="23"/>
          <w:szCs w:val="23"/>
        </w:rPr>
      </w:pPr>
    </w:p>
    <w:p w14:paraId="670ACF91" w14:textId="77777777" w:rsidR="00E00F98" w:rsidRPr="002A33FC" w:rsidRDefault="00E00F98" w:rsidP="00E00F98">
      <w:pPr>
        <w:jc w:val="center"/>
        <w:rPr>
          <w:sz w:val="23"/>
          <w:szCs w:val="23"/>
        </w:rPr>
      </w:pPr>
    </w:p>
    <w:p w14:paraId="6E452A1C" w14:textId="77777777" w:rsidR="00E00F98" w:rsidRPr="002A33FC" w:rsidRDefault="00E00F98" w:rsidP="00E00F98">
      <w:pPr>
        <w:jc w:val="center"/>
        <w:rPr>
          <w:sz w:val="23"/>
          <w:szCs w:val="23"/>
        </w:rPr>
      </w:pPr>
    </w:p>
    <w:p w14:paraId="77E57AE4" w14:textId="77777777" w:rsidR="00E00F98" w:rsidRPr="002A33FC" w:rsidRDefault="00E00F98" w:rsidP="00E00F98">
      <w:pPr>
        <w:jc w:val="center"/>
        <w:rPr>
          <w:sz w:val="23"/>
          <w:szCs w:val="23"/>
        </w:rPr>
      </w:pPr>
    </w:p>
    <w:p w14:paraId="10D9E1C2" w14:textId="77777777" w:rsidR="00E00F98" w:rsidRPr="002A33FC" w:rsidRDefault="00E00F98" w:rsidP="00E00F98">
      <w:pPr>
        <w:jc w:val="center"/>
        <w:rPr>
          <w:sz w:val="23"/>
          <w:szCs w:val="23"/>
        </w:rPr>
      </w:pPr>
    </w:p>
    <w:p w14:paraId="2371294E" w14:textId="77777777" w:rsidR="00E00F98" w:rsidRPr="002A33FC" w:rsidRDefault="00E00F98" w:rsidP="00E00F98">
      <w:pPr>
        <w:jc w:val="center"/>
        <w:rPr>
          <w:sz w:val="23"/>
          <w:szCs w:val="23"/>
        </w:rPr>
      </w:pPr>
    </w:p>
    <w:p w14:paraId="4A046E86" w14:textId="77777777" w:rsidR="00077C2C" w:rsidRPr="002A33FC" w:rsidRDefault="00077C2C" w:rsidP="00E00F98">
      <w:pPr>
        <w:jc w:val="center"/>
        <w:rPr>
          <w:sz w:val="23"/>
          <w:szCs w:val="23"/>
        </w:rPr>
      </w:pPr>
    </w:p>
    <w:p w14:paraId="08FA782D" w14:textId="77777777" w:rsidR="00E00F98" w:rsidRPr="002A33FC" w:rsidRDefault="00E00F98" w:rsidP="00E00F98">
      <w:pPr>
        <w:jc w:val="center"/>
        <w:rPr>
          <w:sz w:val="23"/>
          <w:szCs w:val="23"/>
        </w:rPr>
      </w:pPr>
    </w:p>
    <w:p w14:paraId="540ECC24" w14:textId="77777777" w:rsidR="00E00F98" w:rsidRPr="002A33FC" w:rsidRDefault="00E00F98" w:rsidP="00E00F98">
      <w:pPr>
        <w:jc w:val="center"/>
        <w:rPr>
          <w:b/>
          <w:bCs/>
        </w:rPr>
      </w:pPr>
    </w:p>
    <w:p w14:paraId="64975833" w14:textId="2AD4F762" w:rsidR="00372C77" w:rsidRPr="002A33FC" w:rsidRDefault="00E00F98" w:rsidP="00E00F98">
      <w:pPr>
        <w:jc w:val="center"/>
        <w:rPr>
          <w:b/>
          <w:bCs/>
        </w:rPr>
      </w:pPr>
      <w:r w:rsidRPr="002A33FC">
        <w:rPr>
          <w:b/>
          <w:bCs/>
        </w:rPr>
        <w:t xml:space="preserve">Приложение </w:t>
      </w:r>
      <w:r w:rsidR="002A33FC" w:rsidRPr="002A33FC">
        <w:rPr>
          <w:b/>
          <w:bCs/>
        </w:rPr>
        <w:t>Г</w:t>
      </w:r>
    </w:p>
    <w:p w14:paraId="4E0C812D" w14:textId="77777777" w:rsidR="00F8559A" w:rsidRPr="002A33FC" w:rsidRDefault="00F8559A" w:rsidP="00F8559A">
      <w:pPr>
        <w:jc w:val="center"/>
        <w:rPr>
          <w:lang w:val="ru-BY"/>
        </w:rPr>
      </w:pPr>
      <w:r w:rsidRPr="002A33FC">
        <w:rPr>
          <w:lang w:val="ru-BY"/>
        </w:rPr>
        <w:t>Спецификация проекта</w:t>
      </w:r>
    </w:p>
    <w:p w14:paraId="7B8B5720" w14:textId="665035DD" w:rsidR="00E00F98" w:rsidRPr="002A33FC" w:rsidRDefault="00E00F98" w:rsidP="00D82480">
      <w:pPr>
        <w:sectPr w:rsidR="00E00F98" w:rsidRPr="002A33FC" w:rsidSect="0022791E">
          <w:footerReference w:type="even" r:id="rId8"/>
          <w:headerReference w:type="first" r:id="rId9"/>
          <w:footerReference w:type="first" r:id="rId10"/>
          <w:type w:val="continuous"/>
          <w:pgSz w:w="11906" w:h="16838" w:code="9"/>
          <w:pgMar w:top="993" w:right="566" w:bottom="1843" w:left="1418" w:header="720" w:footer="720" w:gutter="0"/>
          <w:pgNumType w:start="1"/>
          <w:cols w:space="720"/>
        </w:sectPr>
      </w:pPr>
      <w:r w:rsidRPr="002A33FC">
        <w:br w:type="page"/>
      </w:r>
    </w:p>
    <w:tbl>
      <w:tblPr>
        <w:tblStyle w:val="a8"/>
        <w:tblW w:w="0" w:type="auto"/>
        <w:tblInd w:w="-142" w:type="dxa"/>
        <w:tblLook w:val="04A0" w:firstRow="1" w:lastRow="0" w:firstColumn="1" w:lastColumn="0" w:noHBand="0" w:noVBand="1"/>
      </w:tblPr>
      <w:tblGrid>
        <w:gridCol w:w="4673"/>
        <w:gridCol w:w="5097"/>
      </w:tblGrid>
      <w:tr w:rsidR="00D82480" w:rsidRPr="002A33FC" w14:paraId="1277553B" w14:textId="77777777" w:rsidTr="002A33FC">
        <w:tc>
          <w:tcPr>
            <w:tcW w:w="9770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F2B12A6" w14:textId="3CB3033F" w:rsidR="00D82480" w:rsidRPr="002A33FC" w:rsidRDefault="00D82480" w:rsidP="00D82480">
            <w:pPr>
              <w:spacing w:line="360" w:lineRule="exact"/>
              <w:ind w:left="-253" w:firstLine="142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00000"/>
                <w:sz w:val="23"/>
                <w:szCs w:val="23"/>
                <w:highlight w:val="white"/>
              </w:rPr>
              <w:lastRenderedPageBreak/>
              <w:t>Таблица З</w:t>
            </w:r>
            <w:r w:rsidR="00845ADE" w:rsidRPr="002A33FC">
              <w:rPr>
                <w:color w:val="000000"/>
                <w:sz w:val="23"/>
                <w:szCs w:val="23"/>
                <w:highlight w:val="white"/>
              </w:rPr>
              <w:t>.</w:t>
            </w:r>
            <w:r w:rsidR="00201642">
              <w:rPr>
                <w:color w:val="000000"/>
                <w:sz w:val="23"/>
                <w:szCs w:val="23"/>
                <w:highlight w:val="white"/>
              </w:rPr>
              <w:t>3</w:t>
            </w:r>
            <w:r w:rsidRPr="002A33FC">
              <w:rPr>
                <w:color w:val="000000"/>
                <w:sz w:val="23"/>
                <w:szCs w:val="23"/>
                <w:highlight w:val="white"/>
              </w:rPr>
              <w:t xml:space="preserve"> – </w:t>
            </w:r>
            <w:r w:rsidRPr="002A33FC">
              <w:rPr>
                <w:sz w:val="23"/>
                <w:szCs w:val="23"/>
                <w:lang w:val="ru-BY"/>
              </w:rPr>
              <w:t>Спецификация проекта</w:t>
            </w:r>
          </w:p>
        </w:tc>
      </w:tr>
      <w:tr w:rsidR="00D82480" w:rsidRPr="002A33FC" w14:paraId="1EBC6408" w14:textId="77777777" w:rsidTr="002A33FC">
        <w:tc>
          <w:tcPr>
            <w:tcW w:w="46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EF62E6" w14:textId="63D1B30A" w:rsidR="00D82480" w:rsidRPr="002A33FC" w:rsidRDefault="00D82480" w:rsidP="00D82480">
            <w:pPr>
              <w:autoSpaceDE w:val="0"/>
              <w:autoSpaceDN w:val="0"/>
              <w:adjustRightInd w:val="0"/>
              <w:ind w:left="0" w:firstLine="0"/>
              <w:jc w:val="center"/>
              <w:rPr>
                <w:b/>
                <w:bCs/>
                <w:color w:val="000000"/>
                <w:sz w:val="23"/>
                <w:szCs w:val="23"/>
                <w:highlight w:val="white"/>
              </w:rPr>
            </w:pPr>
            <w:r w:rsidRPr="002A33FC">
              <w:rPr>
                <w:b/>
                <w:bCs/>
                <w:color w:val="000000"/>
                <w:sz w:val="23"/>
                <w:szCs w:val="23"/>
                <w:highlight w:val="white"/>
              </w:rPr>
              <w:t>Имя файла</w:t>
            </w:r>
          </w:p>
        </w:tc>
        <w:tc>
          <w:tcPr>
            <w:tcW w:w="50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B206D1" w14:textId="7ECE639E" w:rsidR="00D82480" w:rsidRPr="002A33FC" w:rsidRDefault="00D82480" w:rsidP="00D82480">
            <w:pPr>
              <w:autoSpaceDE w:val="0"/>
              <w:autoSpaceDN w:val="0"/>
              <w:adjustRightInd w:val="0"/>
              <w:ind w:left="0" w:firstLine="0"/>
              <w:jc w:val="center"/>
              <w:rPr>
                <w:b/>
                <w:bCs/>
                <w:color w:val="000000"/>
                <w:sz w:val="23"/>
                <w:szCs w:val="23"/>
                <w:highlight w:val="white"/>
              </w:rPr>
            </w:pPr>
            <w:r w:rsidRPr="002A33FC">
              <w:rPr>
                <w:b/>
                <w:bCs/>
                <w:color w:val="000000"/>
                <w:sz w:val="23"/>
                <w:szCs w:val="23"/>
                <w:highlight w:val="white"/>
              </w:rPr>
              <w:t>Назначение</w:t>
            </w:r>
          </w:p>
        </w:tc>
      </w:tr>
      <w:tr w:rsidR="00D82480" w:rsidRPr="002A33FC" w14:paraId="3634E68E" w14:textId="77777777" w:rsidTr="002A33FC">
        <w:tc>
          <w:tcPr>
            <w:tcW w:w="46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0D73A1" w14:textId="2F5F09FE" w:rsidR="00D82480" w:rsidRPr="002A33FC" w:rsidRDefault="00D82480" w:rsidP="00D82480">
            <w:pPr>
              <w:autoSpaceDE w:val="0"/>
              <w:autoSpaceDN w:val="0"/>
              <w:adjustRightInd w:val="0"/>
              <w:ind w:left="0" w:firstLine="0"/>
              <w:jc w:val="center"/>
              <w:rPr>
                <w:b/>
                <w:bCs/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b/>
                <w:bCs/>
                <w:color w:val="000000"/>
                <w:sz w:val="23"/>
                <w:szCs w:val="23"/>
                <w:highlight w:val="white"/>
                <w:lang w:val="ru-BY"/>
              </w:rPr>
              <w:t>1</w:t>
            </w:r>
          </w:p>
        </w:tc>
        <w:tc>
          <w:tcPr>
            <w:tcW w:w="50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19ADFF" w14:textId="6C0F103D" w:rsidR="00D82480" w:rsidRPr="002A33FC" w:rsidRDefault="00D82480" w:rsidP="00D82480">
            <w:pPr>
              <w:autoSpaceDE w:val="0"/>
              <w:autoSpaceDN w:val="0"/>
              <w:adjustRightInd w:val="0"/>
              <w:ind w:left="0" w:firstLine="0"/>
              <w:jc w:val="center"/>
              <w:rPr>
                <w:b/>
                <w:bCs/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b/>
                <w:bCs/>
                <w:color w:val="000000"/>
                <w:sz w:val="23"/>
                <w:szCs w:val="23"/>
                <w:highlight w:val="white"/>
                <w:lang w:val="ru-BY"/>
              </w:rPr>
              <w:t>2</w:t>
            </w:r>
          </w:p>
        </w:tc>
      </w:tr>
      <w:tr w:rsidR="002A33FC" w:rsidRPr="002A33FC" w14:paraId="628AE313" w14:textId="77777777" w:rsidTr="002A33FC">
        <w:tc>
          <w:tcPr>
            <w:tcW w:w="467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67DA40A" w14:textId="3CD694D3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Menu.unity</w:t>
            </w:r>
            <w:proofErr w:type="spellEnd"/>
          </w:p>
        </w:tc>
        <w:tc>
          <w:tcPr>
            <w:tcW w:w="509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D0ACDED" w14:textId="2E4031AE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Сцена главного меню игры</w:t>
            </w:r>
          </w:p>
        </w:tc>
      </w:tr>
      <w:tr w:rsidR="002A33FC" w:rsidRPr="002A33FC" w14:paraId="38E9AF23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53631EA" w14:textId="03BAAD7A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echoes-of-joy_89484.mp3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B25819A" w14:textId="5E8C83B7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Фоновая музыка игры (аудиофайл)</w:t>
            </w:r>
          </w:p>
        </w:tc>
      </w:tr>
      <w:tr w:rsidR="002A33FC" w:rsidRPr="002A33FC" w14:paraId="67D69EB4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7F0A269" w14:textId="2A4217CA" w:rsidR="002A33FC" w:rsidRPr="002A33FC" w:rsidRDefault="002A33FC" w:rsidP="002A33FC">
            <w:pPr>
              <w:tabs>
                <w:tab w:val="left" w:pos="900"/>
              </w:tabs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0.png.meta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5938809" w14:textId="7F1F5212" w:rsidR="002A33FC" w:rsidRPr="002A33FC" w:rsidRDefault="002A33FC" w:rsidP="002A33FC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Спрайт 0</w:t>
            </w:r>
          </w:p>
        </w:tc>
      </w:tr>
      <w:tr w:rsidR="002A33FC" w:rsidRPr="002A33FC" w14:paraId="4CEF2CE1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F934CA3" w14:textId="5F53AED3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1.png.meta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EFDC9C" w14:textId="07211F5D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Спрайт 1</w:t>
            </w:r>
          </w:p>
        </w:tc>
      </w:tr>
      <w:tr w:rsidR="002A33FC" w:rsidRPr="002A33FC" w14:paraId="273EF565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E999646" w14:textId="139B83E1" w:rsidR="002A33FC" w:rsidRPr="002A33FC" w:rsidRDefault="002A33FC" w:rsidP="002A33FC">
            <w:pPr>
              <w:tabs>
                <w:tab w:val="left" w:pos="1560"/>
              </w:tabs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2.png.meta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26A970" w14:textId="535C6A5B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Спрайт 2</w:t>
            </w:r>
          </w:p>
        </w:tc>
      </w:tr>
      <w:tr w:rsidR="002A33FC" w:rsidRPr="002A33FC" w14:paraId="426B082B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58F703" w14:textId="25FC0FBF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3.png.meta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1090755" w14:textId="38BEA548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Спрайт 3</w:t>
            </w:r>
          </w:p>
        </w:tc>
      </w:tr>
      <w:tr w:rsidR="002A33FC" w:rsidRPr="002A33FC" w14:paraId="5A9DCF0D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252D9E" w14:textId="5D7BCC4F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4.png.meta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053D1A0" w14:textId="1CF75C95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Спрайт 4</w:t>
            </w:r>
          </w:p>
        </w:tc>
      </w:tr>
      <w:tr w:rsidR="002A33FC" w:rsidRPr="002A33FC" w14:paraId="53E94896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31CFD29" w14:textId="2EAE2915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5.png.meta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A290D20" w14:textId="1D1A1754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Спрайт 5</w:t>
            </w:r>
          </w:p>
        </w:tc>
      </w:tr>
      <w:tr w:rsidR="002A33FC" w:rsidRPr="002A33FC" w14:paraId="789290B7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79272AB" w14:textId="790E7D2F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6.png.meta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845CB3D" w14:textId="6CB05947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Спрайт 6</w:t>
            </w:r>
          </w:p>
        </w:tc>
      </w:tr>
      <w:tr w:rsidR="002A33FC" w:rsidRPr="002A33FC" w14:paraId="7E88A4A2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9C6A71B" w14:textId="63E40348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7.png.meta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057C91" w14:textId="78DC1BEA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Спрайт 7</w:t>
            </w:r>
          </w:p>
        </w:tc>
      </w:tr>
      <w:tr w:rsidR="002A33FC" w:rsidRPr="002A33FC" w14:paraId="3E739934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B20D283" w14:textId="2658BA3C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8.png.meta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38C894" w14:textId="0D93C219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Спрайт 8</w:t>
            </w:r>
          </w:p>
        </w:tc>
      </w:tr>
      <w:tr w:rsidR="002A33FC" w:rsidRPr="002A33FC" w14:paraId="16401527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3C925A5" w14:textId="5C4DF240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9.png.meta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6B62F45" w14:textId="5E639EC7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Спрайт 9</w:t>
            </w:r>
          </w:p>
        </w:tc>
      </w:tr>
      <w:tr w:rsidR="002A33FC" w:rsidRPr="002A33FC" w14:paraId="48B0509B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3783DA7" w14:textId="5C5B8CF7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3.jpg.meta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6E20A42" w14:textId="746FC37F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Текстура для 3D-объектов</w:t>
            </w:r>
          </w:p>
        </w:tc>
      </w:tr>
      <w:tr w:rsidR="002A33FC" w:rsidRPr="002A33FC" w14:paraId="3439C986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F1120DA" w14:textId="221FA44E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  <w:lang w:val="en-US"/>
              </w:rPr>
              <w:t>brown-wood-background_1040969-536.jpg.meta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261D2B" w14:textId="154C70BD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Текстура коричневого дерева</w:t>
            </w:r>
          </w:p>
        </w:tc>
      </w:tr>
      <w:tr w:rsidR="002A33FC" w:rsidRPr="002A33FC" w14:paraId="4D06D44D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F4D76C" w14:textId="462CBE6C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proofErr w:type="gram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textured_mesh.jpg.meta</w:t>
            </w:r>
            <w:proofErr w:type="spellEnd"/>
            <w:proofErr w:type="gram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F9177B" w14:textId="291F4924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Текстура для мешей</w:t>
            </w:r>
          </w:p>
        </w:tc>
      </w:tr>
      <w:tr w:rsidR="002A33FC" w:rsidRPr="002A33FC" w14:paraId="561DE500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0B6950" w14:textId="7F90DF01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gram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  <w:lang w:val="en-US"/>
              </w:rPr>
              <w:t>textured_mesh_metallic.jpg-</w:t>
            </w: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  <w:lang w:val="en-US"/>
              </w:rPr>
              <w:t>textured_mesh_roughness.png.meta</w:t>
            </w:r>
            <w:proofErr w:type="spellEnd"/>
            <w:proofErr w:type="gram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2D3E5A6" w14:textId="61AD28E3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Комбинированная текстура металличности/шероховатости</w:t>
            </w:r>
          </w:p>
        </w:tc>
      </w:tr>
      <w:tr w:rsidR="002A33FC" w:rsidRPr="002A33FC" w14:paraId="61850AB2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3E706B8" w14:textId="50084A93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  <w:lang w:val="en-US"/>
              </w:rPr>
              <w:t>windowns</w:t>
            </w:r>
            <w:proofErr w:type="spellEnd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  <w:lang w:val="en-US"/>
              </w:rPr>
              <w:t xml:space="preserve"> 2_DefaultMaterial_BaseColor.png.meta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0F992E3" w14:textId="520953A4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PBR-текстура (базовый цвет) для окон 2</w:t>
            </w:r>
          </w:p>
        </w:tc>
      </w:tr>
      <w:tr w:rsidR="002A33FC" w:rsidRPr="002A33FC" w14:paraId="1D608232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7F82EA6" w14:textId="3D34ED49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  <w:lang w:val="en-US"/>
              </w:rPr>
              <w:t>windowns</w:t>
            </w:r>
            <w:proofErr w:type="spellEnd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  <w:lang w:val="en-US"/>
              </w:rPr>
              <w:t xml:space="preserve"> 2_DefaultMaterial_Normal.png.meta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2263EF" w14:textId="709B0292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PBR-текстура (нормальная карта) для окон 2</w:t>
            </w:r>
          </w:p>
        </w:tc>
      </w:tr>
      <w:tr w:rsidR="002A33FC" w:rsidRPr="002A33FC" w14:paraId="35479EC2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6F7EC0" w14:textId="7CE624CD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  <w:lang w:val="en-US"/>
              </w:rPr>
              <w:t>windowns</w:t>
            </w:r>
            <w:proofErr w:type="spellEnd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  <w:lang w:val="en-US"/>
              </w:rPr>
              <w:t xml:space="preserve"> 2_DefaultMaterial_OcclusionRoughnessMetallic.png.meta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25E4346" w14:textId="4B76C7D7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PBR-текстура (окклюзия/шероховатость/металличность) для окон 2</w:t>
            </w:r>
          </w:p>
        </w:tc>
      </w:tr>
      <w:tr w:rsidR="002A33FC" w:rsidRPr="002A33FC" w14:paraId="14E3B0FA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A25983" w14:textId="15911E19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  <w:lang w:val="en-US"/>
              </w:rPr>
              <w:t>windowns_DefaultMaterial_BaseColor.png.meta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50B2AF" w14:textId="559F91CD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PBR-текстура (базовый цвет) для окон</w:t>
            </w:r>
          </w:p>
        </w:tc>
      </w:tr>
      <w:tr w:rsidR="002A33FC" w:rsidRPr="002A33FC" w14:paraId="1D7CBD17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E0932A5" w14:textId="29D4A764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  <w:lang w:val="en-US"/>
              </w:rPr>
              <w:t>windowns_DefaultMaterial_Normal.png.meta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1E8DD40" w14:textId="02BB0863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PBR-текстура (нормальная карта) для окон</w:t>
            </w:r>
          </w:p>
        </w:tc>
      </w:tr>
      <w:tr w:rsidR="002A33FC" w:rsidRPr="002A33FC" w14:paraId="53E05E29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56ED0DA" w14:textId="3DDF3A96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  <w:lang w:val="en-US"/>
              </w:rPr>
              <w:t>windowns_DefaultMaterial_OcclusionRoughnessMetallic.png.meta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4F2F90" w14:textId="5BB4911D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PBR-текстура (окклюзия/шероховатость/металличность) для окон</w:t>
            </w:r>
          </w:p>
        </w:tc>
      </w:tr>
      <w:tr w:rsidR="002A33FC" w:rsidRPr="002A33FC" w14:paraId="2164EAAC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89233C" w14:textId="7CFDD304" w:rsidR="002A33FC" w:rsidRPr="002A33FC" w:rsidRDefault="002A33FC" w:rsidP="002A33FC">
            <w:pPr>
              <w:tabs>
                <w:tab w:val="left" w:pos="1572"/>
              </w:tabs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  <w:lang w:val="en-US"/>
              </w:rPr>
              <w:t xml:space="preserve">wooden </w:t>
            </w: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  <w:lang w:val="en-US"/>
              </w:rPr>
              <w:t>door_AO.png.meta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519948E" w14:textId="6A2E8F92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 xml:space="preserve">Текстура </w:t>
            </w:r>
            <w:proofErr w:type="spellStart"/>
            <w:r w:rsidRPr="002A33FC">
              <w:rPr>
                <w:color w:val="0F1115"/>
                <w:sz w:val="23"/>
                <w:szCs w:val="23"/>
              </w:rPr>
              <w:t>Ambient</w:t>
            </w:r>
            <w:proofErr w:type="spellEnd"/>
            <w:r w:rsidRPr="002A33FC">
              <w:rPr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2A33FC">
              <w:rPr>
                <w:color w:val="0F1115"/>
                <w:sz w:val="23"/>
                <w:szCs w:val="23"/>
              </w:rPr>
              <w:t>Occlusion</w:t>
            </w:r>
            <w:proofErr w:type="spellEnd"/>
            <w:r w:rsidRPr="002A33FC">
              <w:rPr>
                <w:color w:val="0F1115"/>
                <w:sz w:val="23"/>
                <w:szCs w:val="23"/>
              </w:rPr>
              <w:t xml:space="preserve"> для деревянной двери</w:t>
            </w:r>
          </w:p>
        </w:tc>
      </w:tr>
      <w:tr w:rsidR="002A33FC" w:rsidRPr="002A33FC" w14:paraId="6C17CCEC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78B8F38" w14:textId="0FF3669C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  <w:lang w:val="en-US"/>
              </w:rPr>
              <w:t xml:space="preserve">wooden </w:t>
            </w: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  <w:lang w:val="en-US"/>
              </w:rPr>
              <w:t>door_BaseColor.png.meta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0021CCE" w14:textId="23F0C497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Текстура базового цвета для деревянной двери</w:t>
            </w:r>
          </w:p>
        </w:tc>
      </w:tr>
      <w:tr w:rsidR="002A33FC" w:rsidRPr="002A33FC" w14:paraId="207752C7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81D5B84" w14:textId="6F4C5B30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  <w:lang w:val="en-US"/>
              </w:rPr>
              <w:t xml:space="preserve">wooden </w:t>
            </w: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  <w:lang w:val="en-US"/>
              </w:rPr>
              <w:t>door_Displacement.png.meta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94CC03A" w14:textId="160F1A55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Текстура смещения (</w:t>
            </w:r>
            <w:proofErr w:type="spellStart"/>
            <w:r w:rsidRPr="002A33FC">
              <w:rPr>
                <w:color w:val="0F1115"/>
                <w:sz w:val="23"/>
                <w:szCs w:val="23"/>
              </w:rPr>
              <w:t>displacement</w:t>
            </w:r>
            <w:proofErr w:type="spellEnd"/>
            <w:r w:rsidRPr="002A33FC">
              <w:rPr>
                <w:color w:val="0F1115"/>
                <w:sz w:val="23"/>
                <w:szCs w:val="23"/>
              </w:rPr>
              <w:t>) для деревянной двери</w:t>
            </w:r>
          </w:p>
        </w:tc>
      </w:tr>
      <w:tr w:rsidR="002A33FC" w:rsidRPr="002A33FC" w14:paraId="2F5F9F71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CAF70BD" w14:textId="1AE28DC1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  <w:lang w:val="en-US"/>
              </w:rPr>
              <w:t xml:space="preserve">wooden </w:t>
            </w: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  <w:lang w:val="en-US"/>
              </w:rPr>
              <w:t>door_Metallic.png.meta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84D157" w14:textId="3B42A315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Текстура металличности для деревянной двери</w:t>
            </w:r>
          </w:p>
        </w:tc>
      </w:tr>
      <w:tr w:rsidR="002A33FC" w:rsidRPr="002A33FC" w14:paraId="56E67938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2748BAB" w14:textId="27BC0AC8" w:rsidR="002A33FC" w:rsidRPr="002A33FC" w:rsidRDefault="002A33FC" w:rsidP="002A33FC">
            <w:pPr>
              <w:tabs>
                <w:tab w:val="left" w:pos="1092"/>
              </w:tabs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i (1).</w:t>
            </w:r>
            <w:proofErr w:type="spellStart"/>
            <w:proofErr w:type="gram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jpg.meta</w:t>
            </w:r>
            <w:proofErr w:type="spellEnd"/>
            <w:proofErr w:type="gram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C1EDBE3" w14:textId="4E0E7E45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Текстура для интерьера</w:t>
            </w:r>
          </w:p>
        </w:tc>
      </w:tr>
      <w:tr w:rsidR="002A33FC" w:rsidRPr="002A33FC" w14:paraId="18331ACD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C53D72" w14:textId="61DDF70E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Material.001.png.meta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3D33207" w14:textId="2A6DC944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Текстура материала 001</w:t>
            </w:r>
          </w:p>
        </w:tc>
      </w:tr>
      <w:tr w:rsidR="002A33FC" w:rsidRPr="002A33FC" w14:paraId="172EA9B4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B97DF4B" w14:textId="31A2A408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Material.1.png.meta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C5E42A0" w14:textId="6CE3D048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Текстура материала 1</w:t>
            </w:r>
          </w:p>
        </w:tc>
      </w:tr>
      <w:tr w:rsidR="002A33FC" w:rsidRPr="002A33FC" w14:paraId="754D975B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4310CFE" w14:textId="5663789F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Material.3.png.meta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8CC6BBB" w14:textId="365CE508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Текстура материала 3 (нормальная карта)</w:t>
            </w:r>
          </w:p>
        </w:tc>
      </w:tr>
      <w:tr w:rsidR="002A33FC" w:rsidRPr="002A33FC" w14:paraId="1C21DAD1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CB487A1" w14:textId="207A8330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Material.meta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4C3F1D8" w14:textId="160407DB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Папка "</w:t>
            </w:r>
            <w:proofErr w:type="spellStart"/>
            <w:r w:rsidRPr="002A33FC">
              <w:rPr>
                <w:color w:val="0F1115"/>
                <w:sz w:val="23"/>
                <w:szCs w:val="23"/>
              </w:rPr>
              <w:t>Material</w:t>
            </w:r>
            <w:proofErr w:type="spellEnd"/>
            <w:r w:rsidRPr="002A33FC">
              <w:rPr>
                <w:color w:val="0F1115"/>
                <w:sz w:val="23"/>
                <w:szCs w:val="23"/>
              </w:rPr>
              <w:t>"</w:t>
            </w:r>
          </w:p>
        </w:tc>
      </w:tr>
      <w:tr w:rsidR="002A33FC" w:rsidRPr="002A33FC" w14:paraId="28338C1F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D43467" w14:textId="36A74695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proofErr w:type="gram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mebel.meta</w:t>
            </w:r>
            <w:proofErr w:type="spellEnd"/>
            <w:proofErr w:type="gram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CEB4143" w14:textId="4FB16187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Папка "</w:t>
            </w:r>
            <w:proofErr w:type="spellStart"/>
            <w:r w:rsidRPr="002A33FC">
              <w:rPr>
                <w:color w:val="0F1115"/>
                <w:sz w:val="23"/>
                <w:szCs w:val="23"/>
              </w:rPr>
              <w:t>mebel</w:t>
            </w:r>
            <w:proofErr w:type="spellEnd"/>
            <w:r w:rsidRPr="002A33FC">
              <w:rPr>
                <w:color w:val="0F1115"/>
                <w:sz w:val="23"/>
                <w:szCs w:val="23"/>
              </w:rPr>
              <w:t>" (мебель)</w:t>
            </w:r>
          </w:p>
        </w:tc>
      </w:tr>
      <w:tr w:rsidR="002A33FC" w:rsidRPr="002A33FC" w14:paraId="5E8A6F1A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C934080" w14:textId="4471E3C2" w:rsidR="002A33FC" w:rsidRPr="002A33FC" w:rsidRDefault="002A33FC" w:rsidP="002A33FC">
            <w:pPr>
              <w:tabs>
                <w:tab w:val="left" w:pos="1056"/>
              </w:tabs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metalnessMap1.png.meta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81E5408" w14:textId="60277A10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Текстура металличности 1</w:t>
            </w:r>
          </w:p>
        </w:tc>
      </w:tr>
      <w:tr w:rsidR="002A33FC" w:rsidRPr="002A33FC" w14:paraId="688B9C49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D51B1F" w14:textId="607E9E48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metalnessMap2.png.meta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7E7CEF" w14:textId="1830291A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Текстура металличности 2</w:t>
            </w:r>
          </w:p>
        </w:tc>
      </w:tr>
      <w:tr w:rsidR="002A33FC" w:rsidRPr="002A33FC" w14:paraId="04CC558D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EF796F4" w14:textId="095E1E1A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metalnessMap3.png.meta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B66E0D7" w14:textId="1E2F484A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Текстура металличности 3</w:t>
            </w:r>
          </w:p>
        </w:tc>
      </w:tr>
      <w:tr w:rsidR="002A33FC" w:rsidRPr="002A33FC" w14:paraId="07ABC87B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FAB39A" w14:textId="51DF589B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1.mat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5C8E953" w14:textId="26AD9D27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Материал для 3D-объектов (основной)</w:t>
            </w:r>
          </w:p>
        </w:tc>
      </w:tr>
      <w:tr w:rsidR="002A33FC" w:rsidRPr="002A33FC" w14:paraId="13604E58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36DA6B" w14:textId="600DDA60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defaultMat</w:t>
            </w:r>
            <w:proofErr w:type="spellEnd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 xml:space="preserve"> 1.mat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661C81" w14:textId="4EB7FB40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Материал для 3D-объектов (вариант 1)</w:t>
            </w:r>
          </w:p>
        </w:tc>
      </w:tr>
      <w:tr w:rsidR="002A33FC" w:rsidRPr="002A33FC" w14:paraId="1017EFAA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0AA3266" w14:textId="2D283665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defaultMat</w:t>
            </w:r>
            <w:proofErr w:type="spellEnd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 xml:space="preserve"> 2.mat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C5C683E" w14:textId="05C8EE43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Материал для 3D-объектов (вариант 2)</w:t>
            </w:r>
          </w:p>
        </w:tc>
      </w:tr>
      <w:tr w:rsidR="002A33FC" w:rsidRPr="002A33FC" w14:paraId="15124A58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151F7C5" w14:textId="4973CDE3" w:rsidR="002A33FC" w:rsidRPr="002A33FC" w:rsidRDefault="002A33FC" w:rsidP="002A33FC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defaultMat</w:t>
            </w:r>
            <w:proofErr w:type="spellEnd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 xml:space="preserve"> 3.mat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9AFE15" w14:textId="0E2713B3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Материал для 3D-объектов (вариант 3)</w:t>
            </w:r>
          </w:p>
        </w:tc>
      </w:tr>
      <w:tr w:rsidR="002A33FC" w:rsidRPr="002A33FC" w14:paraId="262BFD79" w14:textId="77777777" w:rsidTr="002A33FC">
        <w:tc>
          <w:tcPr>
            <w:tcW w:w="467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BAC152" w14:textId="7A902E76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defaultMat</w:t>
            </w:r>
            <w:proofErr w:type="spellEnd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 xml:space="preserve"> 4.mat</w:t>
            </w:r>
          </w:p>
        </w:tc>
        <w:tc>
          <w:tcPr>
            <w:tcW w:w="509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C975F34" w14:textId="013F81F7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Материал для 3D-объектов (вариант 4)</w:t>
            </w:r>
          </w:p>
        </w:tc>
      </w:tr>
      <w:tr w:rsidR="002A33FC" w:rsidRPr="002A33FC" w14:paraId="24E3B2F9" w14:textId="77777777" w:rsidTr="002A33FC">
        <w:trPr>
          <w:trHeight w:val="67"/>
        </w:trPr>
        <w:tc>
          <w:tcPr>
            <w:tcW w:w="4673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2DC44C4E" w14:textId="00C6E94F" w:rsidR="002A33FC" w:rsidRPr="00362D49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</w:pPr>
            <w:r w:rsidRPr="00362D49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lastRenderedPageBreak/>
              <w:t>Продолжение таблицы</w:t>
            </w:r>
            <w:r w:rsidR="00362D49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 xml:space="preserve"> </w:t>
            </w:r>
            <w:r w:rsidR="00201642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3.3</w:t>
            </w:r>
          </w:p>
        </w:tc>
        <w:tc>
          <w:tcPr>
            <w:tcW w:w="5097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5EB01A09" w14:textId="77777777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b/>
                <w:bCs/>
                <w:color w:val="0F1115"/>
                <w:sz w:val="23"/>
                <w:szCs w:val="23"/>
              </w:rPr>
            </w:pPr>
          </w:p>
        </w:tc>
      </w:tr>
      <w:tr w:rsidR="002A33FC" w:rsidRPr="002A33FC" w14:paraId="24FF14F4" w14:textId="77777777" w:rsidTr="002A33FC">
        <w:tc>
          <w:tcPr>
            <w:tcW w:w="46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6B4A9" w14:textId="71660C84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</w:pPr>
            <w:r w:rsidRPr="002A33FC">
              <w:rPr>
                <w:rStyle w:val="af5"/>
                <w:color w:val="0F1115"/>
                <w:sz w:val="23"/>
                <w:szCs w:val="23"/>
              </w:rPr>
              <w:t>1</w:t>
            </w:r>
          </w:p>
        </w:tc>
        <w:tc>
          <w:tcPr>
            <w:tcW w:w="50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4DBAAC" w14:textId="72FB25CD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F1115"/>
                <w:sz w:val="23"/>
                <w:szCs w:val="23"/>
              </w:rPr>
            </w:pPr>
            <w:r w:rsidRPr="002A33FC">
              <w:rPr>
                <w:b/>
                <w:bCs/>
                <w:color w:val="0F1115"/>
                <w:sz w:val="23"/>
                <w:szCs w:val="23"/>
              </w:rPr>
              <w:t>2</w:t>
            </w:r>
          </w:p>
        </w:tc>
      </w:tr>
      <w:tr w:rsidR="002A33FC" w:rsidRPr="002A33FC" w14:paraId="531467E4" w14:textId="77777777" w:rsidTr="002A33FC">
        <w:tc>
          <w:tcPr>
            <w:tcW w:w="467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0A7CB8D" w14:textId="77A9FAF8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defaultMat</w:t>
            </w:r>
            <w:proofErr w:type="spellEnd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 xml:space="preserve"> 5.mat</w:t>
            </w:r>
          </w:p>
        </w:tc>
        <w:tc>
          <w:tcPr>
            <w:tcW w:w="509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038835D" w14:textId="663E853C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Материал для 3D-объектов (вариант 5)</w:t>
            </w:r>
          </w:p>
        </w:tc>
      </w:tr>
      <w:tr w:rsidR="002A33FC" w:rsidRPr="002A33FC" w14:paraId="2CEFCBAB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0E28AB7" w14:textId="5C878CE4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defaultMat</w:t>
            </w:r>
            <w:proofErr w:type="spellEnd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 xml:space="preserve"> 6.mat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DF0761C" w14:textId="24E3578B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Материал для 3D-объектов (вариант 6)</w:t>
            </w:r>
          </w:p>
        </w:tc>
      </w:tr>
      <w:tr w:rsidR="002A33FC" w:rsidRPr="002A33FC" w14:paraId="726D4389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6651B24" w14:textId="282FD01A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defaultMat</w:t>
            </w:r>
            <w:proofErr w:type="spellEnd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 xml:space="preserve"> 7.mat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CEFA82" w14:textId="769E9551" w:rsidR="002A33FC" w:rsidRPr="002A33FC" w:rsidRDefault="002A33FC" w:rsidP="002A33FC">
            <w:pPr>
              <w:tabs>
                <w:tab w:val="left" w:pos="1484"/>
              </w:tabs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Материал для 3D-объектов (вариант 7)</w:t>
            </w:r>
          </w:p>
        </w:tc>
      </w:tr>
      <w:tr w:rsidR="002A33FC" w:rsidRPr="002A33FC" w14:paraId="2B679DBF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C4D7C7" w14:textId="10897FD4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defaultMat</w:t>
            </w:r>
            <w:proofErr w:type="spellEnd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 xml:space="preserve"> 8.mat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E96D49E" w14:textId="5239B4AE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Материал для 3D-объектов (вариант 8)</w:t>
            </w:r>
          </w:p>
        </w:tc>
      </w:tr>
      <w:tr w:rsidR="002A33FC" w:rsidRPr="002A33FC" w14:paraId="3E6FD1A8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11B750A" w14:textId="35598879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defaultMat</w:t>
            </w:r>
            <w:proofErr w:type="spellEnd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 xml:space="preserve"> 9.mat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565D381" w14:textId="00F296D9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Материал для 3D-объектов (вариант 9)</w:t>
            </w:r>
          </w:p>
        </w:tc>
      </w:tr>
      <w:tr w:rsidR="002A33FC" w:rsidRPr="002A33FC" w14:paraId="4E941D2A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CAF30B" w14:textId="73C39295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defaultMat</w:t>
            </w:r>
            <w:proofErr w:type="spellEnd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 xml:space="preserve"> 10.mat.meta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EDAE51C" w14:textId="69E9FE32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gramStart"/>
            <w:r w:rsidRPr="002A33FC">
              <w:rPr>
                <w:color w:val="0F1115"/>
                <w:sz w:val="23"/>
                <w:szCs w:val="23"/>
              </w:rPr>
              <w:t>Мета-файл</w:t>
            </w:r>
            <w:proofErr w:type="gramEnd"/>
            <w:r w:rsidRPr="002A33FC">
              <w:rPr>
                <w:color w:val="0F1115"/>
                <w:sz w:val="23"/>
                <w:szCs w:val="23"/>
              </w:rPr>
              <w:t xml:space="preserve"> материала </w:t>
            </w:r>
            <w:proofErr w:type="spellStart"/>
            <w:r w:rsidRPr="002A33FC">
              <w:rPr>
                <w:color w:val="0F1115"/>
                <w:sz w:val="23"/>
                <w:szCs w:val="23"/>
              </w:rPr>
              <w:t>defaultMat</w:t>
            </w:r>
            <w:proofErr w:type="spellEnd"/>
            <w:r w:rsidRPr="002A33FC">
              <w:rPr>
                <w:color w:val="0F1115"/>
                <w:sz w:val="23"/>
                <w:szCs w:val="23"/>
              </w:rPr>
              <w:t xml:space="preserve"> 10</w:t>
            </w:r>
          </w:p>
        </w:tc>
      </w:tr>
      <w:tr w:rsidR="002A33FC" w:rsidRPr="002A33FC" w14:paraId="22849E7C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2FC4BA" w14:textId="626EB625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defaultMat</w:t>
            </w:r>
            <w:proofErr w:type="spellEnd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 xml:space="preserve"> 11.mat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A9ADFB2" w14:textId="7D9035FC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Материал с текстурой и картой металличности</w:t>
            </w:r>
          </w:p>
        </w:tc>
      </w:tr>
      <w:tr w:rsidR="002A33FC" w:rsidRPr="002A33FC" w14:paraId="7941D5C8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4C0C766" w14:textId="1E17E93A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defaultMat</w:t>
            </w:r>
            <w:proofErr w:type="spellEnd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 xml:space="preserve"> 11.mat.meta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2AE716B" w14:textId="3E78A6CC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gramStart"/>
            <w:r w:rsidRPr="002A33FC">
              <w:rPr>
                <w:color w:val="0F1115"/>
                <w:sz w:val="23"/>
                <w:szCs w:val="23"/>
              </w:rPr>
              <w:t>Мета-файл</w:t>
            </w:r>
            <w:proofErr w:type="gramEnd"/>
            <w:r w:rsidRPr="002A33FC">
              <w:rPr>
                <w:color w:val="0F1115"/>
                <w:sz w:val="23"/>
                <w:szCs w:val="23"/>
              </w:rPr>
              <w:t xml:space="preserve"> материала </w:t>
            </w:r>
            <w:proofErr w:type="spellStart"/>
            <w:r w:rsidRPr="002A33FC">
              <w:rPr>
                <w:color w:val="0F1115"/>
                <w:sz w:val="23"/>
                <w:szCs w:val="23"/>
              </w:rPr>
              <w:t>defaultMat</w:t>
            </w:r>
            <w:proofErr w:type="spellEnd"/>
            <w:r w:rsidRPr="002A33FC">
              <w:rPr>
                <w:color w:val="0F1115"/>
                <w:sz w:val="23"/>
                <w:szCs w:val="23"/>
              </w:rPr>
              <w:t xml:space="preserve"> 11</w:t>
            </w:r>
          </w:p>
        </w:tc>
      </w:tr>
      <w:tr w:rsidR="002A33FC" w:rsidRPr="002A33FC" w14:paraId="61100C3D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DB35789" w14:textId="658BCC2A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defaultMat</w:t>
            </w:r>
            <w:proofErr w:type="spellEnd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 xml:space="preserve"> 12.mat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43219AF" w14:textId="6CF64CD9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Материал с текстурой</w:t>
            </w:r>
          </w:p>
        </w:tc>
      </w:tr>
      <w:tr w:rsidR="002A33FC" w:rsidRPr="002A33FC" w14:paraId="4A59096E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B26CCE" w14:textId="4F6F3A82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defaultMat</w:t>
            </w:r>
            <w:proofErr w:type="spellEnd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 xml:space="preserve"> 12.mat.meta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B050336" w14:textId="04846980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gramStart"/>
            <w:r w:rsidRPr="002A33FC">
              <w:rPr>
                <w:color w:val="0F1115"/>
                <w:sz w:val="23"/>
                <w:szCs w:val="23"/>
              </w:rPr>
              <w:t>Мета-файл</w:t>
            </w:r>
            <w:proofErr w:type="gramEnd"/>
            <w:r w:rsidRPr="002A33FC">
              <w:rPr>
                <w:color w:val="0F1115"/>
                <w:sz w:val="23"/>
                <w:szCs w:val="23"/>
              </w:rPr>
              <w:t xml:space="preserve"> материала </w:t>
            </w:r>
            <w:proofErr w:type="spellStart"/>
            <w:r w:rsidRPr="002A33FC">
              <w:rPr>
                <w:color w:val="0F1115"/>
                <w:sz w:val="23"/>
                <w:szCs w:val="23"/>
              </w:rPr>
              <w:t>defaultMat</w:t>
            </w:r>
            <w:proofErr w:type="spellEnd"/>
            <w:r w:rsidRPr="002A33FC">
              <w:rPr>
                <w:color w:val="0F1115"/>
                <w:sz w:val="23"/>
                <w:szCs w:val="23"/>
              </w:rPr>
              <w:t xml:space="preserve"> 12</w:t>
            </w:r>
          </w:p>
        </w:tc>
      </w:tr>
      <w:tr w:rsidR="002A33FC" w:rsidRPr="002A33FC" w14:paraId="77D4E085" w14:textId="77777777" w:rsidTr="002A33FC">
        <w:tc>
          <w:tcPr>
            <w:tcW w:w="467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CBA07E" w14:textId="52F0D5CA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defaultMat</w:t>
            </w:r>
            <w:proofErr w:type="spellEnd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 xml:space="preserve"> 13.mat</w:t>
            </w:r>
          </w:p>
        </w:tc>
        <w:tc>
          <w:tcPr>
            <w:tcW w:w="509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D8F251" w14:textId="379ADD6A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Материал с текстурой</w:t>
            </w:r>
          </w:p>
        </w:tc>
      </w:tr>
      <w:tr w:rsidR="002A33FC" w:rsidRPr="002A33FC" w14:paraId="6459E639" w14:textId="77777777" w:rsidTr="002A33FC">
        <w:tc>
          <w:tcPr>
            <w:tcW w:w="467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D1554F" w14:textId="185882D6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defaultMat</w:t>
            </w:r>
            <w:proofErr w:type="spellEnd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 xml:space="preserve"> 13.mat.meta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EC27045" w14:textId="13EF0EEE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</w:rPr>
            </w:pPr>
            <w:proofErr w:type="gramStart"/>
            <w:r w:rsidRPr="002A33FC">
              <w:rPr>
                <w:color w:val="0F1115"/>
                <w:sz w:val="23"/>
                <w:szCs w:val="23"/>
              </w:rPr>
              <w:t>Мета-файл</w:t>
            </w:r>
            <w:proofErr w:type="gramEnd"/>
            <w:r w:rsidRPr="002A33FC">
              <w:rPr>
                <w:color w:val="0F1115"/>
                <w:sz w:val="23"/>
                <w:szCs w:val="23"/>
              </w:rPr>
              <w:t xml:space="preserve"> материала </w:t>
            </w:r>
            <w:proofErr w:type="spellStart"/>
            <w:r w:rsidRPr="002A33FC">
              <w:rPr>
                <w:color w:val="0F1115"/>
                <w:sz w:val="23"/>
                <w:szCs w:val="23"/>
              </w:rPr>
              <w:t>defaultMat</w:t>
            </w:r>
            <w:proofErr w:type="spellEnd"/>
            <w:r w:rsidRPr="002A33FC">
              <w:rPr>
                <w:color w:val="0F1115"/>
                <w:sz w:val="23"/>
                <w:szCs w:val="23"/>
              </w:rPr>
              <w:t xml:space="preserve"> 13</w:t>
            </w:r>
          </w:p>
        </w:tc>
      </w:tr>
      <w:tr w:rsidR="002A33FC" w:rsidRPr="002A33FC" w14:paraId="6C8D4FFC" w14:textId="77777777" w:rsidTr="002A33FC">
        <w:tc>
          <w:tcPr>
            <w:tcW w:w="467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425C201" w14:textId="350AA532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defaultMat</w:t>
            </w:r>
            <w:proofErr w:type="spellEnd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 xml:space="preserve"> 15.mat.meta</w:t>
            </w:r>
          </w:p>
        </w:tc>
        <w:tc>
          <w:tcPr>
            <w:tcW w:w="509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7907961" w14:textId="0F03DD38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gramStart"/>
            <w:r w:rsidRPr="002A33FC">
              <w:rPr>
                <w:color w:val="0F1115"/>
                <w:sz w:val="23"/>
                <w:szCs w:val="23"/>
              </w:rPr>
              <w:t>Мета-файл</w:t>
            </w:r>
            <w:proofErr w:type="gramEnd"/>
            <w:r w:rsidRPr="002A33FC">
              <w:rPr>
                <w:color w:val="0F1115"/>
                <w:sz w:val="23"/>
                <w:szCs w:val="23"/>
              </w:rPr>
              <w:t xml:space="preserve"> материала </w:t>
            </w:r>
            <w:proofErr w:type="spellStart"/>
            <w:r w:rsidRPr="002A33FC">
              <w:rPr>
                <w:color w:val="0F1115"/>
                <w:sz w:val="23"/>
                <w:szCs w:val="23"/>
              </w:rPr>
              <w:t>defaultMat</w:t>
            </w:r>
            <w:proofErr w:type="spellEnd"/>
            <w:r w:rsidRPr="002A33FC">
              <w:rPr>
                <w:color w:val="0F1115"/>
                <w:sz w:val="23"/>
                <w:szCs w:val="23"/>
              </w:rPr>
              <w:t xml:space="preserve"> 15</w:t>
            </w:r>
          </w:p>
        </w:tc>
      </w:tr>
      <w:tr w:rsidR="002A33FC" w:rsidRPr="002A33FC" w14:paraId="060F7DD6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44256E9" w14:textId="1A8DE8AC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defaultMat.mat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00CCC8A" w14:textId="635651BA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Базовый материал без текстуры (по умолчанию)</w:t>
            </w:r>
          </w:p>
        </w:tc>
      </w:tr>
      <w:tr w:rsidR="002A33FC" w:rsidRPr="002A33FC" w14:paraId="722160AA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B5B3AF6" w14:textId="300C6C7C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Plane001Mat.mat</w:t>
            </w:r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F1A3B0" w14:textId="1787B95E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Материал для объекта Plane001 (с нормальной картой и картой металличности)</w:t>
            </w:r>
          </w:p>
        </w:tc>
      </w:tr>
      <w:tr w:rsidR="002A33FC" w:rsidRPr="002A33FC" w14:paraId="33E06BC4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5864FC6" w14:textId="243F5641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Table_DrawerAMat.mat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CAF15B5" w14:textId="29D3EFEB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Материал для выдвижного ящика стола вариант A</w:t>
            </w:r>
          </w:p>
        </w:tc>
      </w:tr>
      <w:tr w:rsidR="002A33FC" w:rsidRPr="002A33FC" w14:paraId="504F31D7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392FBB8" w14:textId="38A0DA34" w:rsidR="002A33FC" w:rsidRPr="002A33FC" w:rsidRDefault="002A33FC" w:rsidP="002A33FC">
            <w:pPr>
              <w:tabs>
                <w:tab w:val="left" w:pos="1560"/>
              </w:tabs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Table_DrawerAMat.mat.meta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8CFA08D" w14:textId="5CD95127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gramStart"/>
            <w:r w:rsidRPr="002A33FC">
              <w:rPr>
                <w:color w:val="0F1115"/>
                <w:sz w:val="23"/>
                <w:szCs w:val="23"/>
                <w:lang w:val="ru-BY"/>
              </w:rPr>
              <w:t>Мета-файл</w:t>
            </w:r>
            <w:proofErr w:type="gramEnd"/>
            <w:r w:rsidRPr="002A33FC">
              <w:rPr>
                <w:color w:val="0F1115"/>
                <w:sz w:val="23"/>
                <w:szCs w:val="23"/>
                <w:lang w:val="ru-BY"/>
              </w:rPr>
              <w:t xml:space="preserve"> материала </w:t>
            </w:r>
            <w:proofErr w:type="spellStart"/>
            <w:r w:rsidRPr="002A33FC">
              <w:rPr>
                <w:color w:val="0F1115"/>
                <w:sz w:val="23"/>
                <w:szCs w:val="23"/>
                <w:lang w:val="ru-BY"/>
              </w:rPr>
              <w:t>Table_DrawerAMat</w:t>
            </w:r>
            <w:proofErr w:type="spellEnd"/>
          </w:p>
        </w:tc>
      </w:tr>
      <w:tr w:rsidR="002A33FC" w:rsidRPr="002A33FC" w14:paraId="1BF2EA72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37DF3F" w14:textId="7CF0CA0F" w:rsidR="002A33FC" w:rsidRPr="002A33FC" w:rsidRDefault="002A33FC" w:rsidP="002A33FC">
            <w:pPr>
              <w:tabs>
                <w:tab w:val="left" w:pos="1500"/>
              </w:tabs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Table_DrawerBMat.mat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7C3B12" w14:textId="484B6934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Материал для выдвижного ящика стола вариант B</w:t>
            </w:r>
          </w:p>
        </w:tc>
      </w:tr>
      <w:tr w:rsidR="002A33FC" w:rsidRPr="002A33FC" w14:paraId="09E41EAC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18E723" w14:textId="499272E8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Table_DrawerBMat.mat.meta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3680DBF" w14:textId="7C92C375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gramStart"/>
            <w:r w:rsidRPr="002A33FC">
              <w:rPr>
                <w:color w:val="0F1115"/>
                <w:sz w:val="23"/>
                <w:szCs w:val="23"/>
                <w:lang w:val="ru-BY"/>
              </w:rPr>
              <w:t>Мета-файл</w:t>
            </w:r>
            <w:proofErr w:type="gramEnd"/>
            <w:r w:rsidRPr="002A33FC">
              <w:rPr>
                <w:color w:val="0F1115"/>
                <w:sz w:val="23"/>
                <w:szCs w:val="23"/>
                <w:lang w:val="ru-BY"/>
              </w:rPr>
              <w:t xml:space="preserve"> материала </w:t>
            </w:r>
            <w:proofErr w:type="spellStart"/>
            <w:r w:rsidRPr="002A33FC">
              <w:rPr>
                <w:color w:val="0F1115"/>
                <w:sz w:val="23"/>
                <w:szCs w:val="23"/>
                <w:lang w:val="ru-BY"/>
              </w:rPr>
              <w:t>Table_DrawerBMat</w:t>
            </w:r>
            <w:proofErr w:type="spellEnd"/>
          </w:p>
        </w:tc>
      </w:tr>
      <w:tr w:rsidR="002A33FC" w:rsidRPr="002A33FC" w14:paraId="0FDFC1D0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F796E80" w14:textId="222EA543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DontDestroy.cs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90D8F3" w14:textId="3520EBC3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Скрипт для сохранения объекта между сценами</w:t>
            </w:r>
          </w:p>
        </w:tc>
      </w:tr>
      <w:tr w:rsidR="002A33FC" w:rsidRPr="002A33FC" w14:paraId="5FE52798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61B12BF" w14:textId="0E8D5341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FPSMovement.cs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AAD61F" w14:textId="75858FAF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Скрипт движения персонажа от первого лица</w:t>
            </w:r>
          </w:p>
        </w:tc>
      </w:tr>
      <w:tr w:rsidR="002A33FC" w:rsidRPr="002A33FC" w14:paraId="2F43D311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52CE53B" w14:textId="58628D4D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menu.cs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6301AB" w14:textId="709D5668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Скрипт управления кнопками главного меню</w:t>
            </w:r>
          </w:p>
        </w:tc>
      </w:tr>
      <w:tr w:rsidR="002A33FC" w:rsidRPr="002A33FC" w14:paraId="4BB253DC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04F3C3" w14:textId="6F68EB7F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MouseLook.cs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086FB5" w14:textId="7A566BBA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Скрипт управления вращением камеры мышью</w:t>
            </w:r>
          </w:p>
        </w:tc>
      </w:tr>
      <w:tr w:rsidR="002A33FC" w:rsidRPr="002A33FC" w14:paraId="1DB1DE3D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3480859" w14:textId="388F33EB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ObjectInfoCombined.cs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D75079D" w14:textId="4AE24FE7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Скрипт взаимодействия с интерактивными объектами</w:t>
            </w:r>
          </w:p>
        </w:tc>
      </w:tr>
      <w:tr w:rsidR="002A33FC" w:rsidRPr="002A33FC" w14:paraId="7C4CD211" w14:textId="77777777" w:rsidTr="002A33FC">
        <w:tc>
          <w:tcPr>
            <w:tcW w:w="46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BA79995" w14:textId="58CFFDBE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proofErr w:type="spellStart"/>
            <w:r w:rsidRPr="002A33FC">
              <w:rPr>
                <w:rStyle w:val="af5"/>
                <w:b w:val="0"/>
                <w:bCs w:val="0"/>
                <w:color w:val="0F1115"/>
                <w:sz w:val="23"/>
                <w:szCs w:val="23"/>
              </w:rPr>
              <w:t>VolumeControl.cs</w:t>
            </w:r>
            <w:proofErr w:type="spellEnd"/>
          </w:p>
        </w:tc>
        <w:tc>
          <w:tcPr>
            <w:tcW w:w="509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7BBD7A5" w14:textId="277BFE92" w:rsidR="002A33FC" w:rsidRPr="002A33FC" w:rsidRDefault="002A33FC" w:rsidP="002A33FC">
            <w:pPr>
              <w:autoSpaceDE w:val="0"/>
              <w:autoSpaceDN w:val="0"/>
              <w:adjustRightInd w:val="0"/>
              <w:ind w:left="0" w:firstLine="0"/>
              <w:rPr>
                <w:color w:val="000000"/>
                <w:sz w:val="23"/>
                <w:szCs w:val="23"/>
                <w:highlight w:val="white"/>
                <w:lang w:val="ru-BY"/>
              </w:rPr>
            </w:pPr>
            <w:r w:rsidRPr="002A33FC">
              <w:rPr>
                <w:color w:val="0F1115"/>
                <w:sz w:val="23"/>
                <w:szCs w:val="23"/>
              </w:rPr>
              <w:t>Скрипт регулировки громкости через UI-слайдер</w:t>
            </w:r>
          </w:p>
        </w:tc>
      </w:tr>
    </w:tbl>
    <w:p w14:paraId="2F126C1E" w14:textId="6ADFB256" w:rsidR="005F0B98" w:rsidRPr="002A33FC" w:rsidRDefault="005F0B98" w:rsidP="007A6C9E">
      <w:pPr>
        <w:autoSpaceDE w:val="0"/>
        <w:autoSpaceDN w:val="0"/>
        <w:adjustRightInd w:val="0"/>
        <w:spacing w:after="0" w:line="240" w:lineRule="auto"/>
        <w:ind w:left="0" w:firstLine="0"/>
        <w:rPr>
          <w:color w:val="000000"/>
          <w:sz w:val="23"/>
          <w:szCs w:val="23"/>
          <w:highlight w:val="white"/>
          <w:lang w:val="ru-BY"/>
        </w:rPr>
      </w:pPr>
    </w:p>
    <w:sectPr w:rsidR="005F0B98" w:rsidRPr="002A33FC" w:rsidSect="00A6315A">
      <w:type w:val="continuous"/>
      <w:pgSz w:w="11906" w:h="16838" w:code="9"/>
      <w:pgMar w:top="993" w:right="566" w:bottom="1843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ADC06" w14:textId="77777777" w:rsidR="00405949" w:rsidRDefault="00405949" w:rsidP="00D973E7">
      <w:pPr>
        <w:spacing w:after="0" w:line="240" w:lineRule="auto"/>
      </w:pPr>
      <w:r>
        <w:separator/>
      </w:r>
    </w:p>
  </w:endnote>
  <w:endnote w:type="continuationSeparator" w:id="0">
    <w:p w14:paraId="6F60F059" w14:textId="77777777" w:rsidR="00405949" w:rsidRDefault="00405949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9A471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9362FC9" w14:textId="77777777" w:rsidR="0007690D" w:rsidRDefault="0007690D" w:rsidP="0051061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12FB4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336FD0A7" w14:textId="77777777" w:rsidR="0007690D" w:rsidRDefault="0007690D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26382773" wp14:editId="534E3FA4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B5D92C2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BEC60C0" wp14:editId="36488E5A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5379F0" w14:textId="77777777" w:rsidR="0007690D" w:rsidRPr="00934A03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3F79A62F" w14:textId="77777777" w:rsidR="0007690D" w:rsidRPr="008D6622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EC60C0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26" type="#_x0000_t202" style="position:absolute;left:0;text-align:left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" filled="f" stroked="f">
              <v:textbox>
                <w:txbxContent>
                  <w:p w14:paraId="0A5379F0" w14:textId="77777777" w:rsidR="0007690D" w:rsidRPr="00934A03" w:rsidRDefault="0007690D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3F79A62F" w14:textId="77777777" w:rsidR="0007690D" w:rsidRPr="008D662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1889DC0E" wp14:editId="7BCBB1E4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F767D6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9DC0E" id="Поле 40" o:spid="_x0000_s1027" type="#_x0000_t202" style="position:absolute;left:0;text-align:left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" filled="f" stroked="f">
              <v:textbox inset="0,0,0,0">
                <w:txbxContent>
                  <w:p w14:paraId="62F767D6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074697E" wp14:editId="1CFFF5BF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C63F97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74697E" id="Поле 39" o:spid="_x0000_s1028" type="#_x0000_t202" style="position:absolute;left:0;text-align:left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" filled="f" stroked="f">
              <v:textbox inset="0,0,0,0">
                <w:txbxContent>
                  <w:p w14:paraId="5CC63F97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283543D" wp14:editId="23437650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CD0D48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83543D" id="Поле 38" o:spid="_x0000_s1029" type="#_x0000_t202" style="position:absolute;left:0;text-align:left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" filled="f" stroked="f">
              <v:textbox inset="0,0,0,0">
                <w:txbxContent>
                  <w:p w14:paraId="6FCD0D48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6E1E9FD8" wp14:editId="27E717EF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EBB6D3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1E9FD8" id="Поле 37" o:spid="_x0000_s1030" type="#_x0000_t202" style="position:absolute;left:0;text-align:left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" filled="f" stroked="f">
              <v:textbox inset="0,0,0,0">
                <w:txbxContent>
                  <w:p w14:paraId="57EBB6D3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678DE60B" wp14:editId="49BF1301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BDCEFC" w14:textId="77777777" w:rsidR="0007690D" w:rsidRPr="00504EE5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DE60B" id="Поле 36" o:spid="_x0000_s1031" type="#_x0000_t202" style="position:absolute;left:0;text-align:left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" filled="f" stroked="f">
              <v:textbox inset="0,0,0,0">
                <w:txbxContent>
                  <w:p w14:paraId="6BBDCEFC" w14:textId="77777777" w:rsidR="0007690D" w:rsidRPr="00504EE5" w:rsidRDefault="0007690D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4248F37E" wp14:editId="03B1F25B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5B8FE9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48F37E" id="Поле 35" o:spid="_x0000_s1032" type="#_x0000_t202" style="position:absolute;left:0;text-align:left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" filled="f" stroked="f">
              <v:textbox inset="0,0,0,0">
                <w:txbxContent>
                  <w:p w14:paraId="705B8FE9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5CAB4EC5" wp14:editId="32F9C0DF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26A6D3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AB4EC5" id="Поле 34" o:spid="_x0000_s1033" type="#_x0000_t202" style="position:absolute;left:0;text-align:left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" filled="f" stroked="f">
              <v:textbox inset="0,0,0,0">
                <w:txbxContent>
                  <w:p w14:paraId="1926A6D3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268F4AB" wp14:editId="7F7F0CCC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4EF760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8F4AB" id="Поле 33" o:spid="_x0000_s1034" type="#_x0000_t202" style="position:absolute;left:0;text-align:left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" filled="f" stroked="f">
              <v:textbox inset="0,0,0,0">
                <w:txbxContent>
                  <w:p w14:paraId="314EF760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481AF5A8" wp14:editId="4D4EF823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13C761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1AF5A8" id="Поле 32" o:spid="_x0000_s1035" type="#_x0000_t202" style="position:absolute;left:0;text-align:left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" filled="f" stroked="f">
              <v:textbox inset="0,0,0,0">
                <w:txbxContent>
                  <w:p w14:paraId="4A13C761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Гоцко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699222D7" wp14:editId="264F80ED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0793DF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Шакаль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9222D7" id="Поле 31" o:spid="_x0000_s1036" type="#_x0000_t202" style="position:absolute;left:0;text-align:left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" filled="f" stroked="f">
              <v:textbox inset="0,0,0,0">
                <w:txbxContent>
                  <w:p w14:paraId="400793DF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Шакаль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5311D060" wp14:editId="6D73C944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06AD74" w14:textId="77777777" w:rsidR="0007690D" w:rsidRPr="000F58C4" w:rsidRDefault="0007690D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11D060" id="Поле 30" o:spid="_x0000_s1037" type="#_x0000_t202" style="position:absolute;left:0;text-align:left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" filled="f" stroked="f">
              <v:textbox inset="0,0,0,0">
                <w:txbxContent>
                  <w:p w14:paraId="6206AD74" w14:textId="77777777" w:rsidR="0007690D" w:rsidRPr="000F58C4" w:rsidRDefault="0007690D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0DFD201B" wp14:editId="42C55C96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C0B05" w14:textId="77777777" w:rsidR="0007690D" w:rsidRPr="00EA3828" w:rsidRDefault="0007690D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FD201B" id="Поле 29" o:spid="_x0000_s1038" type="#_x0000_t202" style="position:absolute;left:0;text-align:left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" filled="f" stroked="f">
              <v:textbox inset="0,0,0,0">
                <w:txbxContent>
                  <w:p w14:paraId="6D5C0B05" w14:textId="77777777" w:rsidR="0007690D" w:rsidRPr="00EA3828" w:rsidRDefault="0007690D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287DC9D9" wp14:editId="7CB55E1F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03B07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7DC9D9" id="Поле 28" o:spid="_x0000_s1039" type="#_x0000_t202" style="position:absolute;left:0;text-align:left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" filled="f" stroked="f">
              <v:textbox inset="0,0,0,0">
                <w:txbxContent>
                  <w:p w14:paraId="7F603B07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54E8D8BA" wp14:editId="03CF2F04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87E66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E8D8BA" id="Поле 27" o:spid="_x0000_s1040" type="#_x0000_t202" style="position:absolute;left:0;text-align:left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" filled="f" stroked="f">
              <v:textbox inset="0,0,0,0">
                <w:txbxContent>
                  <w:p w14:paraId="15887E66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3E4B5EF5" wp14:editId="6C86A0D0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7F8C6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62FFA27D" w14:textId="77777777" w:rsidR="0007690D" w:rsidRPr="009032C9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4B5EF5" id="Поле 26" o:spid="_x0000_s1041" type="#_x0000_t202" style="position:absolute;left:0;text-align:left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" filled="f" stroked="f">
              <v:textbox>
                <w:txbxContent>
                  <w:p w14:paraId="4CA7F8C6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62FFA27D" w14:textId="77777777" w:rsidR="0007690D" w:rsidRPr="009032C9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03D4342B" wp14:editId="7EE1F89C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50ECA8" w14:textId="77777777" w:rsidR="0007690D" w:rsidRPr="0061661F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D4342B" id="Поле 25" o:spid="_x0000_s1042" type="#_x0000_t202" style="position:absolute;left:0;text-align:left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" filled="f" stroked="f">
              <v:textbox inset="0,0,0,0">
                <w:txbxContent>
                  <w:p w14:paraId="7A50ECA8" w14:textId="77777777" w:rsidR="0007690D" w:rsidRPr="0061661F" w:rsidRDefault="0007690D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3E0B7235" wp14:editId="582926B5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335FDB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0B7235" id="Поле 24" o:spid="_x0000_s1043" type="#_x0000_t202" style="position:absolute;left:0;text-align:left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" filled="f" stroked="f">
              <v:textbox inset="0,0,0,0">
                <w:txbxContent>
                  <w:p w14:paraId="00335FDB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DBEC439" wp14:editId="5A7A89B5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B4341C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BEC439" id="Поле 23" o:spid="_x0000_s1044" type="#_x0000_t202" style="position:absolute;left:0;text-align:left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" filled="f" stroked="f">
              <v:textbox inset="0,0,0,0">
                <w:txbxContent>
                  <w:p w14:paraId="32B4341C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2A01DE24" wp14:editId="24B3C87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AB4BC22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201D8E30" wp14:editId="28E499EF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0C04A6F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4F23F23" wp14:editId="3C6D0F56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0999E23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EF2261E" wp14:editId="6AAD1880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FA1C0A0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0D91CAE8" wp14:editId="2D21E90B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3C58D80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8F61EC5" wp14:editId="650721E3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AC3B04D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DABF5C1" wp14:editId="28FFC35C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0D8120" w14:textId="77777777" w:rsidR="0007690D" w:rsidRPr="00B51140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BF5C1" id="Поле 16" o:spid="_x0000_s1045" type="#_x0000_t202" style="position:absolute;left:0;text-align:left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" filled="f" stroked="f">
              <v:textbox inset="0,0,0,0">
                <w:txbxContent>
                  <w:p w14:paraId="1A0D8120" w14:textId="77777777" w:rsidR="0007690D" w:rsidRPr="00B51140" w:rsidRDefault="0007690D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76F65684" wp14:editId="63620BB3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7EA0042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4367B4B5" wp14:editId="7C8C660E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CDEC25E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31343347" wp14:editId="3A9FFEF0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2F461B9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2704165B" wp14:editId="62DA5A6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28CE1C" w14:textId="77777777" w:rsidR="0007690D" w:rsidRPr="00961A19" w:rsidRDefault="0007690D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04165B" id="Поле 12" o:spid="_x0000_s1046" type="#_x0000_t202" style="position:absolute;left:0;text-align:left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" filled="f" stroked="f">
              <v:textbox style="mso-fit-shape-to-text:t" inset="0,0,0,0">
                <w:txbxContent>
                  <w:p w14:paraId="3428CE1C" w14:textId="77777777" w:rsidR="0007690D" w:rsidRPr="00961A19" w:rsidRDefault="0007690D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6DCA135A" wp14:editId="7C5554E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CC74172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0A75A2A" wp14:editId="5F3AF045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2B2FE7C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320805F" wp14:editId="40E9BFA3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39724E3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269A542" wp14:editId="09F5B50A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F8D37B5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22EEEDD" wp14:editId="4D8E70E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D5FFA29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C8DEE82" wp14:editId="1C03F1F5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6034E5B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E65F9E0" wp14:editId="092FF738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0CC9102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02BE7F4" wp14:editId="7F6E2F7D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A20E728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120C2ED" wp14:editId="20E2C2F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4291C1D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65E0812" wp14:editId="506876ED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57F6B2F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2A73A83" wp14:editId="747C9A50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167BA29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9293E" w14:textId="77777777" w:rsidR="00405949" w:rsidRDefault="00405949" w:rsidP="00D973E7">
      <w:pPr>
        <w:spacing w:after="0" w:line="240" w:lineRule="auto"/>
      </w:pPr>
      <w:r>
        <w:separator/>
      </w:r>
    </w:p>
  </w:footnote>
  <w:footnote w:type="continuationSeparator" w:id="0">
    <w:p w14:paraId="176867C5" w14:textId="77777777" w:rsidR="00405949" w:rsidRDefault="00405949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C7871" w14:textId="77777777" w:rsidR="0007690D" w:rsidRDefault="0007690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0BA0B10" wp14:editId="0C474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23948B91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982EC6"/>
    <w:multiLevelType w:val="hybridMultilevel"/>
    <w:tmpl w:val="8D80CBF4"/>
    <w:lvl w:ilvl="0" w:tplc="125E1198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attachedTemplate r:id="rId1"/>
  <w:defaultTabStop w:val="709"/>
  <w:autoHyphenation/>
  <w:hyphenationZone w:val="3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98"/>
    <w:rsid w:val="00016EE8"/>
    <w:rsid w:val="000233BE"/>
    <w:rsid w:val="00027A21"/>
    <w:rsid w:val="00027E62"/>
    <w:rsid w:val="000325E5"/>
    <w:rsid w:val="0003563C"/>
    <w:rsid w:val="00046580"/>
    <w:rsid w:val="00050D11"/>
    <w:rsid w:val="00055B16"/>
    <w:rsid w:val="00075D14"/>
    <w:rsid w:val="0007690D"/>
    <w:rsid w:val="00077C2C"/>
    <w:rsid w:val="00080A10"/>
    <w:rsid w:val="00083512"/>
    <w:rsid w:val="00087F9F"/>
    <w:rsid w:val="000C73BC"/>
    <w:rsid w:val="000D7DC8"/>
    <w:rsid w:val="000F11D1"/>
    <w:rsid w:val="000F45D6"/>
    <w:rsid w:val="000F5AAC"/>
    <w:rsid w:val="00124BA4"/>
    <w:rsid w:val="001259BA"/>
    <w:rsid w:val="00134FF0"/>
    <w:rsid w:val="00147D70"/>
    <w:rsid w:val="001560F6"/>
    <w:rsid w:val="00186A4C"/>
    <w:rsid w:val="00193F70"/>
    <w:rsid w:val="00195D99"/>
    <w:rsid w:val="001A1BBA"/>
    <w:rsid w:val="001A260F"/>
    <w:rsid w:val="001A32D0"/>
    <w:rsid w:val="001B0175"/>
    <w:rsid w:val="001B26B6"/>
    <w:rsid w:val="001B7E53"/>
    <w:rsid w:val="001C74E7"/>
    <w:rsid w:val="001D4454"/>
    <w:rsid w:val="001D5FCE"/>
    <w:rsid w:val="001E2E48"/>
    <w:rsid w:val="001E6895"/>
    <w:rsid w:val="001E6CAF"/>
    <w:rsid w:val="001F51B5"/>
    <w:rsid w:val="002003B4"/>
    <w:rsid w:val="00201642"/>
    <w:rsid w:val="00201DB3"/>
    <w:rsid w:val="002032FB"/>
    <w:rsid w:val="00204C97"/>
    <w:rsid w:val="00212172"/>
    <w:rsid w:val="00215D2D"/>
    <w:rsid w:val="002203EA"/>
    <w:rsid w:val="0022791E"/>
    <w:rsid w:val="002358DB"/>
    <w:rsid w:val="00237A55"/>
    <w:rsid w:val="002402A4"/>
    <w:rsid w:val="00240C9D"/>
    <w:rsid w:val="002501AB"/>
    <w:rsid w:val="0026214F"/>
    <w:rsid w:val="002624BE"/>
    <w:rsid w:val="002710E2"/>
    <w:rsid w:val="00275048"/>
    <w:rsid w:val="00276EEF"/>
    <w:rsid w:val="0027747C"/>
    <w:rsid w:val="0028297E"/>
    <w:rsid w:val="00296374"/>
    <w:rsid w:val="00296453"/>
    <w:rsid w:val="00297E7E"/>
    <w:rsid w:val="002A33FC"/>
    <w:rsid w:val="002A7F31"/>
    <w:rsid w:val="002B5AE2"/>
    <w:rsid w:val="002C2101"/>
    <w:rsid w:val="002C24AF"/>
    <w:rsid w:val="002D353C"/>
    <w:rsid w:val="002F65FB"/>
    <w:rsid w:val="00314BF6"/>
    <w:rsid w:val="003220E4"/>
    <w:rsid w:val="003266E1"/>
    <w:rsid w:val="00331490"/>
    <w:rsid w:val="0033371F"/>
    <w:rsid w:val="00336DA7"/>
    <w:rsid w:val="00357031"/>
    <w:rsid w:val="00361180"/>
    <w:rsid w:val="00362D49"/>
    <w:rsid w:val="00372C77"/>
    <w:rsid w:val="00373D57"/>
    <w:rsid w:val="00380376"/>
    <w:rsid w:val="00382117"/>
    <w:rsid w:val="0039535E"/>
    <w:rsid w:val="003A3BE2"/>
    <w:rsid w:val="003B46D3"/>
    <w:rsid w:val="003B5A55"/>
    <w:rsid w:val="003B5D22"/>
    <w:rsid w:val="003D437C"/>
    <w:rsid w:val="003E3444"/>
    <w:rsid w:val="003E77A6"/>
    <w:rsid w:val="003F2B87"/>
    <w:rsid w:val="003F3AB9"/>
    <w:rsid w:val="00405949"/>
    <w:rsid w:val="00416562"/>
    <w:rsid w:val="00421603"/>
    <w:rsid w:val="00423C73"/>
    <w:rsid w:val="00425F17"/>
    <w:rsid w:val="00436274"/>
    <w:rsid w:val="00436327"/>
    <w:rsid w:val="00436F2C"/>
    <w:rsid w:val="00441505"/>
    <w:rsid w:val="004442BA"/>
    <w:rsid w:val="004520B9"/>
    <w:rsid w:val="004568D0"/>
    <w:rsid w:val="0046273D"/>
    <w:rsid w:val="00466076"/>
    <w:rsid w:val="004748FA"/>
    <w:rsid w:val="00484239"/>
    <w:rsid w:val="00486EA6"/>
    <w:rsid w:val="004A60FD"/>
    <w:rsid w:val="004B25A5"/>
    <w:rsid w:val="004B27E4"/>
    <w:rsid w:val="004B408C"/>
    <w:rsid w:val="004B75DE"/>
    <w:rsid w:val="004C22D8"/>
    <w:rsid w:val="004C5B31"/>
    <w:rsid w:val="004F53A5"/>
    <w:rsid w:val="00501092"/>
    <w:rsid w:val="005017D4"/>
    <w:rsid w:val="005064E3"/>
    <w:rsid w:val="00510612"/>
    <w:rsid w:val="00521FEA"/>
    <w:rsid w:val="00532B73"/>
    <w:rsid w:val="00565700"/>
    <w:rsid w:val="00570401"/>
    <w:rsid w:val="00580984"/>
    <w:rsid w:val="005853CD"/>
    <w:rsid w:val="00587BF1"/>
    <w:rsid w:val="00592E5A"/>
    <w:rsid w:val="00593F5E"/>
    <w:rsid w:val="0059532E"/>
    <w:rsid w:val="00595CF5"/>
    <w:rsid w:val="005A239A"/>
    <w:rsid w:val="005B401D"/>
    <w:rsid w:val="005C3A9A"/>
    <w:rsid w:val="005C4025"/>
    <w:rsid w:val="005C43FF"/>
    <w:rsid w:val="005C778E"/>
    <w:rsid w:val="005D13A0"/>
    <w:rsid w:val="005E0F8A"/>
    <w:rsid w:val="005E4B11"/>
    <w:rsid w:val="005E6E7D"/>
    <w:rsid w:val="005F0B98"/>
    <w:rsid w:val="005F11DD"/>
    <w:rsid w:val="006053DD"/>
    <w:rsid w:val="00613268"/>
    <w:rsid w:val="00613D64"/>
    <w:rsid w:val="00614B54"/>
    <w:rsid w:val="006160E2"/>
    <w:rsid w:val="00617721"/>
    <w:rsid w:val="00621E5C"/>
    <w:rsid w:val="00623084"/>
    <w:rsid w:val="0062743D"/>
    <w:rsid w:val="00653CE1"/>
    <w:rsid w:val="006641E2"/>
    <w:rsid w:val="00697371"/>
    <w:rsid w:val="006C5A47"/>
    <w:rsid w:val="006D14E6"/>
    <w:rsid w:val="006F70DE"/>
    <w:rsid w:val="007137E4"/>
    <w:rsid w:val="007167DD"/>
    <w:rsid w:val="0072350C"/>
    <w:rsid w:val="0073031F"/>
    <w:rsid w:val="00734F94"/>
    <w:rsid w:val="00737757"/>
    <w:rsid w:val="0075041D"/>
    <w:rsid w:val="00755EE5"/>
    <w:rsid w:val="00762A19"/>
    <w:rsid w:val="00775313"/>
    <w:rsid w:val="007958DA"/>
    <w:rsid w:val="007A2487"/>
    <w:rsid w:val="007A6C9E"/>
    <w:rsid w:val="007B41FD"/>
    <w:rsid w:val="007B4EF0"/>
    <w:rsid w:val="007B6A56"/>
    <w:rsid w:val="007C0706"/>
    <w:rsid w:val="007C0E7F"/>
    <w:rsid w:val="007C27ED"/>
    <w:rsid w:val="007C4570"/>
    <w:rsid w:val="007D0321"/>
    <w:rsid w:val="007D6377"/>
    <w:rsid w:val="007D77ED"/>
    <w:rsid w:val="007D7CC1"/>
    <w:rsid w:val="007D7D31"/>
    <w:rsid w:val="007E195E"/>
    <w:rsid w:val="007E1F5B"/>
    <w:rsid w:val="007E6224"/>
    <w:rsid w:val="007F0A67"/>
    <w:rsid w:val="007F1FF3"/>
    <w:rsid w:val="007F70A3"/>
    <w:rsid w:val="00801F2F"/>
    <w:rsid w:val="00807784"/>
    <w:rsid w:val="00810CEE"/>
    <w:rsid w:val="008119ED"/>
    <w:rsid w:val="00823762"/>
    <w:rsid w:val="00825DA4"/>
    <w:rsid w:val="00826C94"/>
    <w:rsid w:val="00832906"/>
    <w:rsid w:val="0083683F"/>
    <w:rsid w:val="00845ADE"/>
    <w:rsid w:val="00846308"/>
    <w:rsid w:val="00847190"/>
    <w:rsid w:val="008547CA"/>
    <w:rsid w:val="00865B9D"/>
    <w:rsid w:val="00875410"/>
    <w:rsid w:val="008758F1"/>
    <w:rsid w:val="008944DD"/>
    <w:rsid w:val="00894523"/>
    <w:rsid w:val="00897624"/>
    <w:rsid w:val="008A4A3E"/>
    <w:rsid w:val="008B0141"/>
    <w:rsid w:val="008B1E8A"/>
    <w:rsid w:val="008B29CF"/>
    <w:rsid w:val="008B714A"/>
    <w:rsid w:val="008B7972"/>
    <w:rsid w:val="008C7906"/>
    <w:rsid w:val="008D4552"/>
    <w:rsid w:val="008D5173"/>
    <w:rsid w:val="008E3637"/>
    <w:rsid w:val="008E5856"/>
    <w:rsid w:val="008E7F06"/>
    <w:rsid w:val="008F660D"/>
    <w:rsid w:val="00901B64"/>
    <w:rsid w:val="00903713"/>
    <w:rsid w:val="00911C32"/>
    <w:rsid w:val="0091309D"/>
    <w:rsid w:val="00917626"/>
    <w:rsid w:val="00940873"/>
    <w:rsid w:val="00946A41"/>
    <w:rsid w:val="009623E8"/>
    <w:rsid w:val="00975921"/>
    <w:rsid w:val="0098293E"/>
    <w:rsid w:val="00984918"/>
    <w:rsid w:val="009B637E"/>
    <w:rsid w:val="009C2968"/>
    <w:rsid w:val="009C5AE4"/>
    <w:rsid w:val="009D1C4B"/>
    <w:rsid w:val="009D4C04"/>
    <w:rsid w:val="009D7FF7"/>
    <w:rsid w:val="009E5AFA"/>
    <w:rsid w:val="009F68A1"/>
    <w:rsid w:val="00A1173A"/>
    <w:rsid w:val="00A26E31"/>
    <w:rsid w:val="00A32340"/>
    <w:rsid w:val="00A3387B"/>
    <w:rsid w:val="00A366BF"/>
    <w:rsid w:val="00A37548"/>
    <w:rsid w:val="00A44CA0"/>
    <w:rsid w:val="00A45A09"/>
    <w:rsid w:val="00A47FB8"/>
    <w:rsid w:val="00A6315A"/>
    <w:rsid w:val="00A70FB7"/>
    <w:rsid w:val="00A728D3"/>
    <w:rsid w:val="00A72BB7"/>
    <w:rsid w:val="00A825B1"/>
    <w:rsid w:val="00A84052"/>
    <w:rsid w:val="00AA5C55"/>
    <w:rsid w:val="00AA7D93"/>
    <w:rsid w:val="00AB4B06"/>
    <w:rsid w:val="00AB6742"/>
    <w:rsid w:val="00AB77D7"/>
    <w:rsid w:val="00AD659C"/>
    <w:rsid w:val="00AE7C7F"/>
    <w:rsid w:val="00AF1E20"/>
    <w:rsid w:val="00AF2635"/>
    <w:rsid w:val="00B05376"/>
    <w:rsid w:val="00B16F00"/>
    <w:rsid w:val="00B279C0"/>
    <w:rsid w:val="00B3067E"/>
    <w:rsid w:val="00B31AA0"/>
    <w:rsid w:val="00B32172"/>
    <w:rsid w:val="00B362A5"/>
    <w:rsid w:val="00B37592"/>
    <w:rsid w:val="00B6116D"/>
    <w:rsid w:val="00B74039"/>
    <w:rsid w:val="00B80A3A"/>
    <w:rsid w:val="00B91935"/>
    <w:rsid w:val="00B953A4"/>
    <w:rsid w:val="00BA574C"/>
    <w:rsid w:val="00BB0EF7"/>
    <w:rsid w:val="00BB1FF9"/>
    <w:rsid w:val="00BB57BC"/>
    <w:rsid w:val="00BC5981"/>
    <w:rsid w:val="00BD3E00"/>
    <w:rsid w:val="00BD7BEB"/>
    <w:rsid w:val="00BE0C26"/>
    <w:rsid w:val="00BE6802"/>
    <w:rsid w:val="00BE7C66"/>
    <w:rsid w:val="00BF20D5"/>
    <w:rsid w:val="00C056E0"/>
    <w:rsid w:val="00C15B69"/>
    <w:rsid w:val="00C17164"/>
    <w:rsid w:val="00C2345A"/>
    <w:rsid w:val="00C36A48"/>
    <w:rsid w:val="00C53102"/>
    <w:rsid w:val="00C57291"/>
    <w:rsid w:val="00C57622"/>
    <w:rsid w:val="00C9226E"/>
    <w:rsid w:val="00CB0DD0"/>
    <w:rsid w:val="00CB5E20"/>
    <w:rsid w:val="00CC3821"/>
    <w:rsid w:val="00CC3FF0"/>
    <w:rsid w:val="00CC615C"/>
    <w:rsid w:val="00CF28A8"/>
    <w:rsid w:val="00CF2BC2"/>
    <w:rsid w:val="00CF395A"/>
    <w:rsid w:val="00CF47B4"/>
    <w:rsid w:val="00D06323"/>
    <w:rsid w:val="00D078F1"/>
    <w:rsid w:val="00D2104A"/>
    <w:rsid w:val="00D34D5A"/>
    <w:rsid w:val="00D35D03"/>
    <w:rsid w:val="00D41179"/>
    <w:rsid w:val="00D57E2A"/>
    <w:rsid w:val="00D65796"/>
    <w:rsid w:val="00D65E9A"/>
    <w:rsid w:val="00D70B60"/>
    <w:rsid w:val="00D737BD"/>
    <w:rsid w:val="00D73EA6"/>
    <w:rsid w:val="00D74920"/>
    <w:rsid w:val="00D76D81"/>
    <w:rsid w:val="00D809AE"/>
    <w:rsid w:val="00D82480"/>
    <w:rsid w:val="00D973E7"/>
    <w:rsid w:val="00DA0122"/>
    <w:rsid w:val="00DA5352"/>
    <w:rsid w:val="00DB36F2"/>
    <w:rsid w:val="00DB6DDE"/>
    <w:rsid w:val="00DB7033"/>
    <w:rsid w:val="00DC00A2"/>
    <w:rsid w:val="00DD2BD1"/>
    <w:rsid w:val="00DF669C"/>
    <w:rsid w:val="00DF7EE6"/>
    <w:rsid w:val="00E00F98"/>
    <w:rsid w:val="00E1158A"/>
    <w:rsid w:val="00E16D0E"/>
    <w:rsid w:val="00E16EDB"/>
    <w:rsid w:val="00E20006"/>
    <w:rsid w:val="00E41B06"/>
    <w:rsid w:val="00E46251"/>
    <w:rsid w:val="00E55928"/>
    <w:rsid w:val="00E55986"/>
    <w:rsid w:val="00E633EE"/>
    <w:rsid w:val="00E675BC"/>
    <w:rsid w:val="00E67717"/>
    <w:rsid w:val="00E732C5"/>
    <w:rsid w:val="00E861C8"/>
    <w:rsid w:val="00E871DC"/>
    <w:rsid w:val="00EC1B2E"/>
    <w:rsid w:val="00EC2860"/>
    <w:rsid w:val="00EC52FA"/>
    <w:rsid w:val="00EC5E53"/>
    <w:rsid w:val="00EC79ED"/>
    <w:rsid w:val="00ED0CBD"/>
    <w:rsid w:val="00ED366D"/>
    <w:rsid w:val="00EE46AB"/>
    <w:rsid w:val="00EF770D"/>
    <w:rsid w:val="00F042D5"/>
    <w:rsid w:val="00F117DA"/>
    <w:rsid w:val="00F1439D"/>
    <w:rsid w:val="00F24C7A"/>
    <w:rsid w:val="00F5696B"/>
    <w:rsid w:val="00F83BF4"/>
    <w:rsid w:val="00F8559A"/>
    <w:rsid w:val="00F8572E"/>
    <w:rsid w:val="00F964E1"/>
    <w:rsid w:val="00FA179A"/>
    <w:rsid w:val="00FB6277"/>
    <w:rsid w:val="00FC3655"/>
    <w:rsid w:val="00FD15CB"/>
    <w:rsid w:val="00FD194C"/>
    <w:rsid w:val="00FD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BF1A07"/>
  <w15:docId w15:val="{C8E7FA17-299B-4C5A-A70C-0620D1D0F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360" w:lineRule="exact"/>
        <w:ind w:left="851" w:hanging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7033"/>
  </w:style>
  <w:style w:type="paragraph" w:styleId="1">
    <w:name w:val="heading 1"/>
    <w:basedOn w:val="a"/>
    <w:next w:val="a"/>
    <w:link w:val="10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/>
      <w:i/>
      <w:sz w:val="56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/>
      <w:i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510612"/>
    <w:pPr>
      <w:keepNext/>
      <w:spacing w:before="240" w:after="60" w:line="240" w:lineRule="auto"/>
      <w:outlineLvl w:val="3"/>
    </w:pPr>
    <w:rPr>
      <w:rFonts w:eastAsia="Times New Roman"/>
      <w:b/>
      <w:bCs/>
      <w:lang w:eastAsia="ru-RU"/>
    </w:rPr>
  </w:style>
  <w:style w:type="paragraph" w:styleId="5">
    <w:name w:val="heading 5"/>
    <w:basedOn w:val="a"/>
    <w:next w:val="a"/>
    <w:link w:val="50"/>
    <w:qFormat/>
    <w:rsid w:val="00510612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semiHidden/>
    <w:unhideWhenUsed/>
    <w:rsid w:val="00510612"/>
  </w:style>
  <w:style w:type="paragraph" w:styleId="a3">
    <w:name w:val="header"/>
    <w:basedOn w:val="a"/>
    <w:link w:val="12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510612"/>
  </w:style>
  <w:style w:type="paragraph" w:styleId="a5">
    <w:name w:val="footer"/>
    <w:basedOn w:val="a"/>
    <w:link w:val="a6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10612"/>
  </w:style>
  <w:style w:type="table" w:styleId="a8">
    <w:name w:val="Table Grid"/>
    <w:basedOn w:val="a1"/>
    <w:uiPriority w:val="39"/>
    <w:rsid w:val="00510612"/>
    <w:pPr>
      <w:spacing w:after="0" w:line="240" w:lineRule="auto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semiHidden/>
    <w:rsid w:val="00510612"/>
    <w:pPr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12">
    <w:name w:val="Верхний колонтитул Знак1"/>
    <w:link w:val="a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510612"/>
    <w:pPr>
      <w:spacing w:after="0" w:line="240" w:lineRule="auto"/>
    </w:pPr>
    <w:rPr>
      <w:rFonts w:eastAsia="Times New Roman"/>
      <w:szCs w:val="24"/>
      <w:lang w:eastAsia="ru-RU"/>
    </w:rPr>
  </w:style>
  <w:style w:type="character" w:customStyle="1" w:styleId="aa">
    <w:name w:val="Основной текст Знак"/>
    <w:basedOn w:val="a0"/>
    <w:link w:val="a9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510612"/>
    <w:pPr>
      <w:spacing w:after="120" w:line="480" w:lineRule="auto"/>
    </w:pPr>
    <w:rPr>
      <w:rFonts w:eastAsia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510612"/>
    <w:pPr>
      <w:spacing w:after="120" w:line="48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"/>
    <w:link w:val="32"/>
    <w:rsid w:val="00510612"/>
    <w:pPr>
      <w:spacing w:after="120" w:line="240" w:lineRule="auto"/>
      <w:ind w:left="283"/>
    </w:pPr>
    <w:rPr>
      <w:rFonts w:eastAsia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 Indent"/>
    <w:basedOn w:val="a"/>
    <w:link w:val="ac"/>
    <w:rsid w:val="00510612"/>
    <w:pPr>
      <w:spacing w:after="120" w:line="24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"/>
    <w:next w:val="a"/>
    <w:autoRedefine/>
    <w:semiHidden/>
    <w:rsid w:val="00510612"/>
    <w:pPr>
      <w:spacing w:after="0" w:line="240" w:lineRule="auto"/>
      <w:ind w:left="200"/>
    </w:pPr>
    <w:rPr>
      <w:rFonts w:eastAsia="Times New Roman"/>
      <w:sz w:val="20"/>
      <w:szCs w:val="20"/>
      <w:lang w:eastAsia="ru-RU"/>
    </w:rPr>
  </w:style>
  <w:style w:type="paragraph" w:styleId="ad">
    <w:name w:val="Balloon Text"/>
    <w:basedOn w:val="a"/>
    <w:link w:val="ae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Текст выноски Знак"/>
    <w:basedOn w:val="a0"/>
    <w:link w:val="ad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0"/>
    <w:rsid w:val="00510612"/>
  </w:style>
  <w:style w:type="paragraph" w:styleId="af">
    <w:name w:val="caption"/>
    <w:basedOn w:val="a"/>
    <w:next w:val="a"/>
    <w:unhideWhenUsed/>
    <w:qFormat/>
    <w:rsid w:val="0033371F"/>
    <w:pPr>
      <w:spacing w:line="240" w:lineRule="auto"/>
    </w:pPr>
    <w:rPr>
      <w:rFonts w:eastAsia="Times New Roman"/>
      <w:i/>
      <w:iCs/>
      <w:color w:val="1F497D" w:themeColor="text2"/>
      <w:sz w:val="18"/>
      <w:szCs w:val="18"/>
      <w:lang w:eastAsia="ru-RU"/>
    </w:rPr>
  </w:style>
  <w:style w:type="paragraph" w:styleId="af0">
    <w:name w:val="Normal (Web)"/>
    <w:basedOn w:val="a"/>
    <w:uiPriority w:val="99"/>
    <w:unhideWhenUsed/>
    <w:rsid w:val="0003563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f1">
    <w:name w:val="List Paragraph"/>
    <w:basedOn w:val="a"/>
    <w:uiPriority w:val="34"/>
    <w:qFormat/>
    <w:rsid w:val="0003563C"/>
    <w:pPr>
      <w:ind w:left="720"/>
      <w:contextualSpacing/>
    </w:pPr>
    <w:rPr>
      <w:rFonts w:eastAsiaTheme="minorEastAsia"/>
      <w:lang w:eastAsia="ru-RU"/>
    </w:rPr>
  </w:style>
  <w:style w:type="paragraph" w:styleId="af2">
    <w:name w:val="Title"/>
    <w:aliases w:val=" Знак11"/>
    <w:basedOn w:val="a"/>
    <w:link w:val="14"/>
    <w:qFormat/>
    <w:rsid w:val="0003563C"/>
    <w:pPr>
      <w:spacing w:after="0" w:line="240" w:lineRule="auto"/>
      <w:jc w:val="center"/>
    </w:pPr>
    <w:rPr>
      <w:rFonts w:eastAsia="Times New Roman"/>
      <w:b/>
      <w:szCs w:val="24"/>
      <w:lang w:eastAsia="ru-RU"/>
    </w:rPr>
  </w:style>
  <w:style w:type="character" w:customStyle="1" w:styleId="af3">
    <w:name w:val="Название Знак"/>
    <w:aliases w:val=" Знак11 Знак"/>
    <w:basedOn w:val="a0"/>
    <w:rsid w:val="0003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Заголовок Знак1"/>
    <w:aliases w:val=" Знак11 Знак1"/>
    <w:link w:val="af2"/>
    <w:uiPriority w:val="10"/>
    <w:rsid w:val="0003563C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styleId="af4">
    <w:name w:val="Hyperlink"/>
    <w:basedOn w:val="a0"/>
    <w:uiPriority w:val="99"/>
    <w:unhideWhenUsed/>
    <w:rsid w:val="0003563C"/>
    <w:rPr>
      <w:color w:val="0000FF"/>
      <w:u w:val="single"/>
    </w:rPr>
  </w:style>
  <w:style w:type="character" w:styleId="af5">
    <w:name w:val="Strong"/>
    <w:basedOn w:val="a0"/>
    <w:uiPriority w:val="22"/>
    <w:qFormat/>
    <w:rsid w:val="0003563C"/>
    <w:rPr>
      <w:b/>
      <w:bCs/>
    </w:rPr>
  </w:style>
  <w:style w:type="character" w:customStyle="1" w:styleId="af6">
    <w:name w:val="Заголовок Знак"/>
    <w:uiPriority w:val="10"/>
    <w:rsid w:val="0003563C"/>
    <w:rPr>
      <w:b/>
      <w:sz w:val="28"/>
      <w:szCs w:val="24"/>
    </w:rPr>
  </w:style>
  <w:style w:type="table" w:customStyle="1" w:styleId="15">
    <w:name w:val="Сетка таблицы1"/>
    <w:basedOn w:val="a1"/>
    <w:next w:val="a8"/>
    <w:uiPriority w:val="59"/>
    <w:rsid w:val="00CF4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775313"/>
    <w:pPr>
      <w:spacing w:after="0" w:line="240" w:lineRule="auto"/>
    </w:pPr>
  </w:style>
  <w:style w:type="character" w:customStyle="1" w:styleId="color-fg-default">
    <w:name w:val="color-fg-default"/>
    <w:basedOn w:val="a0"/>
    <w:rsid w:val="00875410"/>
  </w:style>
  <w:style w:type="character" w:customStyle="1" w:styleId="d-inline-flex">
    <w:name w:val="d-inline-flex"/>
    <w:basedOn w:val="a0"/>
    <w:rsid w:val="00875410"/>
  </w:style>
  <w:style w:type="paragraph" w:customStyle="1" w:styleId="listitem">
    <w:name w:val="list__item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87;&#1082;\Documents\&#1053;&#1072;&#1089;&#1090;&#1088;&#1072;&#1080;&#1074;&#1072;&#1077;&#1084;&#1099;&#1077;%20&#1096;&#1072;&#1073;&#1083;&#1086;&#1085;&#1099;%20Office\&#1088;&#1072;&#1084;&#1082;&#107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728A7-F94E-411E-A016-87BDBC718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рамка.dotm</Template>
  <TotalTime>1</TotalTime>
  <Pages>3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 Жук</dc:creator>
  <cp:lastModifiedBy>булыга</cp:lastModifiedBy>
  <cp:revision>2</cp:revision>
  <cp:lastPrinted>2025-06-25T21:30:00Z</cp:lastPrinted>
  <dcterms:created xsi:type="dcterms:W3CDTF">2026-01-12T05:15:00Z</dcterms:created>
  <dcterms:modified xsi:type="dcterms:W3CDTF">2026-01-12T05:15:00Z</dcterms:modified>
</cp:coreProperties>
</file>