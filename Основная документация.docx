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16DD5" w14:textId="21966953" w:rsidR="008D1A66" w:rsidRDefault="00A05C37" w:rsidP="00A05C37">
      <w:pPr>
        <w:spacing w:after="100" w:afterAutospacing="1"/>
        <w:jc w:val="center"/>
        <w:rPr>
          <w:b/>
          <w:bCs/>
          <w:lang w:val="ru-RU"/>
        </w:rPr>
      </w:pPr>
      <w:r>
        <w:rPr>
          <w:b/>
          <w:bCs/>
          <w:lang w:val="ru-RU"/>
        </w:rPr>
        <w:t>Введение</w:t>
      </w:r>
    </w:p>
    <w:p w14:paraId="1204C0DA" w14:textId="1E66BA47" w:rsidR="00A05C37" w:rsidRDefault="00A05C37" w:rsidP="00A05C37">
      <w:pPr>
        <w:rPr>
          <w:lang w:val="ru-RU"/>
        </w:rPr>
      </w:pPr>
      <w:r w:rsidRPr="00A05C37">
        <w:rPr>
          <w:lang w:val="ru-RU"/>
        </w:rPr>
        <w:t xml:space="preserve">В рамках выполнения курсового проекта по дисциплине «Технология разработки программного обеспечения» будет разработан интерактивный программный продукт «Виртуальный музей», представляющий собой образовательную платформу для трёхмерной визуализации культурного и исторического наследия города Барановичи. Актуальность проекта обусловлена растущим спросом на цифровые инструменты в сфере образования и культуры, а также необходимостью обеспечения доступности музейных коллекций для удалённых пользователей, включая учащихся, исследователей и лиц с ограниченными возможностями посещения реальных музеев. </w:t>
      </w:r>
    </w:p>
    <w:p w14:paraId="6674E85B" w14:textId="263C68C5" w:rsidR="00A05C37" w:rsidRPr="00A05C37" w:rsidRDefault="00A05C37" w:rsidP="00A05C37">
      <w:pPr>
        <w:rPr>
          <w:i/>
          <w:iCs/>
          <w:lang w:val="ru-RU"/>
        </w:rPr>
      </w:pPr>
      <w:r w:rsidRPr="00A05C37">
        <w:rPr>
          <w:lang w:val="ru-RU"/>
        </w:rPr>
        <w:t xml:space="preserve">Для достижения поставленной цели планируется решить ряд ключевых задач: провести анализ предметной области и сформулировать технические требования к системе, выбрать оптимальную модель жизненного цикла разработки и соответствующий технологический стек, разработать архитектуру системы с выделением основных модулей, включая 3D-визуализацию, навигацию и управление контентом, спроектировать пользовательские сценарии, структуру данных и интерфейс приложения, реализовать функциональные модули с использованием современных веб-технологий, провести комплексное тестирование системы, включая функциональное, пользовательское и кросс-браузерное тестирование, а также подготовить проектную документацию, отражающую все этапы разработки. </w:t>
      </w:r>
    </w:p>
    <w:p w14:paraId="22536687" w14:textId="15C34A2A" w:rsidR="00A05C37" w:rsidRDefault="00A05C37" w:rsidP="00A05C37">
      <w:pPr>
        <w:rPr>
          <w:i/>
          <w:iCs/>
          <w:lang w:val="ru-RU"/>
        </w:rPr>
      </w:pPr>
      <w:r w:rsidRPr="00A05C37">
        <w:rPr>
          <w:lang w:val="ru-RU"/>
        </w:rPr>
        <w:t>В результате выполнения проекта будет создано работоспособное веб-приложение, соответствующее требованиям технического задания и готовое к использованию в образовательных и просветительских целях.</w:t>
      </w:r>
      <w:r>
        <w:rPr>
          <w:lang w:val="ru-RU"/>
        </w:rPr>
        <w:t xml:space="preserve"> </w:t>
      </w:r>
    </w:p>
    <w:p w14:paraId="33829D46" w14:textId="77777777" w:rsidR="00616648" w:rsidRDefault="00616648" w:rsidP="00616648">
      <w:pPr>
        <w:ind w:right="-59"/>
        <w:rPr>
          <w:rFonts w:eastAsia="Times New Roman"/>
          <w:lang w:val="ru-RU"/>
        </w:rPr>
      </w:pPr>
      <w:r>
        <w:rPr>
          <w:rFonts w:eastAsia="Times New Roman"/>
        </w:rPr>
        <w:t>Далее приведено краткое описание разделов пояснительной записки.</w:t>
      </w:r>
    </w:p>
    <w:p w14:paraId="34D849F1" w14:textId="77777777" w:rsidR="00616648" w:rsidRDefault="00616648" w:rsidP="00616648">
      <w:pPr>
        <w:ind w:right="-59"/>
        <w:rPr>
          <w:rFonts w:eastAsia="Times New Roman"/>
        </w:rPr>
      </w:pPr>
      <w:r>
        <w:rPr>
          <w:rFonts w:eastAsia="Times New Roman"/>
        </w:rPr>
        <w:t>Первый раздел носит название «Анализ задачи». Рассматривается концепция интерактивного стилевого симулятора. Анализируется рыночная ниша и аналогичные решения. Определяются базовые требования к функционалу и технические параметры.</w:t>
      </w:r>
    </w:p>
    <w:p w14:paraId="68996F46" w14:textId="77777777" w:rsidR="00616648" w:rsidRDefault="00616648" w:rsidP="00616648">
      <w:pPr>
        <w:rPr>
          <w:rFonts w:eastAsia="Times New Roman"/>
        </w:rPr>
      </w:pPr>
      <w:r>
        <w:rPr>
          <w:rFonts w:eastAsia="Times New Roman"/>
        </w:rPr>
        <w:t>В подразделе «Инструменты разработки» будет рассмотрена среда, в которой создается данный курсовой проект. Здесь также будут установлены минимальные и оптимальные требования к аппаратным характеристикам, обеспечивающим правильное функционирование поставленной задачей.</w:t>
      </w:r>
    </w:p>
    <w:p w14:paraId="614ED0A1" w14:textId="77777777" w:rsidR="00616648" w:rsidRDefault="00616648" w:rsidP="00616648">
      <w:pPr>
        <w:ind w:right="-59"/>
        <w:rPr>
          <w:rFonts w:eastAsia="Times New Roman"/>
        </w:rPr>
      </w:pPr>
      <w:r>
        <w:rPr>
          <w:rFonts w:eastAsia="Times New Roman"/>
        </w:rPr>
        <w:t>В разделе «Проектирование задачи» описывается архитектура приложения с выделением ключевых модулей. Формируются принципы организации данных и взаимодействия пользователя с интерфейсом. Разрабатываются основные алгоритмы работы системы.</w:t>
      </w:r>
    </w:p>
    <w:p w14:paraId="44A612FB" w14:textId="36B0E399" w:rsidR="00616648" w:rsidRDefault="00616648" w:rsidP="00616648">
      <w:pPr>
        <w:ind w:right="-59"/>
        <w:rPr>
          <w:rFonts w:eastAsia="Times New Roman"/>
        </w:rPr>
      </w:pPr>
      <w:r>
        <w:rPr>
          <w:rFonts w:eastAsia="Times New Roman"/>
        </w:rPr>
        <w:t>«Реализация» – это третий раздел пояснительной записки, в котором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описываются все элементы и объекты, которые будут использованы при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 xml:space="preserve">реализации </w:t>
      </w:r>
      <w:r>
        <w:rPr>
          <w:rFonts w:eastAsia="Times New Roman"/>
        </w:rPr>
        <w:lastRenderedPageBreak/>
        <w:t>данного приложения. В этом разделе будут четко описаны функции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 xml:space="preserve">пользователя и их структура. Здесь можно будет найти </w:t>
      </w:r>
      <w:r w:rsidR="00F457A1">
        <w:rPr>
          <w:rFonts w:eastAsia="Times New Roman"/>
          <w:lang w:val="ru-RU"/>
        </w:rPr>
        <w:t xml:space="preserve">пункт, </w:t>
      </w:r>
      <w:r>
        <w:rPr>
          <w:rFonts w:eastAsia="Times New Roman"/>
        </w:rPr>
        <w:t xml:space="preserve">в </w:t>
      </w:r>
      <w:proofErr w:type="spellStart"/>
      <w:r>
        <w:rPr>
          <w:rFonts w:eastAsia="Times New Roman"/>
        </w:rPr>
        <w:t>которо</w:t>
      </w:r>
      <w:proofErr w:type="spellEnd"/>
      <w:r w:rsidR="00F457A1">
        <w:rPr>
          <w:rFonts w:eastAsia="Times New Roman"/>
          <w:lang w:val="ru-RU"/>
        </w:rPr>
        <w:t>м</w:t>
      </w:r>
      <w:r>
        <w:rPr>
          <w:rFonts w:eastAsia="Times New Roman"/>
        </w:rPr>
        <w:t xml:space="preserve"> будет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представлена полная аннотация файлов, используемых в данном проекте.</w:t>
      </w:r>
    </w:p>
    <w:p w14:paraId="32330811" w14:textId="77777777" w:rsidR="00616648" w:rsidRDefault="00616648" w:rsidP="00616648">
      <w:pPr>
        <w:ind w:right="-59"/>
        <w:rPr>
          <w:rFonts w:eastAsia="Times New Roman"/>
        </w:rPr>
      </w:pPr>
      <w:r>
        <w:rPr>
          <w:rFonts w:eastAsia="Times New Roman"/>
        </w:rPr>
        <w:t>Четвертый раздел – «Тестирование». Описывается стратегия проверки работоспособности. Указываются основные тестируемые сценарии и методы валидации.</w:t>
      </w:r>
    </w:p>
    <w:p w14:paraId="46F6AA4F" w14:textId="5BFCD50C" w:rsidR="00616648" w:rsidRDefault="00616648" w:rsidP="00616648">
      <w:pPr>
        <w:ind w:right="-59"/>
        <w:rPr>
          <w:rFonts w:eastAsia="Times New Roman"/>
        </w:rPr>
      </w:pP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В разделе «Применение» будет описано назначение, область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 xml:space="preserve">применения, среда функционирования программы. </w:t>
      </w:r>
    </w:p>
    <w:p w14:paraId="073B4ACF" w14:textId="5E10DCEB" w:rsidR="00616648" w:rsidRDefault="00616648" w:rsidP="00616648">
      <w:pPr>
        <w:ind w:right="-59"/>
        <w:rPr>
          <w:rFonts w:eastAsia="Times New Roman"/>
        </w:rPr>
      </w:pPr>
      <w:r>
        <w:rPr>
          <w:rFonts w:eastAsia="Times New Roman"/>
        </w:rPr>
        <w:t>«Заключение» будет содержать краткую формулировку задачи,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результаты проделанной работы, описание использованных методов и средств,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 xml:space="preserve">описание степени автоматизации процессов на различных этапах разработки. </w:t>
      </w:r>
    </w:p>
    <w:p w14:paraId="215F46D2" w14:textId="103E0C58" w:rsidR="00616648" w:rsidRDefault="00616648" w:rsidP="00616648">
      <w:pPr>
        <w:ind w:right="-59" w:firstLine="720"/>
        <w:rPr>
          <w:rFonts w:eastAsia="Times New Roman"/>
        </w:rPr>
      </w:pPr>
      <w:r>
        <w:rPr>
          <w:rFonts w:eastAsia="Times New Roman"/>
        </w:rPr>
        <w:t>В «Списке использованных источников» будет приведен список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используемых при разработке источников.</w:t>
      </w:r>
    </w:p>
    <w:p w14:paraId="0000E2D6" w14:textId="49A86378" w:rsidR="00616648" w:rsidRPr="00F457A1" w:rsidRDefault="00616648" w:rsidP="00616648">
      <w:pPr>
        <w:rPr>
          <w:lang w:val="ru-RU"/>
        </w:rPr>
      </w:pPr>
      <w:r>
        <w:rPr>
          <w:rFonts w:eastAsia="Times New Roman"/>
        </w:rPr>
        <w:t xml:space="preserve">В приложении к пояснительной записке </w:t>
      </w:r>
      <w:proofErr w:type="spellStart"/>
      <w:r>
        <w:rPr>
          <w:rFonts w:eastAsia="Times New Roman"/>
        </w:rPr>
        <w:t>буд</w:t>
      </w:r>
      <w:r w:rsidR="00F457A1">
        <w:rPr>
          <w:rFonts w:eastAsia="Times New Roman"/>
          <w:lang w:val="ru-RU"/>
        </w:rPr>
        <w:t>ут</w:t>
      </w:r>
      <w:proofErr w:type="spellEnd"/>
      <w:r w:rsidR="00F457A1">
        <w:rPr>
          <w:rFonts w:eastAsia="Times New Roman"/>
          <w:lang w:val="ru-RU"/>
        </w:rPr>
        <w:t xml:space="preserve"> приведены</w:t>
      </w:r>
      <w:r>
        <w:rPr>
          <w:rFonts w:eastAsia="Times New Roman"/>
        </w:rPr>
        <w:t xml:space="preserve"> </w:t>
      </w:r>
      <w:r w:rsidR="00F457A1">
        <w:rPr>
          <w:rFonts w:eastAsia="Times New Roman"/>
          <w:lang w:val="ru-RU"/>
        </w:rPr>
        <w:t>тест-кейсы,</w:t>
      </w:r>
      <w:r w:rsidR="00F457A1" w:rsidRPr="00F457A1">
        <w:rPr>
          <w:rFonts w:eastAsia="Times New Roman"/>
          <w:lang w:val="ru-RU"/>
        </w:rPr>
        <w:t xml:space="preserve"> </w:t>
      </w:r>
      <w:r w:rsidR="00F457A1">
        <w:rPr>
          <w:rFonts w:eastAsia="Times New Roman"/>
          <w:lang w:val="en-US"/>
        </w:rPr>
        <w:t>UI</w:t>
      </w:r>
      <w:r w:rsidR="00F457A1">
        <w:rPr>
          <w:rFonts w:eastAsia="Times New Roman"/>
          <w:lang w:val="ru-RU"/>
        </w:rPr>
        <w:t xml:space="preserve"> и </w:t>
      </w:r>
      <w:r w:rsidR="00F457A1">
        <w:rPr>
          <w:rFonts w:eastAsia="Times New Roman"/>
          <w:lang w:val="en-US"/>
        </w:rPr>
        <w:t>UX</w:t>
      </w:r>
      <w:r w:rsidR="00F457A1" w:rsidRPr="00F457A1">
        <w:rPr>
          <w:rFonts w:eastAsia="Times New Roman"/>
          <w:lang w:val="ru-RU"/>
        </w:rPr>
        <w:t xml:space="preserve"> </w:t>
      </w:r>
      <w:r w:rsidR="00F457A1">
        <w:rPr>
          <w:rFonts w:eastAsia="Times New Roman"/>
          <w:lang w:val="ru-RU"/>
        </w:rPr>
        <w:t>диаграммы.</w:t>
      </w:r>
    </w:p>
    <w:p w14:paraId="424DFD4C" w14:textId="04A1B7F7" w:rsidR="00A05C37" w:rsidRPr="00F457A1" w:rsidRDefault="00A05C37" w:rsidP="00A05C37">
      <w:pPr>
        <w:rPr>
          <w:lang w:val="ru-RU"/>
        </w:rPr>
      </w:pPr>
      <w:r>
        <w:rPr>
          <w:lang w:val="ru-RU"/>
        </w:rPr>
        <w:br w:type="page"/>
      </w:r>
    </w:p>
    <w:p w14:paraId="0AE4802B" w14:textId="394CBAEE" w:rsidR="001E25D2" w:rsidRPr="00F470EC" w:rsidRDefault="001E25D2" w:rsidP="00991752">
      <w:pPr>
        <w:rPr>
          <w:b/>
          <w:bCs/>
          <w:lang w:val="ru-RU"/>
        </w:rPr>
      </w:pPr>
      <w:r w:rsidRPr="00F470EC">
        <w:rPr>
          <w:b/>
          <w:bCs/>
          <w:lang w:val="ru-RU"/>
        </w:rPr>
        <w:lastRenderedPageBreak/>
        <w:t>1. Анализ задачи</w:t>
      </w:r>
    </w:p>
    <w:p w14:paraId="14042F45" w14:textId="74563411" w:rsidR="001E25D2" w:rsidRDefault="001E25D2" w:rsidP="00991752">
      <w:pPr>
        <w:rPr>
          <w:b/>
          <w:bCs/>
          <w:lang w:val="ru-RU"/>
        </w:rPr>
      </w:pPr>
      <w:r w:rsidRPr="00F470EC">
        <w:rPr>
          <w:b/>
          <w:bCs/>
          <w:lang w:val="ru-RU"/>
        </w:rPr>
        <w:t>1.1 Постановка задач</w:t>
      </w:r>
    </w:p>
    <w:p w14:paraId="3D6D33DF" w14:textId="722BA3C0" w:rsidR="00256985" w:rsidRDefault="00256985" w:rsidP="00857D0B">
      <w:pPr>
        <w:ind w:left="-136"/>
        <w:rPr>
          <w:lang w:val="ru-RU"/>
        </w:rPr>
      </w:pPr>
      <w:r>
        <w:rPr>
          <w:b/>
          <w:bCs/>
          <w:lang w:val="ru-RU"/>
        </w:rPr>
        <w:t xml:space="preserve">Наименование задачи: </w:t>
      </w:r>
      <w:r>
        <w:rPr>
          <w:lang w:val="ru-RU"/>
        </w:rPr>
        <w:t>«Виртуальный музей»</w:t>
      </w:r>
    </w:p>
    <w:p w14:paraId="410D89A2" w14:textId="55035847" w:rsidR="00256985" w:rsidRPr="00256985" w:rsidRDefault="00256985" w:rsidP="00256985">
      <w:pPr>
        <w:ind w:left="-136"/>
        <w:rPr>
          <w:lang w:val="ru-RU"/>
        </w:rPr>
      </w:pPr>
      <w:r w:rsidRPr="00256985">
        <w:rPr>
          <w:lang w:val="ru-RU"/>
        </w:rPr>
        <w:t>Цель разработки: Создание интерактивной 3</w:t>
      </w:r>
      <w:r w:rsidRPr="00256985">
        <w:rPr>
          <w:lang w:val="en-US"/>
        </w:rPr>
        <w:t>D</w:t>
      </w:r>
      <w:r w:rsidRPr="00256985">
        <w:rPr>
          <w:lang w:val="ru-RU"/>
        </w:rPr>
        <w:t xml:space="preserve"> игры «Виртуальный музей» специализируется на культурном просвещении общества, позволяя узнать о истории города Барановичи и </w:t>
      </w:r>
      <w:proofErr w:type="gramStart"/>
      <w:r w:rsidRPr="00256985">
        <w:rPr>
          <w:lang w:val="ru-RU"/>
        </w:rPr>
        <w:t>событиях</w:t>
      </w:r>
      <w:proofErr w:type="gramEnd"/>
      <w:r w:rsidRPr="00256985">
        <w:rPr>
          <w:lang w:val="ru-RU"/>
        </w:rPr>
        <w:t xml:space="preserve"> происходящих на его территории. </w:t>
      </w:r>
    </w:p>
    <w:p w14:paraId="4240B373" w14:textId="7C5E71A8" w:rsidR="00256985" w:rsidRPr="00256985" w:rsidRDefault="00256985" w:rsidP="00256985">
      <w:pPr>
        <w:ind w:left="-136"/>
        <w:rPr>
          <w:lang w:val="ru-RU"/>
        </w:rPr>
      </w:pPr>
      <w:r w:rsidRPr="00256985">
        <w:rPr>
          <w:lang w:val="ru-RU"/>
        </w:rPr>
        <w:t>Назначение: Одна из главных целей — это предоставить игрокам возможность узнать больше о культуре, искусстве и истории через интерактивные экспозиции, аудиогиды, викторины и другие обучающие элементы. Разработка игры может помочь сделать культурные артефакты и знания более доступными для широкой аудитории (в том числе для тех, кто физически не может посещать реальные музеи), предложение пользователям взаимодействовать с выставками, в том числе через дополненную реальность, виртуальную реальность и другие современные технологии.</w:t>
      </w:r>
    </w:p>
    <w:p w14:paraId="473110B4" w14:textId="522196F0" w:rsidR="00256985" w:rsidRPr="00256985" w:rsidRDefault="00256985" w:rsidP="00256985">
      <w:pPr>
        <w:ind w:left="-136"/>
        <w:rPr>
          <w:lang w:val="ru-RU"/>
        </w:rPr>
      </w:pPr>
      <w:r w:rsidRPr="00256985">
        <w:rPr>
          <w:lang w:val="ru-RU"/>
        </w:rPr>
        <w:t xml:space="preserve">Периодичность использования: Периодичность использования игры в виртуальный музее может варьироваться от регулярного использования (например, еженедельно) до редкого (раз в несколько месяцев). Если игра ориентирована на школьников, она может использоваться чаще в рамках образовательных программ. Для взрослых или </w:t>
      </w:r>
      <w:r>
        <w:rPr>
          <w:lang w:val="ru-RU"/>
        </w:rPr>
        <w:t>и</w:t>
      </w:r>
      <w:r w:rsidRPr="00256985">
        <w:rPr>
          <w:lang w:val="ru-RU"/>
        </w:rPr>
        <w:t xml:space="preserve">сследователей периодичность может быть реже.                                                                                                                                                                              </w:t>
      </w:r>
    </w:p>
    <w:p w14:paraId="63B5FCA3" w14:textId="77777777" w:rsidR="00256985" w:rsidRDefault="00256985" w:rsidP="00256985">
      <w:pPr>
        <w:ind w:firstLine="709"/>
        <w:rPr>
          <w:lang w:val="ru-RU"/>
        </w:rPr>
      </w:pPr>
      <w:r w:rsidRPr="00256985">
        <w:rPr>
          <w:lang w:val="ru-RU"/>
        </w:rPr>
        <w:t>Источники и способы получения данных: сеть интернет, посещение музея и</w:t>
      </w:r>
    </w:p>
    <w:p w14:paraId="6FAAE64F" w14:textId="50F50B0E" w:rsidR="00256985" w:rsidRPr="00256985" w:rsidRDefault="00256985" w:rsidP="00256985">
      <w:pPr>
        <w:ind w:left="-426" w:firstLine="284"/>
        <w:rPr>
          <w:lang w:val="ru-RU"/>
        </w:rPr>
      </w:pPr>
      <w:r w:rsidRPr="00256985">
        <w:rPr>
          <w:lang w:val="ru-RU"/>
        </w:rPr>
        <w:t xml:space="preserve">общение с экскурсоводами. </w:t>
      </w:r>
    </w:p>
    <w:p w14:paraId="123E58AB" w14:textId="6D492EDF" w:rsidR="0087304D" w:rsidRPr="0087304D" w:rsidRDefault="00256985" w:rsidP="0087304D">
      <w:pPr>
        <w:rPr>
          <w:color w:val="000000" w:themeColor="text1"/>
          <w:sz w:val="27"/>
          <w:szCs w:val="27"/>
          <w:shd w:val="clear" w:color="auto" w:fill="FFFFFF"/>
        </w:rPr>
      </w:pPr>
      <w:r w:rsidRPr="00256985">
        <w:rPr>
          <w:lang w:val="ru-RU"/>
        </w:rPr>
        <w:t xml:space="preserve">Обзор существующих аналогичных ПП: </w:t>
      </w:r>
      <w:r w:rsidR="0087304D" w:rsidRPr="0087304D">
        <w:rPr>
          <w:rStyle w:val="organictitlecontentspan"/>
          <w:color w:val="000000" w:themeColor="text1"/>
          <w:shd w:val="clear" w:color="auto" w:fill="FFFFFF"/>
        </w:rPr>
        <w:t>3D Museum (1994</w:t>
      </w:r>
      <w:r w:rsidR="0087304D" w:rsidRPr="0087304D">
        <w:rPr>
          <w:rStyle w:val="organictitlecontentspan"/>
          <w:color w:val="000000" w:themeColor="text1"/>
          <w:shd w:val="clear" w:color="auto" w:fill="FFFFFF"/>
          <w:lang w:val="ru-RU"/>
        </w:rPr>
        <w:t>),</w:t>
      </w:r>
      <w:r w:rsidR="0087304D">
        <w:rPr>
          <w:rStyle w:val="organictitlecontentspan"/>
          <w:color w:val="000000" w:themeColor="text1"/>
          <w:shd w:val="clear" w:color="auto" w:fill="FFFFFF"/>
          <w:lang w:val="ru-RU"/>
        </w:rPr>
        <w:t xml:space="preserve"> </w:t>
      </w:r>
      <w:r w:rsidR="0087304D" w:rsidRPr="0087304D">
        <w:rPr>
          <w:color w:val="000000" w:themeColor="text1"/>
        </w:rPr>
        <w:fldChar w:fldCharType="begin"/>
      </w:r>
      <w:r w:rsidR="0087304D" w:rsidRPr="0087304D">
        <w:rPr>
          <w:color w:val="000000" w:themeColor="text1"/>
        </w:rPr>
        <w:instrText xml:space="preserve"> HYPERLINK "https://www.xbox.com/ru-RU/games/store/museum-mysteries-3d/9p0m74p6v4ts" \t "_blank" </w:instrText>
      </w:r>
      <w:r w:rsidR="0087304D" w:rsidRPr="0087304D">
        <w:rPr>
          <w:color w:val="000000" w:themeColor="text1"/>
        </w:rPr>
        <w:fldChar w:fldCharType="separate"/>
      </w:r>
      <w:r w:rsidR="0087304D" w:rsidRPr="0087304D">
        <w:rPr>
          <w:rStyle w:val="organictitlecontentspan"/>
          <w:color w:val="000000" w:themeColor="text1"/>
          <w:shd w:val="clear" w:color="auto" w:fill="FFFFFF"/>
        </w:rPr>
        <w:t>Museum </w:t>
      </w:r>
      <w:proofErr w:type="spellStart"/>
      <w:r w:rsidR="0087304D" w:rsidRPr="0087304D">
        <w:rPr>
          <w:rStyle w:val="organictitlecontentspan"/>
          <w:color w:val="000000" w:themeColor="text1"/>
          <w:shd w:val="clear" w:color="auto" w:fill="FFFFFF"/>
        </w:rPr>
        <w:t>Mysteries</w:t>
      </w:r>
      <w:proofErr w:type="spellEnd"/>
      <w:r w:rsidR="0087304D" w:rsidRPr="0087304D">
        <w:rPr>
          <w:rStyle w:val="organictitlecontentspan"/>
          <w:color w:val="000000" w:themeColor="text1"/>
          <w:shd w:val="clear" w:color="auto" w:fill="FFFFFF"/>
        </w:rPr>
        <w:t> 3D</w:t>
      </w:r>
    </w:p>
    <w:p w14:paraId="496EB97C" w14:textId="47E6893C" w:rsidR="00256985" w:rsidRPr="00857D0B" w:rsidRDefault="0087304D" w:rsidP="00857D0B">
      <w:pPr>
        <w:ind w:firstLine="0"/>
        <w:rPr>
          <w:color w:val="000000" w:themeColor="text1"/>
          <w:sz w:val="27"/>
          <w:szCs w:val="27"/>
          <w:shd w:val="clear" w:color="auto" w:fill="FFFFFF"/>
          <w:lang w:val="ru-RU"/>
        </w:rPr>
      </w:pPr>
      <w:r w:rsidRPr="0087304D">
        <w:rPr>
          <w:color w:val="000000" w:themeColor="text1"/>
        </w:rPr>
        <w:fldChar w:fldCharType="end"/>
      </w:r>
    </w:p>
    <w:p w14:paraId="70BACD06" w14:textId="5C80C200" w:rsidR="00256985" w:rsidRPr="00A05C37" w:rsidRDefault="00256985" w:rsidP="00A05C37">
      <w:pPr>
        <w:pStyle w:val="af1"/>
        <w:numPr>
          <w:ilvl w:val="2"/>
          <w:numId w:val="5"/>
        </w:numPr>
        <w:spacing w:after="160" w:line="259" w:lineRule="auto"/>
        <w:ind w:hanging="11"/>
        <w:rPr>
          <w:b/>
          <w:bCs/>
          <w:lang w:val="ru-RU"/>
        </w:rPr>
      </w:pPr>
      <w:r w:rsidRPr="00A05C37">
        <w:rPr>
          <w:b/>
          <w:bCs/>
          <w:lang w:val="ru-RU"/>
        </w:rPr>
        <w:t>Функциональные требования</w:t>
      </w:r>
    </w:p>
    <w:p w14:paraId="5A5C31DF" w14:textId="4D3C955E" w:rsidR="00256985" w:rsidRPr="00256985" w:rsidRDefault="00256985" w:rsidP="00A05C37">
      <w:pPr>
        <w:rPr>
          <w:lang w:val="ru-RU"/>
        </w:rPr>
      </w:pPr>
      <w:r w:rsidRPr="00256985">
        <w:rPr>
          <w:lang w:val="ru-RU"/>
        </w:rPr>
        <w:t>Описание перечня функций и задач, которые должен выполнять будущий ПП: Ты оказываешься в игровом пространстве, где с помощью мыши или клавиатуры можешь перемещаться по залам музея. Ты можешь осматривать экспонаты, приближаться к ним. Каждый экспонат обычно имеет свои информационные карточки или всплывающие окна. Ты можешь кликать на них, чтобы узнать больше о произведении искусства, его авторе, времени создания и контексте. После завершения экскурсии ты можешь выйти из музея</w:t>
      </w:r>
      <w:r w:rsidR="00A05C37">
        <w:rPr>
          <w:lang w:val="ru-RU"/>
        </w:rPr>
        <w:t>.</w:t>
      </w:r>
    </w:p>
    <w:p w14:paraId="61EC530C" w14:textId="1A21E6DF" w:rsidR="00A05C37" w:rsidRDefault="00A05C37" w:rsidP="00A05C37">
      <w:pPr>
        <w:pStyle w:val="af1"/>
        <w:numPr>
          <w:ilvl w:val="2"/>
          <w:numId w:val="5"/>
        </w:numPr>
        <w:spacing w:before="100" w:beforeAutospacing="1" w:after="100" w:afterAutospacing="1" w:line="259" w:lineRule="auto"/>
        <w:ind w:firstLine="130"/>
        <w:rPr>
          <w:b/>
          <w:bCs/>
          <w:lang w:val="ru-RU"/>
        </w:rPr>
      </w:pPr>
      <w:r>
        <w:rPr>
          <w:b/>
          <w:bCs/>
          <w:lang w:val="ru-RU"/>
        </w:rPr>
        <w:t xml:space="preserve"> </w:t>
      </w:r>
      <w:r w:rsidR="00256985" w:rsidRPr="00A05C37">
        <w:rPr>
          <w:b/>
          <w:bCs/>
          <w:lang w:val="ru-RU"/>
        </w:rPr>
        <w:t>Эксплуатационные требования</w:t>
      </w:r>
    </w:p>
    <w:p w14:paraId="60AAF62F" w14:textId="77777777" w:rsidR="00A05C37" w:rsidRPr="00A05C37" w:rsidRDefault="00A05C37" w:rsidP="00A05C37">
      <w:pPr>
        <w:pStyle w:val="af1"/>
        <w:spacing w:before="100" w:beforeAutospacing="1" w:after="100" w:afterAutospacing="1" w:line="259" w:lineRule="auto"/>
        <w:ind w:left="850" w:firstLine="0"/>
        <w:rPr>
          <w:b/>
          <w:bCs/>
          <w:lang w:val="ru-RU"/>
        </w:rPr>
      </w:pPr>
    </w:p>
    <w:p w14:paraId="6A89CB07" w14:textId="77777777" w:rsidR="00256985" w:rsidRPr="00256985" w:rsidRDefault="00256985" w:rsidP="00A05C37">
      <w:pPr>
        <w:pStyle w:val="af1"/>
        <w:spacing w:before="100" w:beforeAutospacing="1"/>
        <w:ind w:left="0"/>
        <w:rPr>
          <w:lang w:val="ru-RU"/>
        </w:rPr>
      </w:pPr>
      <w:r w:rsidRPr="00256985">
        <w:rPr>
          <w:lang w:val="ru-RU"/>
        </w:rPr>
        <w:t>Требования к применению: Пользовательский интерфейс должен быть интуитивно понятным и доступным для пользователей разных возрастов и уровня подготовки. Включить обучающие материалы, такие как интерактивные инструкции и видеоуроки, для помощи пользователям в освоении системы.</w:t>
      </w:r>
    </w:p>
    <w:p w14:paraId="433ECA06" w14:textId="13B11DEA" w:rsidR="00256985" w:rsidRPr="00256985" w:rsidRDefault="00256985" w:rsidP="00256985">
      <w:pPr>
        <w:pStyle w:val="af1"/>
        <w:ind w:left="0"/>
        <w:rPr>
          <w:lang w:val="ru-RU"/>
        </w:rPr>
      </w:pPr>
      <w:r w:rsidRPr="00256985">
        <w:rPr>
          <w:lang w:val="ru-RU"/>
        </w:rPr>
        <w:lastRenderedPageBreak/>
        <w:t>Требования к производительности: Виртуальный музей должен обесп</w:t>
      </w:r>
      <w:r>
        <w:rPr>
          <w:lang w:val="ru-RU"/>
        </w:rPr>
        <w:t>е</w:t>
      </w:r>
      <w:r w:rsidRPr="00256985">
        <w:rPr>
          <w:lang w:val="ru-RU"/>
        </w:rPr>
        <w:t>чивать время отклика интерфейса не более 2 секунд на основные действия пользователя (например, загрузку экспонатов, переключение между разделами).</w:t>
      </w:r>
    </w:p>
    <w:p w14:paraId="5AD91308" w14:textId="77777777" w:rsidR="00256985" w:rsidRPr="00256985" w:rsidRDefault="00256985" w:rsidP="00256985">
      <w:pPr>
        <w:pStyle w:val="af1"/>
        <w:ind w:left="0"/>
        <w:rPr>
          <w:lang w:val="ru-RU"/>
        </w:rPr>
      </w:pPr>
      <w:r w:rsidRPr="00256985">
        <w:rPr>
          <w:lang w:val="ru-RU"/>
        </w:rPr>
        <w:t>Требования к реализации: Веб-приложение должно быть разработано с использованием современных стандартов веб-разработки (HTML5, CSS3, JavaScript) и фреймворков, подходящих для создания адаптивных интерфейсов.</w:t>
      </w:r>
    </w:p>
    <w:p w14:paraId="54BC055A" w14:textId="77777777" w:rsidR="00256985" w:rsidRPr="00256985" w:rsidRDefault="00256985" w:rsidP="00256985">
      <w:pPr>
        <w:pStyle w:val="af1"/>
        <w:ind w:left="0"/>
        <w:rPr>
          <w:lang w:val="ru-RU"/>
        </w:rPr>
      </w:pPr>
      <w:r w:rsidRPr="00256985">
        <w:rPr>
          <w:lang w:val="ru-RU"/>
        </w:rPr>
        <w:t>Требования к надежности: Виртуальный музей должен гарантировать 99.9% времени безотказной работы в месяц, с возможностью быстрого восстановления после сбоя (не более 1 часа).</w:t>
      </w:r>
    </w:p>
    <w:p w14:paraId="4C2639AB" w14:textId="77777777" w:rsidR="00256985" w:rsidRPr="00256985" w:rsidRDefault="00256985" w:rsidP="00256985">
      <w:pPr>
        <w:pStyle w:val="af1"/>
        <w:ind w:left="0"/>
        <w:rPr>
          <w:lang w:val="ru-RU"/>
        </w:rPr>
      </w:pPr>
      <w:r w:rsidRPr="00256985">
        <w:rPr>
          <w:lang w:val="ru-RU"/>
        </w:rPr>
        <w:t>Система должна вести журнал всех сбоев и ошибок, чтобы обеспечить возможность анализа и улучшения устойчивости к сбоям.</w:t>
      </w:r>
    </w:p>
    <w:p w14:paraId="717F2524" w14:textId="77777777" w:rsidR="00256985" w:rsidRPr="00256985" w:rsidRDefault="00256985" w:rsidP="00256985">
      <w:pPr>
        <w:pStyle w:val="af1"/>
        <w:ind w:left="0"/>
        <w:rPr>
          <w:lang w:val="ru-RU"/>
        </w:rPr>
      </w:pPr>
      <w:r w:rsidRPr="00256985">
        <w:rPr>
          <w:lang w:val="ru-RU"/>
        </w:rPr>
        <w:t>Процесс резервного копирования данных должен осуществляться ежедневно, чтобы минимизировать риск потери информации.</w:t>
      </w:r>
    </w:p>
    <w:p w14:paraId="35C0D5FB" w14:textId="744A8876" w:rsidR="00256985" w:rsidRDefault="00256985" w:rsidP="00256985">
      <w:pPr>
        <w:pStyle w:val="af1"/>
        <w:ind w:left="0"/>
        <w:rPr>
          <w:lang w:val="ru-RU"/>
        </w:rPr>
      </w:pPr>
      <w:r w:rsidRPr="00256985">
        <w:rPr>
          <w:lang w:val="ru-RU"/>
        </w:rPr>
        <w:t>Требования к интерфейсу: Интерфейс должен поддерживать взаимодействие с пользователями через веб-браузеры на разных устройствах (ПК, планшеты, смартфоны) с учетом различных разрешений экранов.</w:t>
      </w:r>
    </w:p>
    <w:p w14:paraId="6A621F76" w14:textId="77777777" w:rsidR="00616648" w:rsidRPr="00256985" w:rsidRDefault="00616648" w:rsidP="00616648">
      <w:pPr>
        <w:pStyle w:val="af1"/>
        <w:spacing w:after="100" w:afterAutospacing="1"/>
        <w:ind w:left="0"/>
      </w:pPr>
    </w:p>
    <w:p w14:paraId="443F8C0C" w14:textId="10E09E89" w:rsidR="00F457A1" w:rsidRPr="00F457A1" w:rsidRDefault="00985EDB" w:rsidP="00F457A1">
      <w:pPr>
        <w:pStyle w:val="af1"/>
        <w:numPr>
          <w:ilvl w:val="1"/>
          <w:numId w:val="5"/>
        </w:numPr>
        <w:spacing w:before="100" w:beforeAutospacing="1" w:after="100" w:afterAutospacing="1"/>
        <w:ind w:firstLine="291"/>
        <w:jc w:val="left"/>
        <w:rPr>
          <w:i/>
          <w:iCs/>
          <w:color w:val="FF0000"/>
          <w:lang w:val="ru-RU"/>
        </w:rPr>
      </w:pPr>
      <w:r w:rsidRPr="00616648">
        <w:rPr>
          <w:b/>
          <w:bCs/>
          <w:color w:val="000000" w:themeColor="text1"/>
          <w:lang w:val="ru-RU"/>
        </w:rPr>
        <w:t>Инструменты разработки</w:t>
      </w:r>
      <w:r w:rsidRPr="00616648">
        <w:rPr>
          <w:i/>
          <w:iCs/>
          <w:color w:val="FF0000"/>
          <w:lang w:val="ru-RU"/>
        </w:rPr>
        <w:t xml:space="preserve"> </w:t>
      </w:r>
    </w:p>
    <w:p w14:paraId="54EC8D83" w14:textId="66A46DAC" w:rsidR="00F457A1" w:rsidRPr="00F457A1" w:rsidRDefault="00F457A1" w:rsidP="00F457A1">
      <w:pPr>
        <w:rPr>
          <w:rFonts w:eastAsia="Times New Roman"/>
          <w:color w:val="000000" w:themeColor="text1"/>
          <w:lang w:eastAsia="ru-BY"/>
        </w:rPr>
      </w:pPr>
      <w:r w:rsidRPr="00F457A1">
        <w:rPr>
          <w:rFonts w:eastAsia="Times New Roman"/>
          <w:color w:val="000000" w:themeColor="text1"/>
          <w:lang w:eastAsia="ru-BY"/>
        </w:rPr>
        <w:t xml:space="preserve">Для реализации проекта использовалась среда разработки Microsoft Visual Studio 2022, которая обеспечила полноценную поддержку работы с проектом на языке C# в рамках платформы </w:t>
      </w:r>
      <w:proofErr w:type="spellStart"/>
      <w:r w:rsidRPr="00F457A1">
        <w:rPr>
          <w:rFonts w:eastAsia="Times New Roman"/>
          <w:color w:val="000000" w:themeColor="text1"/>
          <w:lang w:eastAsia="ru-BY"/>
        </w:rPr>
        <w:t>Unity</w:t>
      </w:r>
      <w:proofErr w:type="spellEnd"/>
      <w:r w:rsidRPr="00F457A1">
        <w:rPr>
          <w:rFonts w:eastAsia="Times New Roman"/>
          <w:color w:val="000000" w:themeColor="text1"/>
          <w:lang w:eastAsia="ru-BY"/>
        </w:rPr>
        <w:t xml:space="preserve">. В качестве основного языка программирования применялся C#, что позволило эффективно реализовать объектно-ориентированную архитектуру, взаимодействие с компонентами </w:t>
      </w:r>
      <w:proofErr w:type="spellStart"/>
      <w:r w:rsidRPr="00F457A1">
        <w:rPr>
          <w:rFonts w:eastAsia="Times New Roman"/>
          <w:color w:val="000000" w:themeColor="text1"/>
          <w:lang w:eastAsia="ru-BY"/>
        </w:rPr>
        <w:t>Unity</w:t>
      </w:r>
      <w:proofErr w:type="spellEnd"/>
      <w:r w:rsidRPr="00F457A1">
        <w:rPr>
          <w:rFonts w:eastAsia="Times New Roman"/>
          <w:color w:val="000000" w:themeColor="text1"/>
          <w:lang w:eastAsia="ru-BY"/>
        </w:rPr>
        <w:t xml:space="preserve"> и работу с данными. </w:t>
      </w:r>
    </w:p>
    <w:p w14:paraId="51811678" w14:textId="6F4452CC" w:rsidR="00F470EC" w:rsidRPr="00A66D5A" w:rsidRDefault="00F457A1" w:rsidP="00A66D5A">
      <w:pPr>
        <w:rPr>
          <w:rFonts w:eastAsia="Times New Roman"/>
          <w:b/>
          <w:bCs/>
          <w:sz w:val="32"/>
          <w:lang w:val="ru-RU" w:eastAsia="ru-RU"/>
        </w:rPr>
      </w:pPr>
      <w:r w:rsidRPr="00F457A1">
        <w:rPr>
          <w:rFonts w:eastAsia="Times New Roman"/>
          <w:color w:val="000000" w:themeColor="text1"/>
          <w:lang w:eastAsia="ru-BY"/>
        </w:rPr>
        <w:t xml:space="preserve">Разработка велась на ноутбуке Lenovo </w:t>
      </w:r>
      <w:proofErr w:type="spellStart"/>
      <w:r w:rsidRPr="00F457A1">
        <w:rPr>
          <w:rFonts w:eastAsia="Times New Roman"/>
          <w:color w:val="000000" w:themeColor="text1"/>
          <w:lang w:eastAsia="ru-BY"/>
        </w:rPr>
        <w:t>IdeaPad</w:t>
      </w:r>
      <w:proofErr w:type="spellEnd"/>
      <w:r w:rsidRPr="00F457A1">
        <w:rPr>
          <w:rFonts w:eastAsia="Times New Roman"/>
          <w:color w:val="000000" w:themeColor="text1"/>
          <w:lang w:eastAsia="ru-BY"/>
        </w:rPr>
        <w:t xml:space="preserve"> 3 14ALC6 (82KT005QRE), оснащённом процессором AMD </w:t>
      </w:r>
      <w:proofErr w:type="spellStart"/>
      <w:r w:rsidRPr="00F457A1">
        <w:rPr>
          <w:rFonts w:eastAsia="Times New Roman"/>
          <w:color w:val="000000" w:themeColor="text1"/>
          <w:lang w:eastAsia="ru-BY"/>
        </w:rPr>
        <w:t>Ryzen</w:t>
      </w:r>
      <w:proofErr w:type="spellEnd"/>
      <w:r w:rsidRPr="00F457A1">
        <w:rPr>
          <w:rFonts w:eastAsia="Times New Roman"/>
          <w:color w:val="000000" w:themeColor="text1"/>
          <w:lang w:eastAsia="ru-BY"/>
        </w:rPr>
        <w:t xml:space="preserve"> 5 5500U (6 ядер, до 4.0 ГГц), оперативной памятью объёмом 8 ГБ DDR4, накопителем SSD 256 ГБ и встроенной графикой AMD Radeon Graphics. Экран ноутбука с диагональю 14.0 дюймов, разрешением 1920×1080 и частотой обновления 60 Гц обеспечивал комфортную визуальную работу с интерфейсом </w:t>
      </w:r>
      <w:proofErr w:type="spellStart"/>
      <w:r w:rsidRPr="00F457A1">
        <w:rPr>
          <w:rFonts w:eastAsia="Times New Roman"/>
          <w:color w:val="000000" w:themeColor="text1"/>
          <w:lang w:eastAsia="ru-BY"/>
        </w:rPr>
        <w:t>Unity</w:t>
      </w:r>
      <w:proofErr w:type="spellEnd"/>
      <w:r w:rsidRPr="00F457A1">
        <w:rPr>
          <w:rFonts w:eastAsia="Times New Roman"/>
          <w:color w:val="000000" w:themeColor="text1"/>
          <w:lang w:eastAsia="ru-BY"/>
        </w:rPr>
        <w:t xml:space="preserve"> и трёхмерным контентом. Операционная система Windows 11 предоставила стабильную среду для разработки и тестирования приложения. Выбор данного аппаратного и программного обеспечения был обусловлен необходимостью обеспечения высокой производительности при работе с трёхмерной графикой, удобством отладки и совместимостью с выбранным технологическим стеком, что в совокупности позволило эффективно реализовать все модули приложения и обеспечить его стабильную работу в целевой среде.</w:t>
      </w:r>
      <w:r w:rsidR="00985EDB">
        <w:rPr>
          <w:b/>
          <w:bCs/>
          <w:sz w:val="32"/>
        </w:rPr>
        <w:br w:type="page"/>
      </w:r>
    </w:p>
    <w:p w14:paraId="288E7DBA" w14:textId="0745846D" w:rsidR="00F470EC" w:rsidRPr="00A66D5A" w:rsidRDefault="00F470EC" w:rsidP="00991752">
      <w:pPr>
        <w:rPr>
          <w:rFonts w:eastAsia="Times New Roman"/>
          <w:b/>
          <w:bCs/>
          <w:sz w:val="24"/>
          <w:szCs w:val="24"/>
          <w:lang w:val="ru-RU" w:eastAsia="ru-BY"/>
        </w:rPr>
      </w:pPr>
      <w:r w:rsidRPr="00F470EC">
        <w:rPr>
          <w:rFonts w:eastAsia="Times New Roman"/>
          <w:b/>
          <w:bCs/>
          <w:color w:val="000000"/>
          <w:lang w:eastAsia="ru-BY"/>
        </w:rPr>
        <w:lastRenderedPageBreak/>
        <w:t>2</w:t>
      </w:r>
      <w:r w:rsidR="00A66D5A">
        <w:rPr>
          <w:rFonts w:eastAsia="Times New Roman"/>
          <w:b/>
          <w:bCs/>
          <w:color w:val="000000"/>
          <w:lang w:val="ru-RU" w:eastAsia="ru-BY"/>
        </w:rPr>
        <w:t>.</w:t>
      </w:r>
      <w:r w:rsidRPr="00F470EC">
        <w:rPr>
          <w:rFonts w:eastAsia="Times New Roman"/>
          <w:b/>
          <w:bCs/>
          <w:color w:val="000000"/>
          <w:lang w:eastAsia="ru-BY"/>
        </w:rPr>
        <w:t xml:space="preserve"> Проектирование</w:t>
      </w:r>
      <w:r w:rsidR="00A66D5A">
        <w:rPr>
          <w:rFonts w:eastAsia="Times New Roman"/>
          <w:b/>
          <w:bCs/>
          <w:color w:val="000000"/>
          <w:lang w:val="ru-RU" w:eastAsia="ru-BY"/>
        </w:rPr>
        <w:t xml:space="preserve"> задачи</w:t>
      </w:r>
    </w:p>
    <w:p w14:paraId="7D7A13DF" w14:textId="77777777" w:rsidR="00F470EC" w:rsidRDefault="00F470EC" w:rsidP="00991752">
      <w:pPr>
        <w:rPr>
          <w:rFonts w:eastAsia="Times New Roman"/>
          <w:b/>
          <w:bCs/>
          <w:color w:val="000000"/>
          <w:lang w:val="ru-RU" w:eastAsia="ru-BY"/>
        </w:rPr>
      </w:pPr>
      <w:r w:rsidRPr="00F470EC">
        <w:rPr>
          <w:rFonts w:eastAsia="Times New Roman"/>
          <w:b/>
          <w:bCs/>
          <w:color w:val="000000"/>
          <w:lang w:eastAsia="ru-BY"/>
        </w:rPr>
        <w:t>2.1 Выбор стратегии разработки и модели жизненного цикла</w:t>
      </w:r>
    </w:p>
    <w:p w14:paraId="776DF1E5" w14:textId="77777777" w:rsidR="00F470EC" w:rsidRPr="00F470EC" w:rsidRDefault="00F470EC" w:rsidP="00991752">
      <w:pPr>
        <w:rPr>
          <w:rFonts w:eastAsia="Times New Roman"/>
          <w:b/>
          <w:bCs/>
          <w:sz w:val="24"/>
          <w:szCs w:val="24"/>
          <w:lang w:val="ru-RU" w:eastAsia="ru-BY"/>
        </w:rPr>
      </w:pPr>
    </w:p>
    <w:p w14:paraId="4F5940E8" w14:textId="64A4C396" w:rsidR="00F470EC" w:rsidRPr="004B507D" w:rsidRDefault="00F470EC" w:rsidP="00991752">
      <w:pPr>
        <w:rPr>
          <w:rFonts w:eastAsia="Times New Roman"/>
          <w:sz w:val="24"/>
          <w:szCs w:val="24"/>
          <w:lang w:eastAsia="ru-BY"/>
        </w:rPr>
      </w:pPr>
      <w:r w:rsidRPr="004B507D">
        <w:rPr>
          <w:rFonts w:eastAsia="Times New Roman"/>
          <w:color w:val="000000"/>
          <w:lang w:eastAsia="ru-BY"/>
        </w:rPr>
        <w:t>Для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разработки</w:t>
      </w:r>
      <w:r>
        <w:rPr>
          <w:rFonts w:eastAsia="Times New Roman"/>
          <w:color w:val="000000"/>
          <w:lang w:eastAsia="ru-BY"/>
        </w:rPr>
        <w:t xml:space="preserve"> игры </w:t>
      </w:r>
      <w:r w:rsidRPr="004B507D">
        <w:rPr>
          <w:rFonts w:eastAsia="Times New Roman"/>
          <w:color w:val="000000"/>
          <w:lang w:eastAsia="ru-BY"/>
        </w:rPr>
        <w:t>«</w:t>
      </w:r>
      <w:r w:rsidR="00256985">
        <w:rPr>
          <w:lang w:val="ru-RU"/>
        </w:rPr>
        <w:t>Виртуальный музей</w:t>
      </w:r>
      <w:r w:rsidRPr="004B507D">
        <w:rPr>
          <w:rFonts w:eastAsia="Times New Roman"/>
          <w:color w:val="000000"/>
          <w:lang w:eastAsia="ru-BY"/>
        </w:rPr>
        <w:t>»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следует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выбрать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стратегию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разработки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и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модель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жизненного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цикла.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Осуществляем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выбор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посредством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составления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таблиц:</w:t>
      </w:r>
    </w:p>
    <w:p w14:paraId="2E1BD787" w14:textId="74C175BA" w:rsidR="00F470EC" w:rsidRPr="004B507D" w:rsidRDefault="00F470EC" w:rsidP="00910049">
      <w:pPr>
        <w:ind w:right="343" w:firstLine="0"/>
        <w:rPr>
          <w:rFonts w:eastAsia="Times New Roman"/>
          <w:sz w:val="24"/>
          <w:szCs w:val="24"/>
          <w:lang w:eastAsia="ru-BY"/>
        </w:rPr>
      </w:pPr>
      <w:r w:rsidRPr="004B507D">
        <w:rPr>
          <w:rFonts w:eastAsia="Times New Roman"/>
          <w:color w:val="000000"/>
          <w:lang w:eastAsia="ru-BY"/>
        </w:rPr>
        <w:t>Таблица</w:t>
      </w:r>
      <w:r>
        <w:rPr>
          <w:rFonts w:eastAsia="Times New Roman"/>
          <w:color w:val="000000"/>
          <w:lang w:eastAsia="ru-BY"/>
        </w:rPr>
        <w:t xml:space="preserve"> </w:t>
      </w:r>
      <w:r w:rsidR="00256985">
        <w:rPr>
          <w:rFonts w:eastAsia="Times New Roman"/>
          <w:color w:val="000000"/>
          <w:lang w:val="ru-RU" w:eastAsia="ru-BY"/>
        </w:rPr>
        <w:t>1</w:t>
      </w:r>
      <w:r>
        <w:rPr>
          <w:rFonts w:eastAsia="Times New Roman"/>
          <w:b/>
          <w:bCs/>
          <w:color w:val="000000"/>
          <w:lang w:eastAsia="ru-BY"/>
        </w:rPr>
        <w:t xml:space="preserve"> </w:t>
      </w:r>
      <w:r w:rsidRPr="004B507D">
        <w:rPr>
          <w:rFonts w:eastAsia="Times New Roman"/>
          <w:b/>
          <w:bCs/>
          <w:color w:val="000000"/>
          <w:lang w:eastAsia="ru-BY"/>
        </w:rPr>
        <w:t>–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Выбор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модели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жизненного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цикла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на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основе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характеристик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требований</w:t>
      </w:r>
      <w:r>
        <w:rPr>
          <w:rFonts w:eastAsia="Times New Roman"/>
          <w:color w:val="000000"/>
          <w:lang w:eastAsia="ru-BY"/>
        </w:rPr>
        <w:t xml:space="preserve"> </w:t>
      </w:r>
    </w:p>
    <w:tbl>
      <w:tblPr>
        <w:tblW w:w="99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9"/>
        <w:gridCol w:w="850"/>
        <w:gridCol w:w="850"/>
        <w:gridCol w:w="850"/>
        <w:gridCol w:w="850"/>
        <w:gridCol w:w="851"/>
        <w:gridCol w:w="850"/>
      </w:tblGrid>
      <w:tr w:rsidR="00AD609C" w:rsidRPr="002D1C0A" w14:paraId="7203F868" w14:textId="77777777" w:rsidTr="004E08B8">
        <w:trPr>
          <w:cantSplit/>
          <w:trHeight w:val="2299"/>
        </w:trPr>
        <w:tc>
          <w:tcPr>
            <w:tcW w:w="4819" w:type="dxa"/>
            <w:tcBorders>
              <w:top w:val="single" w:sz="12" w:space="0" w:color="000000"/>
              <w:left w:val="single" w:sz="12" w:space="0" w:color="000000"/>
              <w:bottom w:val="single" w:sz="12" w:space="0" w:color="auto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089F6FD7" w14:textId="77777777" w:rsidR="002D1C0A" w:rsidRPr="002D1C0A" w:rsidRDefault="002D1C0A" w:rsidP="002D1C0A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BY"/>
              </w:rPr>
            </w:pPr>
            <w:r w:rsidRPr="002D1C0A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BY"/>
              </w:rPr>
              <w:t>Критерии категории требований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12" w:space="0" w:color="auto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6792386F" w14:textId="77777777" w:rsidR="002D1C0A" w:rsidRPr="002D1C0A" w:rsidRDefault="002D1C0A" w:rsidP="002D1C0A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BY"/>
              </w:rPr>
            </w:pPr>
            <w:r w:rsidRPr="002D1C0A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BY"/>
              </w:rPr>
              <w:t>Каскадная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12" w:space="0" w:color="auto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6F8BF667" w14:textId="77777777" w:rsidR="002D1C0A" w:rsidRPr="002D1C0A" w:rsidRDefault="002D1C0A" w:rsidP="002D1C0A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BY"/>
              </w:rPr>
            </w:pPr>
            <w:r w:rsidRPr="002D1C0A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BY"/>
              </w:rPr>
              <w:t>V-образная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12" w:space="0" w:color="auto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6778C5D3" w14:textId="77777777" w:rsidR="002D1C0A" w:rsidRPr="002D1C0A" w:rsidRDefault="002D1C0A" w:rsidP="002D1C0A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BY"/>
              </w:rPr>
            </w:pPr>
            <w:r w:rsidRPr="002D1C0A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BY"/>
              </w:rPr>
              <w:t>RAD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12" w:space="0" w:color="auto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1F4A2BF6" w14:textId="77777777" w:rsidR="002D1C0A" w:rsidRPr="002D1C0A" w:rsidRDefault="002D1C0A" w:rsidP="002D1C0A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BY"/>
              </w:rPr>
            </w:pPr>
            <w:r w:rsidRPr="002D1C0A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BY"/>
              </w:rPr>
              <w:t>Инкрементная</w:t>
            </w:r>
          </w:p>
        </w:tc>
        <w:tc>
          <w:tcPr>
            <w:tcW w:w="851" w:type="dxa"/>
            <w:tcBorders>
              <w:top w:val="single" w:sz="12" w:space="0" w:color="000000"/>
              <w:left w:val="single" w:sz="12" w:space="0" w:color="000000"/>
              <w:bottom w:val="single" w:sz="12" w:space="0" w:color="auto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6586E927" w14:textId="77777777" w:rsidR="00910049" w:rsidRDefault="002D1C0A" w:rsidP="002D1C0A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ru-RU" w:eastAsia="ru-BY"/>
              </w:rPr>
            </w:pPr>
            <w:r w:rsidRPr="002D1C0A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BY"/>
              </w:rPr>
              <w:t xml:space="preserve">Быстрого </w:t>
            </w:r>
          </w:p>
          <w:p w14:paraId="7B853CF4" w14:textId="0701A796" w:rsidR="002D1C0A" w:rsidRPr="002D1C0A" w:rsidRDefault="002D1C0A" w:rsidP="002D1C0A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BY"/>
              </w:rPr>
            </w:pPr>
            <w:r w:rsidRPr="002D1C0A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BY"/>
              </w:rPr>
              <w:t>прототипирования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12" w:space="0" w:color="auto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41804C82" w14:textId="77777777" w:rsidR="002D1C0A" w:rsidRPr="002D1C0A" w:rsidRDefault="002D1C0A" w:rsidP="002D1C0A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BY"/>
              </w:rPr>
            </w:pPr>
            <w:r w:rsidRPr="002D1C0A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BY"/>
              </w:rPr>
              <w:t>Эволюционная</w:t>
            </w:r>
          </w:p>
        </w:tc>
      </w:tr>
      <w:tr w:rsidR="00AD609C" w:rsidRPr="002D1C0A" w14:paraId="5CCC6891" w14:textId="77777777" w:rsidTr="004E08B8">
        <w:trPr>
          <w:trHeight w:val="525"/>
        </w:trPr>
        <w:tc>
          <w:tcPr>
            <w:tcW w:w="4819" w:type="dxa"/>
            <w:tcBorders>
              <w:top w:val="single" w:sz="12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hideMark/>
          </w:tcPr>
          <w:p w14:paraId="2B89E982" w14:textId="7E6B9FF3" w:rsidR="002D1C0A" w:rsidRPr="002D1C0A" w:rsidRDefault="002D1C0A" w:rsidP="002D1C0A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Являются ли требования к проекту легко определимыми и реализуемыми?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64CFECCD" w14:textId="77777777" w:rsidR="002D1C0A" w:rsidRPr="002D1C0A" w:rsidRDefault="002D1C0A" w:rsidP="002D1C0A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17BC66BE" w14:textId="77777777" w:rsidR="002D1C0A" w:rsidRPr="002D1C0A" w:rsidRDefault="002D1C0A" w:rsidP="002D1C0A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31BE3A93" w14:textId="77777777" w:rsidR="002D1C0A" w:rsidRPr="002D1C0A" w:rsidRDefault="002D1C0A" w:rsidP="002D1C0A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69D9F20A" w14:textId="77777777" w:rsidR="002D1C0A" w:rsidRPr="002D1C0A" w:rsidRDefault="002D1C0A" w:rsidP="002D1C0A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  <w:lang w:eastAsia="ru-BY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Нет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69276543" w14:textId="77777777" w:rsidR="002D1C0A" w:rsidRPr="002D1C0A" w:rsidRDefault="002D1C0A" w:rsidP="002D1C0A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  <w:lang w:eastAsia="ru-BY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2764B04E" w14:textId="77777777" w:rsidR="002D1C0A" w:rsidRPr="002D1C0A" w:rsidRDefault="002D1C0A" w:rsidP="002D1C0A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  <w:lang w:eastAsia="ru-BY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Нет</w:t>
            </w:r>
          </w:p>
        </w:tc>
      </w:tr>
      <w:tr w:rsidR="00AD609C" w:rsidRPr="002D1C0A" w14:paraId="1917ADE0" w14:textId="77777777" w:rsidTr="00AD609C">
        <w:trPr>
          <w:trHeight w:val="455"/>
        </w:trPr>
        <w:tc>
          <w:tcPr>
            <w:tcW w:w="4819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hideMark/>
          </w:tcPr>
          <w:p w14:paraId="76837EE6" w14:textId="3F3FB956" w:rsidR="002D1C0A" w:rsidRPr="002D1C0A" w:rsidRDefault="002D1C0A" w:rsidP="002D1C0A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Могут ли требования быть сформулированы в начале ЖЦ?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2DA826D5" w14:textId="77777777" w:rsidR="002D1C0A" w:rsidRPr="002D1C0A" w:rsidRDefault="002D1C0A" w:rsidP="002D1C0A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26E674CD" w14:textId="77777777" w:rsidR="002D1C0A" w:rsidRPr="002D1C0A" w:rsidRDefault="002D1C0A" w:rsidP="002D1C0A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721B9185" w14:textId="77777777" w:rsidR="002D1C0A" w:rsidRPr="002D1C0A" w:rsidRDefault="002D1C0A" w:rsidP="002D1C0A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26AA8C3C" w14:textId="77777777" w:rsidR="002D1C0A" w:rsidRPr="002D1C0A" w:rsidRDefault="002D1C0A" w:rsidP="002D1C0A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Да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77D2A971" w14:textId="77777777" w:rsidR="002D1C0A" w:rsidRPr="002D1C0A" w:rsidRDefault="002D1C0A" w:rsidP="002D1C0A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  <w:lang w:eastAsia="ru-BY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67BB5779" w14:textId="77777777" w:rsidR="002D1C0A" w:rsidRPr="002D1C0A" w:rsidRDefault="002D1C0A" w:rsidP="002D1C0A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  <w:lang w:eastAsia="ru-BY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Нет</w:t>
            </w:r>
          </w:p>
        </w:tc>
      </w:tr>
      <w:tr w:rsidR="00AD609C" w:rsidRPr="002D1C0A" w14:paraId="1AFAB91F" w14:textId="77777777" w:rsidTr="00AD609C">
        <w:trPr>
          <w:trHeight w:val="527"/>
        </w:trPr>
        <w:tc>
          <w:tcPr>
            <w:tcW w:w="4819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hideMark/>
          </w:tcPr>
          <w:p w14:paraId="1E99F55F" w14:textId="0EBD7BE7" w:rsidR="002D1C0A" w:rsidRPr="002D1C0A" w:rsidRDefault="002D1C0A" w:rsidP="002D1C0A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Часто ли будут изменяться требования на протяжении ЖЦ?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13670C0A" w14:textId="77777777" w:rsidR="002D1C0A" w:rsidRPr="002D1C0A" w:rsidRDefault="002D1C0A" w:rsidP="002D1C0A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73459CE4" w14:textId="77777777" w:rsidR="002D1C0A" w:rsidRPr="002D1C0A" w:rsidRDefault="002D1C0A" w:rsidP="002D1C0A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50A0DF0C" w14:textId="77777777" w:rsidR="002D1C0A" w:rsidRPr="002D1C0A" w:rsidRDefault="002D1C0A" w:rsidP="002D1C0A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4699B1E4" w14:textId="77777777" w:rsidR="002D1C0A" w:rsidRPr="002D1C0A" w:rsidRDefault="002D1C0A" w:rsidP="002D1C0A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Нет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114A4C33" w14:textId="77777777" w:rsidR="002D1C0A" w:rsidRPr="002D1C0A" w:rsidRDefault="002D1C0A" w:rsidP="002D1C0A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  <w:lang w:eastAsia="ru-BY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6A5A083B" w14:textId="77777777" w:rsidR="002D1C0A" w:rsidRPr="002D1C0A" w:rsidRDefault="002D1C0A" w:rsidP="002D1C0A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  <w:lang w:eastAsia="ru-BY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</w:tr>
      <w:tr w:rsidR="00AD609C" w:rsidRPr="002D1C0A" w14:paraId="4DE531E8" w14:textId="77777777" w:rsidTr="00AD609C">
        <w:trPr>
          <w:trHeight w:val="457"/>
        </w:trPr>
        <w:tc>
          <w:tcPr>
            <w:tcW w:w="4819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hideMark/>
          </w:tcPr>
          <w:p w14:paraId="53DF5E5E" w14:textId="409BA5F4" w:rsidR="002D1C0A" w:rsidRPr="002D1C0A" w:rsidRDefault="002D1C0A" w:rsidP="002D1C0A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Нужно ли демонстрировать требования с целью их определения?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3B341025" w14:textId="77777777" w:rsidR="002D1C0A" w:rsidRPr="002D1C0A" w:rsidRDefault="002D1C0A" w:rsidP="002D1C0A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575C26AB" w14:textId="77777777" w:rsidR="002D1C0A" w:rsidRPr="002D1C0A" w:rsidRDefault="002D1C0A" w:rsidP="002D1C0A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0544560D" w14:textId="77777777" w:rsidR="002D1C0A" w:rsidRPr="002D1C0A" w:rsidRDefault="002D1C0A" w:rsidP="002D1C0A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  <w:lang w:eastAsia="ru-BY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29A5E1BA" w14:textId="77777777" w:rsidR="002D1C0A" w:rsidRPr="002D1C0A" w:rsidRDefault="002D1C0A" w:rsidP="002D1C0A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Нет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5BD16E77" w14:textId="77777777" w:rsidR="002D1C0A" w:rsidRPr="002D1C0A" w:rsidRDefault="002D1C0A" w:rsidP="002D1C0A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  <w:lang w:eastAsia="ru-BY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0C87B987" w14:textId="77777777" w:rsidR="002D1C0A" w:rsidRPr="002D1C0A" w:rsidRDefault="002D1C0A" w:rsidP="002D1C0A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  <w:lang w:eastAsia="ru-BY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</w:tr>
      <w:tr w:rsidR="00AD609C" w:rsidRPr="002D1C0A" w14:paraId="33E302F5" w14:textId="77777777" w:rsidTr="00AD609C">
        <w:trPr>
          <w:trHeight w:val="529"/>
        </w:trPr>
        <w:tc>
          <w:tcPr>
            <w:tcW w:w="4819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hideMark/>
          </w:tcPr>
          <w:p w14:paraId="78010C4E" w14:textId="21CF573E" w:rsidR="002D1C0A" w:rsidRPr="002D1C0A" w:rsidRDefault="002D1C0A" w:rsidP="002D1C0A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Требуется ли проверка концепции программного средства или системы?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5B41FC34" w14:textId="77777777" w:rsidR="002D1C0A" w:rsidRPr="002D1C0A" w:rsidRDefault="002D1C0A" w:rsidP="002D1C0A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0D753813" w14:textId="77777777" w:rsidR="002D1C0A" w:rsidRPr="002D1C0A" w:rsidRDefault="002D1C0A" w:rsidP="002D1C0A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64F4FAEE" w14:textId="77777777" w:rsidR="002D1C0A" w:rsidRPr="002D1C0A" w:rsidRDefault="002D1C0A" w:rsidP="002D1C0A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  <w:lang w:eastAsia="ru-BY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254B67FC" w14:textId="77777777" w:rsidR="002D1C0A" w:rsidRPr="002D1C0A" w:rsidRDefault="002D1C0A" w:rsidP="002D1C0A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Нет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58E0FB1F" w14:textId="77777777" w:rsidR="002D1C0A" w:rsidRPr="002D1C0A" w:rsidRDefault="002D1C0A" w:rsidP="002D1C0A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  <w:lang w:eastAsia="ru-BY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4A0EC687" w14:textId="77777777" w:rsidR="002D1C0A" w:rsidRPr="002D1C0A" w:rsidRDefault="002D1C0A" w:rsidP="002D1C0A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  <w:lang w:eastAsia="ru-BY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</w:tr>
      <w:tr w:rsidR="00AD609C" w:rsidRPr="002D1C0A" w14:paraId="0CBEB982" w14:textId="77777777" w:rsidTr="00AD609C">
        <w:trPr>
          <w:trHeight w:val="779"/>
        </w:trPr>
        <w:tc>
          <w:tcPr>
            <w:tcW w:w="4819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hideMark/>
          </w:tcPr>
          <w:p w14:paraId="2B171436" w14:textId="5332D665" w:rsidR="002D1C0A" w:rsidRPr="002D1C0A" w:rsidRDefault="002D1C0A" w:rsidP="002D1C0A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Будут ли требования изменяться или уточняться с ростом сложности системы (программного средства) в ЖЦ?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2F6F2A38" w14:textId="77777777" w:rsidR="002D1C0A" w:rsidRPr="002D1C0A" w:rsidRDefault="002D1C0A" w:rsidP="002D1C0A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56B36E93" w14:textId="77777777" w:rsidR="002D1C0A" w:rsidRPr="002D1C0A" w:rsidRDefault="002D1C0A" w:rsidP="002D1C0A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3CA5DB23" w14:textId="77777777" w:rsidR="002D1C0A" w:rsidRPr="002D1C0A" w:rsidRDefault="002D1C0A" w:rsidP="002D1C0A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41D4B078" w14:textId="77777777" w:rsidR="002D1C0A" w:rsidRPr="002D1C0A" w:rsidRDefault="002D1C0A" w:rsidP="002D1C0A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  <w:lang w:eastAsia="ru-BY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1782D4DF" w14:textId="77777777" w:rsidR="002D1C0A" w:rsidRPr="002D1C0A" w:rsidRDefault="002D1C0A" w:rsidP="002D1C0A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  <w:lang w:eastAsia="ru-BY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112D2A5C" w14:textId="77777777" w:rsidR="002D1C0A" w:rsidRPr="002D1C0A" w:rsidRDefault="002D1C0A" w:rsidP="002D1C0A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  <w:lang w:eastAsia="ru-BY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</w:tr>
      <w:tr w:rsidR="00AD609C" w:rsidRPr="002D1C0A" w14:paraId="292A98D4" w14:textId="77777777" w:rsidTr="00AD609C">
        <w:trPr>
          <w:trHeight w:val="516"/>
        </w:trPr>
        <w:tc>
          <w:tcPr>
            <w:tcW w:w="4819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hideMark/>
          </w:tcPr>
          <w:p w14:paraId="12547556" w14:textId="7DBC22DE" w:rsidR="002D1C0A" w:rsidRPr="002D1C0A" w:rsidRDefault="002D1C0A" w:rsidP="002D1C0A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Нужно ли реализовать основные требования на ранних этапах разработки?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4D26177E" w14:textId="77777777" w:rsidR="002D1C0A" w:rsidRPr="002D1C0A" w:rsidRDefault="002D1C0A" w:rsidP="002D1C0A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49601FE7" w14:textId="77777777" w:rsidR="002D1C0A" w:rsidRPr="002D1C0A" w:rsidRDefault="002D1C0A" w:rsidP="002D1C0A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07B4C6AD" w14:textId="77777777" w:rsidR="002D1C0A" w:rsidRPr="002D1C0A" w:rsidRDefault="002D1C0A" w:rsidP="002D1C0A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  <w:lang w:eastAsia="ru-BY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3D368196" w14:textId="77777777" w:rsidR="002D1C0A" w:rsidRPr="002D1C0A" w:rsidRDefault="002D1C0A" w:rsidP="002D1C0A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  <w:lang w:eastAsia="ru-BY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6F162DCF" w14:textId="77777777" w:rsidR="002D1C0A" w:rsidRPr="002D1C0A" w:rsidRDefault="002D1C0A" w:rsidP="002D1C0A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  <w:lang w:eastAsia="ru-BY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40E841A1" w14:textId="77777777" w:rsidR="002D1C0A" w:rsidRPr="002D1C0A" w:rsidRDefault="002D1C0A" w:rsidP="002D1C0A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  <w:lang w:eastAsia="ru-BY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</w:tr>
      <w:tr w:rsidR="00AD609C" w:rsidRPr="002D1C0A" w14:paraId="128C1234" w14:textId="77777777" w:rsidTr="0025535D">
        <w:trPr>
          <w:trHeight w:val="340"/>
        </w:trPr>
        <w:tc>
          <w:tcPr>
            <w:tcW w:w="4819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</w:tcPr>
          <w:p w14:paraId="432AA7A4" w14:textId="77777777" w:rsidR="002D1C0A" w:rsidRPr="002D1C0A" w:rsidRDefault="002D1C0A" w:rsidP="002D1C0A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BY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Итоги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566E144C" w14:textId="77777777" w:rsidR="002D1C0A" w:rsidRPr="002D1C0A" w:rsidRDefault="002D1C0A" w:rsidP="002D1C0A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BY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580D79A8" w14:textId="77777777" w:rsidR="002D1C0A" w:rsidRPr="002D1C0A" w:rsidRDefault="002D1C0A" w:rsidP="002D1C0A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BY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1800F7E7" w14:textId="77777777" w:rsidR="002D1C0A" w:rsidRPr="002D1C0A" w:rsidRDefault="002D1C0A" w:rsidP="002D1C0A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BY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78331289" w14:textId="77777777" w:rsidR="002D1C0A" w:rsidRPr="002D1C0A" w:rsidRDefault="002D1C0A" w:rsidP="002D1C0A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BY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5A5B05C2" w14:textId="77777777" w:rsidR="002D1C0A" w:rsidRPr="002D1C0A" w:rsidRDefault="002D1C0A" w:rsidP="002D1C0A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BY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70F8C435" w14:textId="77777777" w:rsidR="002D1C0A" w:rsidRPr="002D1C0A" w:rsidRDefault="002D1C0A" w:rsidP="002D1C0A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BY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7</w:t>
            </w:r>
          </w:p>
        </w:tc>
      </w:tr>
    </w:tbl>
    <w:p w14:paraId="690CBF61" w14:textId="77777777" w:rsidR="00936ACF" w:rsidRDefault="00936ACF" w:rsidP="00256985">
      <w:pPr>
        <w:ind w:firstLine="0"/>
        <w:rPr>
          <w:rFonts w:eastAsia="Times New Roman"/>
          <w:color w:val="000000"/>
          <w:lang w:val="ru-RU" w:eastAsia="ru-BY"/>
        </w:rPr>
      </w:pPr>
    </w:p>
    <w:p w14:paraId="484002BB" w14:textId="6BD56069" w:rsidR="0025535D" w:rsidRDefault="00F470EC" w:rsidP="00256985">
      <w:pPr>
        <w:ind w:firstLine="0"/>
        <w:rPr>
          <w:rFonts w:eastAsia="Times New Roman"/>
          <w:color w:val="000000"/>
          <w:lang w:val="ru-RU" w:eastAsia="ru-BY"/>
        </w:rPr>
      </w:pPr>
      <w:r w:rsidRPr="004B507D">
        <w:rPr>
          <w:rFonts w:eastAsia="Times New Roman"/>
          <w:color w:val="000000"/>
          <w:lang w:eastAsia="ru-BY"/>
        </w:rPr>
        <w:t>Итог</w:t>
      </w:r>
      <w:proofErr w:type="gramStart"/>
      <w:r w:rsidRPr="004B507D">
        <w:rPr>
          <w:rFonts w:eastAsia="Times New Roman"/>
          <w:color w:val="000000"/>
          <w:lang w:eastAsia="ru-BY"/>
        </w:rPr>
        <w:t>: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На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основе</w:t>
      </w:r>
      <w:proofErr w:type="gramEnd"/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результатов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заполнения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табл.</w:t>
      </w:r>
      <w:r>
        <w:rPr>
          <w:rFonts w:eastAsia="Times New Roman"/>
          <w:color w:val="000000"/>
          <w:lang w:eastAsia="ru-BY"/>
        </w:rPr>
        <w:t xml:space="preserve"> </w:t>
      </w:r>
      <w:r w:rsidR="00256985">
        <w:rPr>
          <w:rFonts w:eastAsia="Times New Roman"/>
          <w:color w:val="000000"/>
          <w:lang w:val="ru-RU" w:eastAsia="ru-BY"/>
        </w:rPr>
        <w:t>1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подходящей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является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быстрого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прототипирования</w:t>
      </w:r>
      <w:r>
        <w:rPr>
          <w:rFonts w:eastAsia="Times New Roman"/>
          <w:color w:val="000000"/>
          <w:lang w:eastAsia="ru-BY"/>
        </w:rPr>
        <w:t xml:space="preserve"> и </w:t>
      </w:r>
      <w:r w:rsidRPr="004B507D">
        <w:rPr>
          <w:rFonts w:eastAsia="Times New Roman"/>
          <w:color w:val="000000"/>
          <w:lang w:eastAsia="ru-BY"/>
        </w:rPr>
        <w:t>эволюционн</w:t>
      </w:r>
      <w:r>
        <w:rPr>
          <w:rFonts w:eastAsia="Times New Roman"/>
          <w:color w:val="000000"/>
          <w:lang w:eastAsia="ru-BY"/>
        </w:rPr>
        <w:t xml:space="preserve">ая </w:t>
      </w:r>
      <w:r w:rsidRPr="004B507D">
        <w:rPr>
          <w:rFonts w:eastAsia="Times New Roman"/>
          <w:color w:val="000000"/>
          <w:lang w:eastAsia="ru-BY"/>
        </w:rPr>
        <w:t>модель.</w:t>
      </w:r>
    </w:p>
    <w:p w14:paraId="648A534E" w14:textId="77777777" w:rsidR="0025535D" w:rsidRPr="0025535D" w:rsidRDefault="0025535D" w:rsidP="00256985">
      <w:pPr>
        <w:ind w:firstLine="0"/>
        <w:rPr>
          <w:rFonts w:eastAsia="Times New Roman"/>
          <w:color w:val="000000"/>
          <w:lang w:val="ru-RU" w:eastAsia="ru-BY"/>
        </w:rPr>
      </w:pPr>
    </w:p>
    <w:p w14:paraId="6425C893" w14:textId="5207B8D6" w:rsidR="00F470EC" w:rsidRPr="0025535D" w:rsidRDefault="00F470EC" w:rsidP="00910049">
      <w:pPr>
        <w:ind w:right="348" w:firstLine="0"/>
        <w:rPr>
          <w:rFonts w:eastAsia="Times New Roman"/>
          <w:sz w:val="24"/>
          <w:szCs w:val="24"/>
          <w:lang w:val="ru-RU" w:eastAsia="ru-BY"/>
        </w:rPr>
      </w:pPr>
      <w:r w:rsidRPr="004B507D">
        <w:rPr>
          <w:rFonts w:eastAsia="Times New Roman"/>
          <w:color w:val="000000"/>
          <w:lang w:eastAsia="ru-BY"/>
        </w:rPr>
        <w:t>Таблица</w:t>
      </w:r>
      <w:r>
        <w:rPr>
          <w:rFonts w:eastAsia="Times New Roman"/>
          <w:color w:val="000000"/>
          <w:lang w:eastAsia="ru-BY"/>
        </w:rPr>
        <w:t xml:space="preserve"> </w:t>
      </w:r>
      <w:r w:rsidR="00256985">
        <w:rPr>
          <w:rFonts w:eastAsia="Times New Roman"/>
          <w:color w:val="000000"/>
          <w:lang w:val="ru-RU" w:eastAsia="ru-BY"/>
        </w:rPr>
        <w:t>2</w:t>
      </w:r>
      <w:r>
        <w:rPr>
          <w:rFonts w:eastAsia="Times New Roman"/>
          <w:b/>
          <w:bCs/>
          <w:color w:val="000000"/>
          <w:lang w:eastAsia="ru-BY"/>
        </w:rPr>
        <w:t xml:space="preserve"> </w:t>
      </w:r>
      <w:r w:rsidRPr="004B507D">
        <w:rPr>
          <w:rFonts w:eastAsia="Times New Roman"/>
          <w:b/>
          <w:bCs/>
          <w:color w:val="000000"/>
          <w:lang w:eastAsia="ru-BY"/>
        </w:rPr>
        <w:t>–</w:t>
      </w:r>
      <w:r>
        <w:rPr>
          <w:rFonts w:eastAsia="Times New Roman"/>
          <w:b/>
          <w:bCs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Выбор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модели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жизненного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цикла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на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основе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характеристик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команды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разработчиков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9"/>
        <w:gridCol w:w="850"/>
        <w:gridCol w:w="850"/>
        <w:gridCol w:w="850"/>
        <w:gridCol w:w="850"/>
        <w:gridCol w:w="851"/>
        <w:gridCol w:w="850"/>
      </w:tblGrid>
      <w:tr w:rsidR="00AD609C" w:rsidRPr="004B507D" w14:paraId="1CC01A7A" w14:textId="77777777" w:rsidTr="00D76D7B">
        <w:trPr>
          <w:cantSplit/>
          <w:trHeight w:val="2221"/>
        </w:trPr>
        <w:tc>
          <w:tcPr>
            <w:tcW w:w="46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681160CA" w14:textId="77777777" w:rsidR="00AD609C" w:rsidRPr="00D76D7B" w:rsidRDefault="00AD609C" w:rsidP="00D76D7B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BY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BY"/>
              </w:rPr>
              <w:lastRenderedPageBreak/>
              <w:t>Критерии категории команды разработчиков проекта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7DBB121A" w14:textId="77777777" w:rsidR="00AD609C" w:rsidRPr="00D76D7B" w:rsidRDefault="00AD609C" w:rsidP="00D76D7B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BY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BY"/>
              </w:rPr>
              <w:t>Каскадная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0CB25ECB" w14:textId="77777777" w:rsidR="00AD609C" w:rsidRPr="00D76D7B" w:rsidRDefault="00AD609C" w:rsidP="00D76D7B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BY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BY"/>
              </w:rPr>
              <w:t>V-образная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31EB423A" w14:textId="77777777" w:rsidR="00AD609C" w:rsidRPr="00D76D7B" w:rsidRDefault="00AD609C" w:rsidP="00D76D7B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BY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BY"/>
              </w:rPr>
              <w:t>RAD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2958728E" w14:textId="77777777" w:rsidR="00AD609C" w:rsidRPr="00D76D7B" w:rsidRDefault="00AD609C" w:rsidP="00D76D7B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BY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BY"/>
              </w:rPr>
              <w:t>Инкрементная</w:t>
            </w:r>
          </w:p>
        </w:tc>
        <w:tc>
          <w:tcPr>
            <w:tcW w:w="8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73AA4CAD" w14:textId="77777777" w:rsidR="00D76D7B" w:rsidRDefault="00AD609C" w:rsidP="00D76D7B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ru-RU" w:eastAsia="ru-BY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BY"/>
              </w:rPr>
              <w:t xml:space="preserve">Быстрого </w:t>
            </w:r>
          </w:p>
          <w:p w14:paraId="412F7000" w14:textId="43F04595" w:rsidR="00AD609C" w:rsidRPr="00D76D7B" w:rsidRDefault="00AD609C" w:rsidP="00D76D7B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BY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BY"/>
              </w:rPr>
              <w:t>прототипирования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53E8959A" w14:textId="77777777" w:rsidR="00AD609C" w:rsidRPr="00D76D7B" w:rsidRDefault="00AD609C" w:rsidP="00D76D7B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BY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BY"/>
              </w:rPr>
              <w:t>Эволюционная</w:t>
            </w:r>
          </w:p>
        </w:tc>
      </w:tr>
      <w:tr w:rsidR="00AD609C" w:rsidRPr="004B507D" w14:paraId="1B991F64" w14:textId="77777777" w:rsidTr="00D76D7B">
        <w:trPr>
          <w:trHeight w:val="632"/>
        </w:trPr>
        <w:tc>
          <w:tcPr>
            <w:tcW w:w="4699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5B6A14A2" w14:textId="77777777" w:rsidR="00AD609C" w:rsidRPr="00910049" w:rsidRDefault="00AD609C" w:rsidP="0091004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BY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Являются ли проблемы предметной области проекта новыми для большинства разработчиков? 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FA66D29" w14:textId="77777777" w:rsidR="00AD609C" w:rsidRPr="00910049" w:rsidRDefault="00AD609C" w:rsidP="0091004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BY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7EB67D5B" w14:textId="77777777" w:rsidR="00AD609C" w:rsidRPr="00910049" w:rsidRDefault="00AD609C" w:rsidP="0091004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BY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9F4067E" w14:textId="77777777" w:rsidR="00AD609C" w:rsidRPr="00910049" w:rsidRDefault="00AD609C" w:rsidP="0091004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BY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61A9E21E" w14:textId="77777777" w:rsidR="00AD609C" w:rsidRPr="00910049" w:rsidRDefault="00AD609C" w:rsidP="0091004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BY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Нет</w:t>
            </w:r>
          </w:p>
        </w:tc>
        <w:tc>
          <w:tcPr>
            <w:tcW w:w="851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D548AA4" w14:textId="77777777" w:rsidR="00AD609C" w:rsidRPr="00910049" w:rsidRDefault="00AD609C" w:rsidP="0091004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F578514" w14:textId="77777777" w:rsidR="00AD609C" w:rsidRPr="00910049" w:rsidRDefault="00AD609C" w:rsidP="0091004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</w:tr>
      <w:tr w:rsidR="00AD609C" w:rsidRPr="004B507D" w14:paraId="2E3660AD" w14:textId="77777777" w:rsidTr="00D76D7B">
        <w:trPr>
          <w:trHeight w:val="955"/>
        </w:trPr>
        <w:tc>
          <w:tcPr>
            <w:tcW w:w="4699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6CFC64B5" w14:textId="77777777" w:rsidR="00AD609C" w:rsidRPr="00910049" w:rsidRDefault="00AD609C" w:rsidP="0091004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BY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Являются ли инструментальные средства, используемые в проекте, новыми для большинства разработчиков?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29B05922" w14:textId="77777777" w:rsidR="00AD609C" w:rsidRPr="00910049" w:rsidRDefault="00AD609C" w:rsidP="0091004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6D583E0C" w14:textId="77777777" w:rsidR="00AD609C" w:rsidRPr="00910049" w:rsidRDefault="00AD609C" w:rsidP="0091004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6D51443F" w14:textId="77777777" w:rsidR="00AD609C" w:rsidRPr="00910049" w:rsidRDefault="00AD609C" w:rsidP="0091004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BY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61B428AF" w14:textId="77777777" w:rsidR="00AD609C" w:rsidRPr="00910049" w:rsidRDefault="00AD609C" w:rsidP="0091004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BY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Нет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789AEE5" w14:textId="77777777" w:rsidR="00AD609C" w:rsidRPr="00910049" w:rsidRDefault="00AD609C" w:rsidP="0091004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BY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807618E" w14:textId="77777777" w:rsidR="00AD609C" w:rsidRPr="00910049" w:rsidRDefault="00AD609C" w:rsidP="0091004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</w:tr>
      <w:tr w:rsidR="00AD609C" w:rsidRPr="004B507D" w14:paraId="5B00DE50" w14:textId="77777777" w:rsidTr="00D76D7B">
        <w:trPr>
          <w:trHeight w:val="460"/>
        </w:trPr>
        <w:tc>
          <w:tcPr>
            <w:tcW w:w="4699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42CE922D" w14:textId="77777777" w:rsidR="00AD609C" w:rsidRPr="00910049" w:rsidRDefault="00AD609C" w:rsidP="0091004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BY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Изменяются ли роли участников проекта на протяжении ЖЦ?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9CAA1E4" w14:textId="77777777" w:rsidR="00AD609C" w:rsidRPr="00910049" w:rsidRDefault="00AD609C" w:rsidP="0091004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DB15DA1" w14:textId="77777777" w:rsidR="00AD609C" w:rsidRPr="00910049" w:rsidRDefault="00AD609C" w:rsidP="0091004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861ACFF" w14:textId="77777777" w:rsidR="00AD609C" w:rsidRPr="00910049" w:rsidRDefault="00AD609C" w:rsidP="0091004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636A5BA" w14:textId="77777777" w:rsidR="00AD609C" w:rsidRPr="00910049" w:rsidRDefault="00AD609C" w:rsidP="0091004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BY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Да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6980AA68" w14:textId="77777777" w:rsidR="00AD609C" w:rsidRPr="00910049" w:rsidRDefault="00AD609C" w:rsidP="0091004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BY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8164FD2" w14:textId="77777777" w:rsidR="00AD609C" w:rsidRPr="00910049" w:rsidRDefault="00AD609C" w:rsidP="0091004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BY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Да</w:t>
            </w:r>
          </w:p>
        </w:tc>
      </w:tr>
      <w:tr w:rsidR="00AD609C" w:rsidRPr="004B507D" w14:paraId="0898DDC8" w14:textId="77777777" w:rsidTr="00D76D7B">
        <w:trPr>
          <w:trHeight w:val="738"/>
        </w:trPr>
        <w:tc>
          <w:tcPr>
            <w:tcW w:w="4699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608FAD6B" w14:textId="77777777" w:rsidR="00AD609C" w:rsidRPr="00910049" w:rsidRDefault="00AD609C" w:rsidP="0091004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BY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Является ли структура процесса разработки более значимой для разработчиков, чем гибкость?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2FCD437" w14:textId="77777777" w:rsidR="00AD609C" w:rsidRPr="00910049" w:rsidRDefault="00AD609C" w:rsidP="0091004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865FC80" w14:textId="77777777" w:rsidR="00AD609C" w:rsidRPr="00910049" w:rsidRDefault="00AD609C" w:rsidP="0091004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B948F06" w14:textId="77777777" w:rsidR="00AD609C" w:rsidRPr="00910049" w:rsidRDefault="00AD609C" w:rsidP="0091004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BY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D3F9F76" w14:textId="77777777" w:rsidR="00AD609C" w:rsidRPr="00910049" w:rsidRDefault="00AD609C" w:rsidP="0091004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1CD55A3F" w14:textId="77777777" w:rsidR="00AD609C" w:rsidRPr="00910049" w:rsidRDefault="00AD609C" w:rsidP="0091004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BY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FF3D756" w14:textId="77777777" w:rsidR="00AD609C" w:rsidRPr="00910049" w:rsidRDefault="00AD609C" w:rsidP="0091004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BY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Нет</w:t>
            </w:r>
          </w:p>
        </w:tc>
      </w:tr>
      <w:tr w:rsidR="00AD609C" w:rsidRPr="004B507D" w14:paraId="4708C337" w14:textId="77777777" w:rsidTr="00D76D7B">
        <w:trPr>
          <w:trHeight w:val="494"/>
        </w:trPr>
        <w:tc>
          <w:tcPr>
            <w:tcW w:w="4699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4AF0260D" w14:textId="77777777" w:rsidR="00AD609C" w:rsidRPr="00910049" w:rsidRDefault="00AD609C" w:rsidP="0091004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BY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Важна ли легкость распределения человеческих ресурсов проекта?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79F0AB7E" w14:textId="77777777" w:rsidR="00AD609C" w:rsidRPr="00910049" w:rsidRDefault="00AD609C" w:rsidP="0091004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BY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20EFFAC2" w14:textId="77777777" w:rsidR="00AD609C" w:rsidRPr="00910049" w:rsidRDefault="00AD609C" w:rsidP="0091004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BY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173B33A" w14:textId="77777777" w:rsidR="00AD609C" w:rsidRPr="00910049" w:rsidRDefault="00AD609C" w:rsidP="0091004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BY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EAF8E3D" w14:textId="77777777" w:rsidR="00AD609C" w:rsidRPr="00910049" w:rsidRDefault="00AD609C" w:rsidP="0091004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BY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Да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6FF08FA7" w14:textId="77777777" w:rsidR="00AD609C" w:rsidRPr="00910049" w:rsidRDefault="00AD609C" w:rsidP="0091004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7AC3DD2B" w14:textId="77777777" w:rsidR="00AD609C" w:rsidRPr="00910049" w:rsidRDefault="00AD609C" w:rsidP="0091004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Нет</w:t>
            </w:r>
          </w:p>
        </w:tc>
      </w:tr>
      <w:tr w:rsidR="00AD609C" w:rsidRPr="004B507D" w14:paraId="752630BE" w14:textId="77777777" w:rsidTr="00D76D7B">
        <w:trPr>
          <w:trHeight w:val="567"/>
        </w:trPr>
        <w:tc>
          <w:tcPr>
            <w:tcW w:w="4699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4EDB372B" w14:textId="77777777" w:rsidR="00AD609C" w:rsidRPr="00910049" w:rsidRDefault="00AD609C" w:rsidP="0091004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BY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Приемлет ли команда разработчиков оценки, проверки, стадии разработки?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AE03A52" w14:textId="77777777" w:rsidR="00AD609C" w:rsidRPr="00910049" w:rsidRDefault="00AD609C" w:rsidP="0091004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172A437E" w14:textId="77777777" w:rsidR="00AD609C" w:rsidRPr="00910049" w:rsidRDefault="00AD609C" w:rsidP="0091004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B6BFB3C" w14:textId="77777777" w:rsidR="00AD609C" w:rsidRPr="00910049" w:rsidRDefault="00AD609C" w:rsidP="0091004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BY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8920B0F" w14:textId="77777777" w:rsidR="00AD609C" w:rsidRPr="00910049" w:rsidRDefault="00AD609C" w:rsidP="0091004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65BF0541" w14:textId="77777777" w:rsidR="00AD609C" w:rsidRPr="00910049" w:rsidRDefault="00AD609C" w:rsidP="0091004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6C398167" w14:textId="77777777" w:rsidR="00AD609C" w:rsidRPr="00910049" w:rsidRDefault="00AD609C" w:rsidP="0091004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</w:tr>
      <w:tr w:rsidR="00AD609C" w:rsidRPr="004B507D" w14:paraId="106C982F" w14:textId="77777777" w:rsidTr="00D76D7B">
        <w:trPr>
          <w:trHeight w:val="283"/>
        </w:trPr>
        <w:tc>
          <w:tcPr>
            <w:tcW w:w="4699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</w:tcPr>
          <w:p w14:paraId="1ECA1956" w14:textId="77777777" w:rsidR="00AD609C" w:rsidRPr="00910049" w:rsidRDefault="00AD609C" w:rsidP="0091004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BY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Итоги: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4A3AB10A" w14:textId="77777777" w:rsidR="00AD609C" w:rsidRPr="00910049" w:rsidRDefault="00AD609C" w:rsidP="0091004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BY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48A69A55" w14:textId="77777777" w:rsidR="00AD609C" w:rsidRPr="00910049" w:rsidRDefault="00AD609C" w:rsidP="0091004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BY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3A7B9695" w14:textId="77777777" w:rsidR="00AD609C" w:rsidRPr="00910049" w:rsidRDefault="00AD609C" w:rsidP="0091004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BY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324C9497" w14:textId="77777777" w:rsidR="00AD609C" w:rsidRPr="00910049" w:rsidRDefault="00AD609C" w:rsidP="0091004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BY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3EED431E" w14:textId="77777777" w:rsidR="00AD609C" w:rsidRPr="00910049" w:rsidRDefault="00AD609C" w:rsidP="0091004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BY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2F349CB5" w14:textId="77777777" w:rsidR="00AD609C" w:rsidRPr="00910049" w:rsidRDefault="00AD609C" w:rsidP="0091004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BY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4</w:t>
            </w:r>
          </w:p>
        </w:tc>
      </w:tr>
    </w:tbl>
    <w:p w14:paraId="7B9891B3" w14:textId="77777777" w:rsidR="00E2155A" w:rsidRDefault="00E2155A" w:rsidP="00991752">
      <w:pPr>
        <w:rPr>
          <w:rFonts w:eastAsia="Times New Roman"/>
          <w:color w:val="000000"/>
          <w:lang w:val="ru-RU" w:eastAsia="ru-BY"/>
        </w:rPr>
      </w:pPr>
    </w:p>
    <w:p w14:paraId="15BE50C2" w14:textId="2AD9FE21" w:rsidR="00DE774E" w:rsidRPr="00256985" w:rsidRDefault="00F470EC" w:rsidP="00256985">
      <w:pPr>
        <w:rPr>
          <w:rFonts w:eastAsia="Times New Roman"/>
          <w:sz w:val="24"/>
          <w:szCs w:val="24"/>
          <w:lang w:eastAsia="ru-BY"/>
        </w:rPr>
      </w:pPr>
      <w:r w:rsidRPr="004B507D">
        <w:rPr>
          <w:rFonts w:eastAsia="Times New Roman"/>
          <w:color w:val="000000"/>
          <w:lang w:eastAsia="ru-BY"/>
        </w:rPr>
        <w:t>Итог</w:t>
      </w:r>
      <w:proofErr w:type="gramStart"/>
      <w:r w:rsidRPr="004B507D">
        <w:rPr>
          <w:rFonts w:eastAsia="Times New Roman"/>
          <w:color w:val="000000"/>
          <w:lang w:eastAsia="ru-BY"/>
        </w:rPr>
        <w:t>: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На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основе</w:t>
      </w:r>
      <w:proofErr w:type="gramEnd"/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результатов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заполнения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табл.</w:t>
      </w:r>
      <w:r>
        <w:rPr>
          <w:rFonts w:eastAsia="Times New Roman"/>
          <w:color w:val="000000"/>
          <w:lang w:eastAsia="ru-BY"/>
        </w:rPr>
        <w:t xml:space="preserve"> </w:t>
      </w:r>
      <w:r w:rsidR="00256985">
        <w:rPr>
          <w:rFonts w:eastAsia="Times New Roman"/>
          <w:color w:val="000000"/>
          <w:lang w:val="ru-RU" w:eastAsia="ru-BY"/>
        </w:rPr>
        <w:t>2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подходящими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являются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каскадная,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V-образная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и</w:t>
      </w:r>
      <w:r>
        <w:rPr>
          <w:rFonts w:eastAsia="Times New Roman"/>
          <w:color w:val="000000"/>
          <w:lang w:eastAsia="ru-BY"/>
        </w:rPr>
        <w:t xml:space="preserve"> эволюционная </w:t>
      </w:r>
      <w:r w:rsidRPr="004B507D">
        <w:rPr>
          <w:rFonts w:eastAsia="Times New Roman"/>
          <w:color w:val="000000"/>
          <w:lang w:eastAsia="ru-BY"/>
        </w:rPr>
        <w:t>модели.</w:t>
      </w:r>
    </w:p>
    <w:p w14:paraId="5A8FBECA" w14:textId="7C79D968" w:rsidR="00F470EC" w:rsidRPr="004B507D" w:rsidRDefault="00F470EC" w:rsidP="00DE774E">
      <w:pPr>
        <w:ind w:right="6" w:firstLine="0"/>
        <w:rPr>
          <w:rFonts w:eastAsia="Times New Roman"/>
          <w:sz w:val="24"/>
          <w:szCs w:val="24"/>
          <w:lang w:eastAsia="ru-BY"/>
        </w:rPr>
      </w:pPr>
      <w:r w:rsidRPr="004B507D">
        <w:rPr>
          <w:rFonts w:eastAsia="Times New Roman"/>
          <w:color w:val="000000"/>
          <w:lang w:eastAsia="ru-BY"/>
        </w:rPr>
        <w:t>Таблица</w:t>
      </w:r>
      <w:r>
        <w:rPr>
          <w:rFonts w:eastAsia="Times New Roman"/>
          <w:color w:val="000000"/>
          <w:lang w:eastAsia="ru-BY"/>
        </w:rPr>
        <w:t xml:space="preserve"> </w:t>
      </w:r>
      <w:r w:rsidR="00256985">
        <w:rPr>
          <w:rFonts w:eastAsia="Times New Roman"/>
          <w:color w:val="000000"/>
          <w:lang w:val="ru-RU" w:eastAsia="ru-BY"/>
        </w:rPr>
        <w:t>3</w:t>
      </w:r>
      <w:r>
        <w:rPr>
          <w:rFonts w:eastAsia="Times New Roman"/>
          <w:b/>
          <w:bCs/>
          <w:color w:val="000000"/>
          <w:lang w:eastAsia="ru-BY"/>
        </w:rPr>
        <w:t xml:space="preserve"> </w:t>
      </w:r>
      <w:r w:rsidRPr="004B507D">
        <w:rPr>
          <w:rFonts w:eastAsia="Times New Roman"/>
          <w:b/>
          <w:bCs/>
          <w:color w:val="000000"/>
          <w:lang w:eastAsia="ru-BY"/>
        </w:rPr>
        <w:t>–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Выбор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модели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жизненного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цикла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на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основе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характеристик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коллектива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пользователей</w:t>
      </w:r>
      <w:r>
        <w:rPr>
          <w:rFonts w:eastAsia="Times New Roman"/>
          <w:color w:val="000000"/>
          <w:lang w:eastAsia="ru-BY"/>
        </w:rPr>
        <w:t xml:space="preserve"> </w:t>
      </w:r>
    </w:p>
    <w:tbl>
      <w:tblPr>
        <w:tblW w:w="9821" w:type="dxa"/>
        <w:tblInd w:w="-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1"/>
        <w:gridCol w:w="850"/>
        <w:gridCol w:w="850"/>
        <w:gridCol w:w="850"/>
        <w:gridCol w:w="850"/>
        <w:gridCol w:w="850"/>
        <w:gridCol w:w="850"/>
      </w:tblGrid>
      <w:tr w:rsidR="00E2155A" w:rsidRPr="004B507D" w14:paraId="69E2EE87" w14:textId="77777777" w:rsidTr="00B70690">
        <w:trPr>
          <w:cantSplit/>
          <w:trHeight w:val="2321"/>
        </w:trPr>
        <w:tc>
          <w:tcPr>
            <w:tcW w:w="47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7BE00DCA" w14:textId="5D7DF36B" w:rsidR="00D76D7B" w:rsidRPr="00D76D7B" w:rsidRDefault="00910049" w:rsidP="00E2155A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ru-RU" w:eastAsia="ru-BY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BY"/>
              </w:rPr>
              <w:t>Критерии категории коллектива</w:t>
            </w:r>
          </w:p>
          <w:p w14:paraId="5C3110BD" w14:textId="44E0B72D" w:rsidR="00910049" w:rsidRPr="00D76D7B" w:rsidRDefault="00910049" w:rsidP="00E2155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BY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BY"/>
              </w:rPr>
              <w:t>пользователей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615C1A78" w14:textId="77777777" w:rsidR="00910049" w:rsidRPr="00D76D7B" w:rsidRDefault="00910049" w:rsidP="00E2155A">
            <w:pPr>
              <w:ind w:left="113" w:right="113"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BY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BY"/>
              </w:rPr>
              <w:t>Каскадная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25705872" w14:textId="77777777" w:rsidR="00910049" w:rsidRPr="00D76D7B" w:rsidRDefault="00910049" w:rsidP="00E2155A">
            <w:pPr>
              <w:ind w:left="113" w:right="113"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BY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BY"/>
              </w:rPr>
              <w:t>V-образная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61FDC1A3" w14:textId="57FB6223" w:rsidR="00910049" w:rsidRPr="00D76D7B" w:rsidRDefault="00E2155A" w:rsidP="00E2155A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val="ru-RU" w:eastAsia="ru-BY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BY"/>
              </w:rPr>
              <w:t>RAD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5EFA7B35" w14:textId="344E5CBB" w:rsidR="00910049" w:rsidRPr="00D76D7B" w:rsidRDefault="00910049" w:rsidP="00E2155A">
            <w:pPr>
              <w:ind w:left="113" w:right="113"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BY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  <w:lang w:val="ru-RU" w:eastAsia="ru-BY"/>
              </w:rPr>
              <w:t>Ин</w:t>
            </w:r>
            <w:proofErr w:type="spellStart"/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BY"/>
              </w:rPr>
              <w:t>крементная</w:t>
            </w:r>
            <w:proofErr w:type="spellEnd"/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1FCCC82F" w14:textId="3CC95860" w:rsidR="00910049" w:rsidRPr="00D76D7B" w:rsidRDefault="00910049" w:rsidP="00E2155A">
            <w:pPr>
              <w:ind w:left="113" w:right="-17"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ru-RU" w:eastAsia="ru-BY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BY"/>
              </w:rPr>
              <w:t>Быстрого</w:t>
            </w:r>
          </w:p>
          <w:p w14:paraId="4A5576CC" w14:textId="644E02C2" w:rsidR="00910049" w:rsidRPr="00D76D7B" w:rsidRDefault="00910049" w:rsidP="00E2155A">
            <w:pPr>
              <w:ind w:left="113" w:right="-17"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ru-RU" w:eastAsia="ru-BY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BY"/>
              </w:rPr>
              <w:t>прототипирования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4BBB4215" w14:textId="77777777" w:rsidR="00910049" w:rsidRPr="00D76D7B" w:rsidRDefault="00910049" w:rsidP="00E2155A">
            <w:pPr>
              <w:ind w:left="113" w:right="113"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BY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BY"/>
              </w:rPr>
              <w:t>Эволюционная</w:t>
            </w:r>
          </w:p>
        </w:tc>
      </w:tr>
      <w:tr w:rsidR="00E2155A" w:rsidRPr="004B507D" w14:paraId="3CE4869A" w14:textId="77777777" w:rsidTr="00B70690">
        <w:trPr>
          <w:trHeight w:val="486"/>
        </w:trPr>
        <w:tc>
          <w:tcPr>
            <w:tcW w:w="4721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1F97A00F" w14:textId="77777777" w:rsidR="00910049" w:rsidRPr="004B507D" w:rsidRDefault="00910049" w:rsidP="00910049">
            <w:pPr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Будет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ли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присутствие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пользователей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ограничено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в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ЖЦ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разработки?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16E41D58" w14:textId="77777777" w:rsidR="00910049" w:rsidRPr="004B507D" w:rsidRDefault="00910049" w:rsidP="00910049">
            <w:pPr>
              <w:ind w:right="45" w:firstLine="0"/>
              <w:rPr>
                <w:rFonts w:eastAsia="Times New Roman"/>
                <w:sz w:val="24"/>
                <w:szCs w:val="24"/>
                <w:u w:val="single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8466DCB" w14:textId="77777777" w:rsidR="00910049" w:rsidRPr="004B507D" w:rsidRDefault="00910049" w:rsidP="00910049">
            <w:pPr>
              <w:ind w:right="45" w:firstLine="0"/>
              <w:rPr>
                <w:rFonts w:eastAsia="Times New Roman"/>
                <w:sz w:val="24"/>
                <w:szCs w:val="24"/>
                <w:u w:val="single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0EEE0C2" w14:textId="77777777" w:rsidR="00910049" w:rsidRPr="004B507D" w:rsidRDefault="00910049" w:rsidP="00910049">
            <w:pPr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77314E69" w14:textId="77777777" w:rsidR="00910049" w:rsidRPr="004B507D" w:rsidRDefault="00910049" w:rsidP="00910049">
            <w:pPr>
              <w:ind w:right="40" w:firstLine="0"/>
              <w:rPr>
                <w:rFonts w:eastAsia="Times New Roman"/>
                <w:sz w:val="24"/>
                <w:szCs w:val="24"/>
                <w:u w:val="single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99A0D7A" w14:textId="77777777" w:rsidR="00910049" w:rsidRPr="004B507D" w:rsidRDefault="00910049" w:rsidP="00910049">
            <w:pPr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6603DA8F" w14:textId="77777777" w:rsidR="00910049" w:rsidRPr="004B507D" w:rsidRDefault="00910049" w:rsidP="00910049">
            <w:pPr>
              <w:ind w:right="45" w:firstLine="0"/>
              <w:rPr>
                <w:rFonts w:eastAsia="Times New Roman"/>
                <w:sz w:val="24"/>
                <w:szCs w:val="24"/>
                <w:u w:val="single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</w:tr>
      <w:tr w:rsidR="00D76D7B" w:rsidRPr="004B507D" w14:paraId="12FD519B" w14:textId="77777777" w:rsidTr="00B70690">
        <w:trPr>
          <w:trHeight w:val="919"/>
        </w:trPr>
        <w:tc>
          <w:tcPr>
            <w:tcW w:w="4721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4BE109C7" w14:textId="77777777" w:rsidR="00910049" w:rsidRPr="004B507D" w:rsidRDefault="00910049" w:rsidP="00910049">
            <w:pPr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Будут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ли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пользователи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оценивать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текущее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состояние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программного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продукта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(системы)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в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процессе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разработки?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1340FF39" w14:textId="77777777" w:rsidR="00910049" w:rsidRPr="004B507D" w:rsidRDefault="00910049" w:rsidP="00910049">
            <w:pPr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F8BDEB6" w14:textId="77777777" w:rsidR="00910049" w:rsidRPr="004B507D" w:rsidRDefault="00910049" w:rsidP="00910049">
            <w:pPr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73EBBE03" w14:textId="77777777" w:rsidR="00910049" w:rsidRPr="004B507D" w:rsidRDefault="00910049" w:rsidP="00910049">
            <w:pPr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5E56763" w14:textId="77777777" w:rsidR="00910049" w:rsidRPr="004B507D" w:rsidRDefault="00910049" w:rsidP="00910049">
            <w:pPr>
              <w:ind w:right="40" w:firstLine="0"/>
              <w:rPr>
                <w:rFonts w:eastAsia="Times New Roman"/>
                <w:sz w:val="24"/>
                <w:szCs w:val="24"/>
                <w:u w:val="single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CBC02D4" w14:textId="77777777" w:rsidR="00910049" w:rsidRPr="004B507D" w:rsidRDefault="00910049" w:rsidP="00910049">
            <w:pPr>
              <w:ind w:right="45" w:firstLine="0"/>
              <w:rPr>
                <w:rFonts w:eastAsia="Times New Roman"/>
                <w:sz w:val="24"/>
                <w:szCs w:val="24"/>
                <w:u w:val="single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13C54BE5" w14:textId="77777777" w:rsidR="00910049" w:rsidRPr="004B507D" w:rsidRDefault="00910049" w:rsidP="00910049">
            <w:pPr>
              <w:ind w:right="45" w:firstLine="0"/>
              <w:rPr>
                <w:rFonts w:eastAsia="Times New Roman"/>
                <w:sz w:val="24"/>
                <w:szCs w:val="24"/>
                <w:u w:val="single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</w:tr>
    </w:tbl>
    <w:p w14:paraId="7BDF58FA" w14:textId="42657B76" w:rsidR="00B70690" w:rsidRDefault="00B70690"/>
    <w:p w14:paraId="4A3E3575" w14:textId="4396FB93" w:rsidR="00B70690" w:rsidRPr="00B70690" w:rsidRDefault="00B70690" w:rsidP="00B70690">
      <w:pPr>
        <w:ind w:firstLine="0"/>
        <w:rPr>
          <w:lang w:val="ru-RU"/>
        </w:rPr>
      </w:pPr>
      <w:r>
        <w:rPr>
          <w:lang w:val="ru-RU"/>
        </w:rPr>
        <w:lastRenderedPageBreak/>
        <w:t>Продолжение таблицы 3</w:t>
      </w:r>
    </w:p>
    <w:tbl>
      <w:tblPr>
        <w:tblW w:w="9821" w:type="dxa"/>
        <w:tblInd w:w="-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1"/>
        <w:gridCol w:w="850"/>
        <w:gridCol w:w="850"/>
        <w:gridCol w:w="850"/>
        <w:gridCol w:w="850"/>
        <w:gridCol w:w="850"/>
        <w:gridCol w:w="850"/>
      </w:tblGrid>
      <w:tr w:rsidR="00DE774E" w:rsidRPr="004B507D" w14:paraId="0B87E17E" w14:textId="77777777" w:rsidTr="00B70690">
        <w:trPr>
          <w:trHeight w:val="424"/>
        </w:trPr>
        <w:tc>
          <w:tcPr>
            <w:tcW w:w="4721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2C61DCCD" w14:textId="77777777" w:rsidR="00910049" w:rsidRPr="004B507D" w:rsidRDefault="00910049" w:rsidP="00910049">
            <w:pPr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Будут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ли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пользователи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вовлечены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во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все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фазы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ЖЦ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разработки?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1606BA8" w14:textId="77777777" w:rsidR="00910049" w:rsidRPr="004B507D" w:rsidRDefault="00910049" w:rsidP="00910049">
            <w:pPr>
              <w:ind w:firstLine="0"/>
              <w:rPr>
                <w:rFonts w:eastAsia="Times New Roman"/>
                <w:sz w:val="24"/>
                <w:szCs w:val="24"/>
                <w:u w:val="single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2B0ED4F0" w14:textId="77777777" w:rsidR="00910049" w:rsidRPr="004B507D" w:rsidRDefault="00910049" w:rsidP="00910049">
            <w:pPr>
              <w:ind w:firstLine="0"/>
              <w:rPr>
                <w:rFonts w:eastAsia="Times New Roman"/>
                <w:sz w:val="24"/>
                <w:szCs w:val="24"/>
                <w:u w:val="single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730BCAE9" w14:textId="77777777" w:rsidR="00910049" w:rsidRPr="004B507D" w:rsidRDefault="00910049" w:rsidP="00910049">
            <w:pPr>
              <w:ind w:right="35"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267430AD" w14:textId="77777777" w:rsidR="00910049" w:rsidRPr="004B507D" w:rsidRDefault="00910049" w:rsidP="00910049">
            <w:pPr>
              <w:ind w:firstLine="0"/>
              <w:rPr>
                <w:rFonts w:eastAsia="Times New Roman"/>
                <w:sz w:val="24"/>
                <w:szCs w:val="24"/>
                <w:u w:val="single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27C2334" w14:textId="77777777" w:rsidR="00910049" w:rsidRPr="004B507D" w:rsidRDefault="00910049" w:rsidP="00910049">
            <w:pPr>
              <w:ind w:right="45"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7F5F713B" w14:textId="77777777" w:rsidR="00910049" w:rsidRPr="004B507D" w:rsidRDefault="00910049" w:rsidP="00910049">
            <w:pPr>
              <w:ind w:firstLine="0"/>
              <w:rPr>
                <w:rFonts w:eastAsia="Times New Roman"/>
                <w:sz w:val="24"/>
                <w:szCs w:val="24"/>
                <w:u w:val="single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Нет</w:t>
            </w:r>
          </w:p>
        </w:tc>
      </w:tr>
      <w:tr w:rsidR="00E2155A" w:rsidRPr="004B507D" w14:paraId="4DCAF9F7" w14:textId="77777777" w:rsidTr="00B70690">
        <w:trPr>
          <w:trHeight w:val="567"/>
        </w:trPr>
        <w:tc>
          <w:tcPr>
            <w:tcW w:w="4721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6465E851" w14:textId="77777777" w:rsidR="00910049" w:rsidRPr="004B507D" w:rsidRDefault="00910049" w:rsidP="00E2155A">
            <w:pPr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Будет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ли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заказчик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отслеживать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ход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выполнения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проекта?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48E4C29" w14:textId="77777777" w:rsidR="00910049" w:rsidRPr="004B507D" w:rsidRDefault="00910049" w:rsidP="00E2155A">
            <w:pPr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20C877A" w14:textId="77777777" w:rsidR="00910049" w:rsidRPr="004B507D" w:rsidRDefault="00910049" w:rsidP="00E2155A">
            <w:pPr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5B63135" w14:textId="77777777" w:rsidR="00910049" w:rsidRPr="004B507D" w:rsidRDefault="00910049" w:rsidP="00E2155A">
            <w:pPr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798A8894" w14:textId="77777777" w:rsidR="00910049" w:rsidRPr="004B507D" w:rsidRDefault="00910049" w:rsidP="00E2155A">
            <w:pPr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2A69D29" w14:textId="77777777" w:rsidR="00910049" w:rsidRPr="004B507D" w:rsidRDefault="00910049" w:rsidP="00E2155A">
            <w:pPr>
              <w:ind w:right="45" w:firstLine="0"/>
              <w:rPr>
                <w:rFonts w:eastAsia="Times New Roman"/>
                <w:sz w:val="24"/>
                <w:szCs w:val="24"/>
                <w:u w:val="single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CE8106C" w14:textId="77777777" w:rsidR="00910049" w:rsidRPr="004B507D" w:rsidRDefault="00910049" w:rsidP="00E2155A">
            <w:pPr>
              <w:ind w:right="45" w:firstLine="0"/>
              <w:rPr>
                <w:rFonts w:eastAsia="Times New Roman"/>
                <w:sz w:val="24"/>
                <w:szCs w:val="24"/>
                <w:u w:val="single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</w:tr>
      <w:tr w:rsidR="00E2155A" w:rsidRPr="004B507D" w14:paraId="760A3FA8" w14:textId="77777777" w:rsidTr="00B70690">
        <w:trPr>
          <w:trHeight w:val="560"/>
        </w:trPr>
        <w:tc>
          <w:tcPr>
            <w:tcW w:w="4721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</w:tcPr>
          <w:p w14:paraId="1B4899CC" w14:textId="77777777" w:rsidR="00910049" w:rsidRPr="004B507D" w:rsidRDefault="00910049" w:rsidP="00E2155A">
            <w:pPr>
              <w:ind w:firstLine="0"/>
              <w:rPr>
                <w:rFonts w:eastAsia="Times New Roman"/>
                <w:color w:val="000000"/>
                <w:sz w:val="24"/>
                <w:szCs w:val="24"/>
                <w:lang w:eastAsia="ru-BY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Итоги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4B40D9FC" w14:textId="77777777" w:rsidR="00910049" w:rsidRPr="00DC6476" w:rsidRDefault="00910049" w:rsidP="00E2155A">
            <w:pPr>
              <w:ind w:firstLine="0"/>
              <w:rPr>
                <w:rFonts w:eastAsia="Times New Roman"/>
                <w:color w:val="000000"/>
                <w:sz w:val="24"/>
                <w:szCs w:val="24"/>
                <w:lang w:eastAsia="ru-BY"/>
              </w:rPr>
            </w:pPr>
            <w:r w:rsidRPr="00DC6476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11F77F34" w14:textId="77777777" w:rsidR="00910049" w:rsidRPr="00DC6476" w:rsidRDefault="00910049" w:rsidP="00E2155A">
            <w:pPr>
              <w:ind w:firstLine="0"/>
              <w:rPr>
                <w:rFonts w:eastAsia="Times New Roman"/>
                <w:color w:val="000000"/>
                <w:sz w:val="24"/>
                <w:szCs w:val="24"/>
                <w:lang w:eastAsia="ru-BY"/>
              </w:rPr>
            </w:pPr>
            <w:r w:rsidRPr="00DC6476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5ED79B85" w14:textId="77777777" w:rsidR="00910049" w:rsidRPr="00DC6476" w:rsidRDefault="00910049" w:rsidP="00E2155A">
            <w:pPr>
              <w:ind w:firstLine="0"/>
              <w:rPr>
                <w:rFonts w:eastAsia="Times New Roman"/>
                <w:color w:val="000000"/>
                <w:sz w:val="24"/>
                <w:szCs w:val="24"/>
                <w:lang w:eastAsia="ru-BY"/>
              </w:rPr>
            </w:pPr>
            <w:r w:rsidRPr="00DC6476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10762EE9" w14:textId="77777777" w:rsidR="00910049" w:rsidRPr="00DC6476" w:rsidRDefault="00910049" w:rsidP="00E2155A">
            <w:pPr>
              <w:ind w:firstLine="0"/>
              <w:rPr>
                <w:rFonts w:eastAsia="Times New Roman"/>
                <w:color w:val="000000"/>
                <w:sz w:val="24"/>
                <w:szCs w:val="24"/>
                <w:lang w:eastAsia="ru-BY"/>
              </w:rPr>
            </w:pPr>
            <w:r w:rsidRPr="00DC6476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20F26236" w14:textId="77777777" w:rsidR="00910049" w:rsidRPr="00DC6476" w:rsidRDefault="00910049" w:rsidP="00E2155A">
            <w:pPr>
              <w:ind w:right="45" w:firstLine="0"/>
              <w:rPr>
                <w:rFonts w:eastAsia="Times New Roman"/>
                <w:color w:val="000000"/>
                <w:sz w:val="24"/>
                <w:szCs w:val="24"/>
                <w:lang w:eastAsia="ru-BY"/>
              </w:rPr>
            </w:pPr>
            <w:r w:rsidRPr="00DC6476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0DAE62A0" w14:textId="77777777" w:rsidR="00910049" w:rsidRPr="00DC6476" w:rsidRDefault="00910049" w:rsidP="00E2155A">
            <w:pPr>
              <w:ind w:right="45" w:firstLine="0"/>
              <w:rPr>
                <w:rFonts w:eastAsia="Times New Roman"/>
                <w:color w:val="000000"/>
                <w:sz w:val="24"/>
                <w:szCs w:val="24"/>
                <w:lang w:eastAsia="ru-BY"/>
              </w:rPr>
            </w:pPr>
            <w:r w:rsidRPr="00DC6476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4</w:t>
            </w:r>
          </w:p>
        </w:tc>
      </w:tr>
    </w:tbl>
    <w:p w14:paraId="26002578" w14:textId="77777777" w:rsidR="00936ACF" w:rsidRDefault="00936ACF" w:rsidP="00991752">
      <w:pPr>
        <w:rPr>
          <w:rFonts w:eastAsia="Times New Roman"/>
          <w:color w:val="000000"/>
          <w:lang w:val="ru-RU" w:eastAsia="ru-BY"/>
        </w:rPr>
      </w:pPr>
    </w:p>
    <w:p w14:paraId="0238FE54" w14:textId="105ADBAE" w:rsidR="00F470EC" w:rsidRPr="004B507D" w:rsidRDefault="00F470EC" w:rsidP="00991752">
      <w:pPr>
        <w:rPr>
          <w:rFonts w:eastAsia="Times New Roman"/>
          <w:sz w:val="24"/>
          <w:szCs w:val="24"/>
          <w:lang w:eastAsia="ru-BY"/>
        </w:rPr>
      </w:pPr>
      <w:r w:rsidRPr="004B507D">
        <w:rPr>
          <w:rFonts w:eastAsia="Times New Roman"/>
          <w:color w:val="000000"/>
          <w:lang w:eastAsia="ru-BY"/>
        </w:rPr>
        <w:t>Итог</w:t>
      </w:r>
      <w:proofErr w:type="gramStart"/>
      <w:r w:rsidRPr="004B507D">
        <w:rPr>
          <w:rFonts w:eastAsia="Times New Roman"/>
          <w:color w:val="000000"/>
          <w:lang w:eastAsia="ru-BY"/>
        </w:rPr>
        <w:t>: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На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основе</w:t>
      </w:r>
      <w:proofErr w:type="gramEnd"/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результатов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заполнения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табл.</w:t>
      </w:r>
      <w:r>
        <w:rPr>
          <w:rFonts w:eastAsia="Times New Roman"/>
          <w:color w:val="000000"/>
          <w:lang w:eastAsia="ru-BY"/>
        </w:rPr>
        <w:t xml:space="preserve"> </w:t>
      </w:r>
      <w:r w:rsidR="00936ACF">
        <w:rPr>
          <w:rFonts w:eastAsia="Times New Roman"/>
          <w:color w:val="000000"/>
          <w:lang w:val="ru-RU" w:eastAsia="ru-BY"/>
        </w:rPr>
        <w:t>6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подходящей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является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эволюционн</w:t>
      </w:r>
      <w:r>
        <w:rPr>
          <w:rFonts w:eastAsia="Times New Roman"/>
          <w:color w:val="000000"/>
          <w:lang w:eastAsia="ru-BY"/>
        </w:rPr>
        <w:t>ая модель.</w:t>
      </w:r>
    </w:p>
    <w:p w14:paraId="5F819E60" w14:textId="4B900BEA" w:rsidR="00F470EC" w:rsidRPr="004B507D" w:rsidRDefault="00F470EC" w:rsidP="00E46959">
      <w:pPr>
        <w:ind w:right="348" w:firstLine="0"/>
        <w:rPr>
          <w:rFonts w:eastAsia="Times New Roman"/>
          <w:sz w:val="24"/>
          <w:szCs w:val="24"/>
          <w:lang w:eastAsia="ru-BY"/>
        </w:rPr>
      </w:pPr>
      <w:r w:rsidRPr="004B507D">
        <w:rPr>
          <w:rFonts w:eastAsia="Times New Roman"/>
          <w:color w:val="000000"/>
          <w:lang w:eastAsia="ru-BY"/>
        </w:rPr>
        <w:t>Таблица</w:t>
      </w:r>
      <w:r>
        <w:rPr>
          <w:rFonts w:eastAsia="Times New Roman"/>
          <w:color w:val="000000"/>
          <w:lang w:eastAsia="ru-BY"/>
        </w:rPr>
        <w:t xml:space="preserve"> </w:t>
      </w:r>
      <w:r w:rsidR="00256985">
        <w:rPr>
          <w:rFonts w:eastAsia="Times New Roman"/>
          <w:color w:val="000000"/>
          <w:lang w:val="ru-RU" w:eastAsia="ru-BY"/>
        </w:rPr>
        <w:t>4</w:t>
      </w:r>
      <w:r>
        <w:rPr>
          <w:rFonts w:eastAsia="Times New Roman"/>
          <w:b/>
          <w:bCs/>
          <w:color w:val="000000"/>
          <w:lang w:eastAsia="ru-BY"/>
        </w:rPr>
        <w:t xml:space="preserve"> </w:t>
      </w:r>
      <w:r w:rsidRPr="004B507D">
        <w:rPr>
          <w:rFonts w:eastAsia="Times New Roman"/>
          <w:b/>
          <w:bCs/>
          <w:color w:val="000000"/>
          <w:lang w:eastAsia="ru-BY"/>
        </w:rPr>
        <w:t>–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Выбор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модели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жизненного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цикла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на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основе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характеристик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типа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проектов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и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рисков</w:t>
      </w:r>
      <w:r>
        <w:rPr>
          <w:rFonts w:eastAsia="Times New Roman"/>
          <w:color w:val="000000"/>
          <w:lang w:eastAsia="ru-BY"/>
        </w:rPr>
        <w:t xml:space="preserve"> 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6"/>
        <w:gridCol w:w="850"/>
        <w:gridCol w:w="850"/>
        <w:gridCol w:w="850"/>
        <w:gridCol w:w="850"/>
        <w:gridCol w:w="851"/>
        <w:gridCol w:w="850"/>
      </w:tblGrid>
      <w:tr w:rsidR="00E2155A" w:rsidRPr="004B507D" w14:paraId="7031DD1B" w14:textId="77777777" w:rsidTr="00E46959">
        <w:trPr>
          <w:cantSplit/>
          <w:trHeight w:val="2104"/>
        </w:trPr>
        <w:tc>
          <w:tcPr>
            <w:tcW w:w="47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132EA351" w14:textId="668D9F8C" w:rsidR="00E2155A" w:rsidRPr="00D76D7B" w:rsidRDefault="00E2155A" w:rsidP="00D76D7B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BY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BY"/>
              </w:rPr>
              <w:t>Критерии категории типов проекта и рисков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7F3C1AC9" w14:textId="77777777" w:rsidR="00E2155A" w:rsidRPr="00D76D7B" w:rsidRDefault="00E2155A" w:rsidP="00D76D7B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BY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BY"/>
              </w:rPr>
              <w:t>Каскадная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3FDC9259" w14:textId="77777777" w:rsidR="00E2155A" w:rsidRPr="00D76D7B" w:rsidRDefault="00E2155A" w:rsidP="00D76D7B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BY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BY"/>
              </w:rPr>
              <w:t>V-образная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0BE72798" w14:textId="77777777" w:rsidR="00E2155A" w:rsidRPr="00D76D7B" w:rsidRDefault="00E2155A" w:rsidP="00D76D7B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BY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BY"/>
              </w:rPr>
              <w:t>RAD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3DE69BBB" w14:textId="77777777" w:rsidR="00E2155A" w:rsidRPr="00D76D7B" w:rsidRDefault="00E2155A" w:rsidP="00D76D7B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BY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BY"/>
              </w:rPr>
              <w:t>Инкрементная</w:t>
            </w:r>
          </w:p>
        </w:tc>
        <w:tc>
          <w:tcPr>
            <w:tcW w:w="8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0C78E275" w14:textId="622EB72B" w:rsidR="00D76D7B" w:rsidRPr="00D76D7B" w:rsidRDefault="00E2155A" w:rsidP="00D76D7B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ru-RU" w:eastAsia="ru-BY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BY"/>
              </w:rPr>
              <w:t>Быстрого</w:t>
            </w:r>
          </w:p>
          <w:p w14:paraId="52F12089" w14:textId="1490A78F" w:rsidR="00E2155A" w:rsidRPr="00D76D7B" w:rsidRDefault="00E2155A" w:rsidP="00D76D7B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BY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BY"/>
              </w:rPr>
              <w:t>прототипирования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077A0C2D" w14:textId="77777777" w:rsidR="00E2155A" w:rsidRPr="00D76D7B" w:rsidRDefault="00E2155A" w:rsidP="00D76D7B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BY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BY"/>
              </w:rPr>
              <w:t>Эволюционная</w:t>
            </w:r>
          </w:p>
        </w:tc>
      </w:tr>
      <w:tr w:rsidR="00E46959" w:rsidRPr="004B507D" w14:paraId="14F4065F" w14:textId="77777777" w:rsidTr="00E46959">
        <w:trPr>
          <w:trHeight w:val="227"/>
        </w:trPr>
        <w:tc>
          <w:tcPr>
            <w:tcW w:w="47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</w:tcPr>
          <w:p w14:paraId="1BEAD5C7" w14:textId="70A52C12" w:rsidR="00E46959" w:rsidRPr="00E46959" w:rsidRDefault="00E46959" w:rsidP="00E4695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ru-RU" w:eastAsia="ru-BY"/>
              </w:rPr>
            </w:pPr>
            <w:r w:rsidRPr="00E46959">
              <w:rPr>
                <w:rFonts w:eastAsia="Times New Roman"/>
                <w:b/>
                <w:bCs/>
                <w:color w:val="000000"/>
                <w:sz w:val="24"/>
                <w:szCs w:val="24"/>
                <w:lang w:val="ru-RU" w:eastAsia="ru-BY"/>
              </w:rPr>
              <w:t>1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1B17E8F2" w14:textId="0B98AC46" w:rsidR="00E46959" w:rsidRPr="00E46959" w:rsidRDefault="00E46959" w:rsidP="00E4695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ru-RU" w:eastAsia="ru-BY"/>
              </w:rPr>
            </w:pPr>
            <w:r w:rsidRPr="00E46959">
              <w:rPr>
                <w:rFonts w:eastAsia="Times New Roman"/>
                <w:b/>
                <w:bCs/>
                <w:color w:val="000000"/>
                <w:sz w:val="24"/>
                <w:szCs w:val="24"/>
                <w:lang w:val="ru-RU" w:eastAsia="ru-BY"/>
              </w:rPr>
              <w:t>2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7F50417C" w14:textId="7B15A51C" w:rsidR="00E46959" w:rsidRPr="00E46959" w:rsidRDefault="00E46959" w:rsidP="00E4695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ru-RU" w:eastAsia="ru-BY"/>
              </w:rPr>
            </w:pPr>
            <w:r w:rsidRPr="00E46959">
              <w:rPr>
                <w:rFonts w:eastAsia="Times New Roman"/>
                <w:b/>
                <w:bCs/>
                <w:color w:val="000000"/>
                <w:sz w:val="24"/>
                <w:szCs w:val="24"/>
                <w:lang w:val="ru-RU" w:eastAsia="ru-BY"/>
              </w:rPr>
              <w:t>3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44ED2D61" w14:textId="086C1F68" w:rsidR="00E46959" w:rsidRPr="00E46959" w:rsidRDefault="00E46959" w:rsidP="00E4695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ru-RU" w:eastAsia="ru-BY"/>
              </w:rPr>
            </w:pPr>
            <w:r w:rsidRPr="00E46959">
              <w:rPr>
                <w:rFonts w:eastAsia="Times New Roman"/>
                <w:b/>
                <w:bCs/>
                <w:color w:val="000000"/>
                <w:sz w:val="24"/>
                <w:szCs w:val="24"/>
                <w:lang w:val="ru-RU" w:eastAsia="ru-BY"/>
              </w:rPr>
              <w:t>4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59F2BB7A" w14:textId="36FD928D" w:rsidR="00E46959" w:rsidRPr="00E46959" w:rsidRDefault="00E46959" w:rsidP="00E4695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ru-RU" w:eastAsia="ru-BY"/>
              </w:rPr>
            </w:pPr>
            <w:r w:rsidRPr="00E46959">
              <w:rPr>
                <w:rFonts w:eastAsia="Times New Roman"/>
                <w:b/>
                <w:bCs/>
                <w:color w:val="000000"/>
                <w:sz w:val="24"/>
                <w:szCs w:val="24"/>
                <w:lang w:val="ru-RU" w:eastAsia="ru-BY"/>
              </w:rPr>
              <w:t>5</w:t>
            </w:r>
          </w:p>
        </w:tc>
        <w:tc>
          <w:tcPr>
            <w:tcW w:w="8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500F1DF9" w14:textId="38EC06C9" w:rsidR="00E46959" w:rsidRPr="00E46959" w:rsidRDefault="00E46959" w:rsidP="00E4695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ru-RU" w:eastAsia="ru-BY"/>
              </w:rPr>
            </w:pPr>
            <w:r w:rsidRPr="00E46959">
              <w:rPr>
                <w:rFonts w:eastAsia="Times New Roman"/>
                <w:b/>
                <w:bCs/>
                <w:color w:val="000000"/>
                <w:sz w:val="24"/>
                <w:szCs w:val="24"/>
                <w:lang w:val="ru-RU" w:eastAsia="ru-BY"/>
              </w:rPr>
              <w:t>6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6EFDAD73" w14:textId="51CD2582" w:rsidR="00E46959" w:rsidRPr="00E46959" w:rsidRDefault="00E46959" w:rsidP="00E4695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ru-RU" w:eastAsia="ru-BY"/>
              </w:rPr>
            </w:pPr>
            <w:r w:rsidRPr="00E46959">
              <w:rPr>
                <w:rFonts w:eastAsia="Times New Roman"/>
                <w:b/>
                <w:bCs/>
                <w:color w:val="000000"/>
                <w:sz w:val="24"/>
                <w:szCs w:val="24"/>
                <w:lang w:val="ru-RU" w:eastAsia="ru-BY"/>
              </w:rPr>
              <w:t>7</w:t>
            </w:r>
          </w:p>
        </w:tc>
      </w:tr>
      <w:tr w:rsidR="00E2155A" w:rsidRPr="004B507D" w14:paraId="5182D16D" w14:textId="77777777" w:rsidTr="00E46959">
        <w:trPr>
          <w:trHeight w:val="481"/>
        </w:trPr>
        <w:tc>
          <w:tcPr>
            <w:tcW w:w="4706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hideMark/>
          </w:tcPr>
          <w:p w14:paraId="416D5063" w14:textId="77777777" w:rsidR="00E2155A" w:rsidRPr="004B507D" w:rsidRDefault="00E2155A" w:rsidP="00D76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Разрабатывается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ли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в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проекте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продукт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нового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для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организации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направления?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19B1C1D4" w14:textId="77777777" w:rsidR="00E2155A" w:rsidRPr="004B507D" w:rsidRDefault="00E2155A" w:rsidP="00D76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5365B004" w14:textId="77777777" w:rsidR="00E2155A" w:rsidRPr="004B507D" w:rsidRDefault="00E2155A" w:rsidP="00D76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7F1E66A9" w14:textId="77777777" w:rsidR="00E2155A" w:rsidRPr="004B507D" w:rsidRDefault="00E2155A" w:rsidP="00D76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4C556019" w14:textId="77777777" w:rsidR="00E2155A" w:rsidRPr="004B507D" w:rsidRDefault="00E2155A" w:rsidP="00D76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  <w:tc>
          <w:tcPr>
            <w:tcW w:w="851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02547EEB" w14:textId="77777777" w:rsidR="00E2155A" w:rsidRPr="004B507D" w:rsidRDefault="00E2155A" w:rsidP="00D76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7E95BD0F" w14:textId="77777777" w:rsidR="00E2155A" w:rsidRPr="004B507D" w:rsidRDefault="00E2155A" w:rsidP="00D76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</w:tr>
      <w:tr w:rsidR="00E2155A" w:rsidRPr="002D6407" w14:paraId="2BD80EC7" w14:textId="77777777" w:rsidTr="00E46959">
        <w:trPr>
          <w:trHeight w:val="500"/>
        </w:trPr>
        <w:tc>
          <w:tcPr>
            <w:tcW w:w="470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hideMark/>
          </w:tcPr>
          <w:p w14:paraId="4D27C130" w14:textId="77777777" w:rsidR="00E2155A" w:rsidRPr="004B507D" w:rsidRDefault="00E2155A" w:rsidP="00D76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Будет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ли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проект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являться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расширением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существующей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системы?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092B1C71" w14:textId="77777777" w:rsidR="00E2155A" w:rsidRPr="004B507D" w:rsidRDefault="00E2155A" w:rsidP="00D76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55EED1E6" w14:textId="77777777" w:rsidR="00E2155A" w:rsidRPr="004B507D" w:rsidRDefault="00E2155A" w:rsidP="00D76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45F73CE5" w14:textId="77777777" w:rsidR="00E2155A" w:rsidRPr="004B507D" w:rsidRDefault="00E2155A" w:rsidP="00D76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38E7FCF3" w14:textId="77777777" w:rsidR="00E2155A" w:rsidRPr="004B507D" w:rsidRDefault="00E2155A" w:rsidP="00D76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Да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36DFD55D" w14:textId="77777777" w:rsidR="00E2155A" w:rsidRPr="004B507D" w:rsidRDefault="00E2155A" w:rsidP="00D76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44091784" w14:textId="77777777" w:rsidR="00E2155A" w:rsidRPr="004B507D" w:rsidRDefault="00E2155A" w:rsidP="00D76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Нет</w:t>
            </w:r>
          </w:p>
        </w:tc>
      </w:tr>
      <w:tr w:rsidR="00E46959" w:rsidRPr="002D6407" w14:paraId="336684B9" w14:textId="77777777" w:rsidTr="00E46959">
        <w:trPr>
          <w:trHeight w:val="500"/>
        </w:trPr>
        <w:tc>
          <w:tcPr>
            <w:tcW w:w="470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</w:tcPr>
          <w:p w14:paraId="38BC078E" w14:textId="6120BB01" w:rsidR="00E46959" w:rsidRPr="004B507D" w:rsidRDefault="00E46959" w:rsidP="00E4695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Будет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ли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проект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крупно-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или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среднемасштабным?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207A97F9" w14:textId="3FB2EEFA" w:rsidR="00E46959" w:rsidRPr="004B507D" w:rsidRDefault="00E46959" w:rsidP="00E4695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1A24E694" w14:textId="4E86CFF3" w:rsidR="00E46959" w:rsidRPr="004B507D" w:rsidRDefault="00E46959" w:rsidP="00E4695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14AE7B4F" w14:textId="24E48308" w:rsidR="00E46959" w:rsidRPr="004B507D" w:rsidRDefault="00E46959" w:rsidP="00E4695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04BD3A61" w14:textId="6D839701" w:rsidR="00E46959" w:rsidRPr="004B507D" w:rsidRDefault="00E46959" w:rsidP="00E4695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6A7542F3" w14:textId="6C44FE0B" w:rsidR="00E46959" w:rsidRPr="004B507D" w:rsidRDefault="00E46959" w:rsidP="00E4695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2F964875" w14:textId="2DD2CF6D" w:rsidR="00E46959" w:rsidRPr="004B507D" w:rsidRDefault="00E46959" w:rsidP="00E4695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</w:tr>
      <w:tr w:rsidR="00E46959" w:rsidRPr="004B507D" w14:paraId="523E7268" w14:textId="77777777" w:rsidTr="00E46959">
        <w:trPr>
          <w:trHeight w:val="358"/>
        </w:trPr>
        <w:tc>
          <w:tcPr>
            <w:tcW w:w="470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hideMark/>
          </w:tcPr>
          <w:p w14:paraId="1486F9D7" w14:textId="77777777" w:rsidR="00E46959" w:rsidRPr="004B507D" w:rsidRDefault="00E46959" w:rsidP="00E46959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Ожидается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ли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длительная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эксплуатация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продукта?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192B56B2" w14:textId="77777777" w:rsidR="00E46959" w:rsidRPr="004B507D" w:rsidRDefault="00E46959" w:rsidP="00E46959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2EA996E0" w14:textId="77777777" w:rsidR="00E46959" w:rsidRPr="004B507D" w:rsidRDefault="00E46959" w:rsidP="00E46959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3B0DC94C" w14:textId="77777777" w:rsidR="00E46959" w:rsidRPr="004B507D" w:rsidRDefault="00E46959" w:rsidP="00E46959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1AF02BBF" w14:textId="77777777" w:rsidR="00E46959" w:rsidRPr="004B507D" w:rsidRDefault="00E46959" w:rsidP="00E46959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0ACB0EA3" w14:textId="77777777" w:rsidR="00E46959" w:rsidRPr="004B507D" w:rsidRDefault="00E46959" w:rsidP="00E46959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2AFD4B4C" w14:textId="77777777" w:rsidR="00E46959" w:rsidRPr="004B507D" w:rsidRDefault="00E46959" w:rsidP="00E46959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</w:tr>
      <w:tr w:rsidR="00E46959" w:rsidRPr="004B507D" w14:paraId="645F79C3" w14:textId="77777777" w:rsidTr="00E46959">
        <w:trPr>
          <w:trHeight w:val="339"/>
        </w:trPr>
        <w:tc>
          <w:tcPr>
            <w:tcW w:w="470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hideMark/>
          </w:tcPr>
          <w:p w14:paraId="6AB6BCD1" w14:textId="77777777" w:rsidR="00E46959" w:rsidRPr="004B507D" w:rsidRDefault="00E46959" w:rsidP="00E46959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Необходим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ли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высокий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уровень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надежности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продукта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проекта?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7F7686AC" w14:textId="77777777" w:rsidR="00E46959" w:rsidRPr="004B507D" w:rsidRDefault="00E46959" w:rsidP="00E46959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01197225" w14:textId="77777777" w:rsidR="00E46959" w:rsidRPr="004B507D" w:rsidRDefault="00E46959" w:rsidP="00E46959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483C9A15" w14:textId="77777777" w:rsidR="00E46959" w:rsidRPr="004B507D" w:rsidRDefault="00E46959" w:rsidP="00E46959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57EFEAA6" w14:textId="77777777" w:rsidR="00E46959" w:rsidRPr="004B507D" w:rsidRDefault="00E46959" w:rsidP="00E46959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2A09D180" w14:textId="77777777" w:rsidR="00E46959" w:rsidRPr="004B507D" w:rsidRDefault="00E46959" w:rsidP="00E46959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55B6E441" w14:textId="77777777" w:rsidR="00E46959" w:rsidRPr="004B507D" w:rsidRDefault="00E46959" w:rsidP="00E46959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</w:tr>
      <w:tr w:rsidR="00E46959" w:rsidRPr="004B507D" w14:paraId="25C88B53" w14:textId="77777777" w:rsidTr="00E46959">
        <w:trPr>
          <w:trHeight w:val="332"/>
        </w:trPr>
        <w:tc>
          <w:tcPr>
            <w:tcW w:w="470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hideMark/>
          </w:tcPr>
          <w:p w14:paraId="4D299011" w14:textId="77777777" w:rsidR="00E46959" w:rsidRPr="004B507D" w:rsidRDefault="00E46959" w:rsidP="00E46959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Предполагается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ли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эволюция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продукта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проекта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в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течение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ЖЦ?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4E88CB98" w14:textId="77777777" w:rsidR="00E46959" w:rsidRPr="004B507D" w:rsidRDefault="00E46959" w:rsidP="00E46959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70F763E0" w14:textId="77777777" w:rsidR="00E46959" w:rsidRPr="004B507D" w:rsidRDefault="00E46959" w:rsidP="00E46959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5DBF8A86" w14:textId="77777777" w:rsidR="00E46959" w:rsidRPr="004B507D" w:rsidRDefault="00E46959" w:rsidP="00E46959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18322427" w14:textId="77777777" w:rsidR="00E46959" w:rsidRPr="004B507D" w:rsidRDefault="00E46959" w:rsidP="00E46959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56A1AE1B" w14:textId="77777777" w:rsidR="00E46959" w:rsidRPr="004B507D" w:rsidRDefault="00E46959" w:rsidP="00E46959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13A115A8" w14:textId="77777777" w:rsidR="00E46959" w:rsidRPr="004B507D" w:rsidRDefault="00E46959" w:rsidP="00E46959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</w:tr>
      <w:tr w:rsidR="00E46959" w:rsidRPr="004B507D" w14:paraId="2B7A636F" w14:textId="77777777" w:rsidTr="00E46959">
        <w:trPr>
          <w:trHeight w:val="609"/>
        </w:trPr>
        <w:tc>
          <w:tcPr>
            <w:tcW w:w="470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hideMark/>
          </w:tcPr>
          <w:p w14:paraId="1FE565A0" w14:textId="77777777" w:rsidR="00E46959" w:rsidRPr="004B507D" w:rsidRDefault="00E46959" w:rsidP="00E46959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Велика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ли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вероятность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изменения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системы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(продукта)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на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этапе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сопровождения?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3E785DB4" w14:textId="77777777" w:rsidR="00E46959" w:rsidRPr="004B507D" w:rsidRDefault="00E46959" w:rsidP="00E46959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2AAF8D2C" w14:textId="77777777" w:rsidR="00E46959" w:rsidRPr="004B507D" w:rsidRDefault="00E46959" w:rsidP="00E46959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2BC78F1A" w14:textId="77777777" w:rsidR="00E46959" w:rsidRPr="004B507D" w:rsidRDefault="00E46959" w:rsidP="00E46959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21C9A22D" w14:textId="77777777" w:rsidR="00E46959" w:rsidRPr="004B507D" w:rsidRDefault="00E46959" w:rsidP="00E46959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4F5F67FF" w14:textId="77777777" w:rsidR="00E46959" w:rsidRPr="004B507D" w:rsidRDefault="00E46959" w:rsidP="00E46959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1A257EB3" w14:textId="77777777" w:rsidR="00E46959" w:rsidRPr="004B507D" w:rsidRDefault="00E46959" w:rsidP="00E46959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</w:tr>
      <w:tr w:rsidR="00E46959" w:rsidRPr="004B507D" w14:paraId="464D70E2" w14:textId="77777777" w:rsidTr="00E46959">
        <w:trPr>
          <w:trHeight w:val="351"/>
        </w:trPr>
        <w:tc>
          <w:tcPr>
            <w:tcW w:w="470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hideMark/>
          </w:tcPr>
          <w:p w14:paraId="2CBF6DB4" w14:textId="77777777" w:rsidR="00E46959" w:rsidRPr="004B507D" w:rsidRDefault="00E46959" w:rsidP="00E46959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Является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ли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график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сжатым?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46E0602B" w14:textId="77777777" w:rsidR="00E46959" w:rsidRPr="004B507D" w:rsidRDefault="00E46959" w:rsidP="00E46959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28D619EE" w14:textId="77777777" w:rsidR="00E46959" w:rsidRPr="004B507D" w:rsidRDefault="00E46959" w:rsidP="00E46959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38AD7DCD" w14:textId="77777777" w:rsidR="00E46959" w:rsidRPr="004B507D" w:rsidRDefault="00E46959" w:rsidP="00E46959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72C0001B" w14:textId="77777777" w:rsidR="00E46959" w:rsidRPr="004B507D" w:rsidRDefault="00E46959" w:rsidP="00E46959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4AD0F575" w14:textId="77777777" w:rsidR="00E46959" w:rsidRPr="004B507D" w:rsidRDefault="00E46959" w:rsidP="00E46959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4D6567D7" w14:textId="77777777" w:rsidR="00E46959" w:rsidRPr="004B507D" w:rsidRDefault="00E46959" w:rsidP="00E46959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</w:tr>
      <w:tr w:rsidR="00E46959" w:rsidRPr="004B507D" w14:paraId="7A101D09" w14:textId="77777777" w:rsidTr="00E46959">
        <w:trPr>
          <w:trHeight w:val="344"/>
        </w:trPr>
        <w:tc>
          <w:tcPr>
            <w:tcW w:w="470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hideMark/>
          </w:tcPr>
          <w:p w14:paraId="562FB87C" w14:textId="77777777" w:rsidR="00E46959" w:rsidRPr="004B507D" w:rsidRDefault="00E46959" w:rsidP="00E46959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Предполагается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ли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повторное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использование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компонентов?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7FC54BAE" w14:textId="77777777" w:rsidR="00E46959" w:rsidRPr="004B507D" w:rsidRDefault="00E46959" w:rsidP="00E46959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4EF53BDC" w14:textId="77777777" w:rsidR="00E46959" w:rsidRPr="004B507D" w:rsidRDefault="00E46959" w:rsidP="00E46959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31064542" w14:textId="77777777" w:rsidR="00E46959" w:rsidRPr="004B507D" w:rsidRDefault="00E46959" w:rsidP="00E46959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589BC2C0" w14:textId="77777777" w:rsidR="00E46959" w:rsidRPr="004B507D" w:rsidRDefault="00E46959" w:rsidP="00E46959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6A8B2E6B" w14:textId="77777777" w:rsidR="00E46959" w:rsidRPr="004B507D" w:rsidRDefault="00E46959" w:rsidP="00E46959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7880A392" w14:textId="77777777" w:rsidR="00E46959" w:rsidRPr="004B507D" w:rsidRDefault="00E46959" w:rsidP="00E46959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</w:tr>
      <w:tr w:rsidR="00E46959" w:rsidRPr="004B507D" w14:paraId="4F560947" w14:textId="77777777" w:rsidTr="00E46959">
        <w:trPr>
          <w:trHeight w:val="344"/>
        </w:trPr>
        <w:tc>
          <w:tcPr>
            <w:tcW w:w="4706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</w:tcPr>
          <w:p w14:paraId="6C3CB480" w14:textId="77777777" w:rsidR="00E46959" w:rsidRPr="004B507D" w:rsidRDefault="00E46959" w:rsidP="00E4695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Являются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ли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достаточными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ресурсы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(время,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деньги,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инструменты,</w:t>
            </w: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персонал)?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6FE57B8C" w14:textId="77777777" w:rsidR="00E46959" w:rsidRPr="004B507D" w:rsidRDefault="00E46959" w:rsidP="00E4695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51C19D2C" w14:textId="77777777" w:rsidR="00E46959" w:rsidRPr="004B507D" w:rsidRDefault="00E46959" w:rsidP="00E4695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0BB78FCF" w14:textId="77777777" w:rsidR="00E46959" w:rsidRPr="004B507D" w:rsidRDefault="00E46959" w:rsidP="00E4695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1C149E1E" w14:textId="77777777" w:rsidR="00E46959" w:rsidRPr="004B507D" w:rsidRDefault="00E46959" w:rsidP="00E4695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Нет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5E0294ED" w14:textId="77777777" w:rsidR="00E46959" w:rsidRPr="004B507D" w:rsidRDefault="00E46959" w:rsidP="00E4695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2418327F" w14:textId="77777777" w:rsidR="00E46959" w:rsidRPr="004B507D" w:rsidRDefault="00E46959" w:rsidP="00E4695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  <w:lang w:eastAsia="ru-BY"/>
              </w:rPr>
              <w:t>Да</w:t>
            </w:r>
          </w:p>
        </w:tc>
      </w:tr>
      <w:tr w:rsidR="00E46959" w:rsidRPr="004B507D" w14:paraId="5F07B8EF" w14:textId="77777777" w:rsidTr="00E46959">
        <w:trPr>
          <w:trHeight w:val="227"/>
        </w:trPr>
        <w:tc>
          <w:tcPr>
            <w:tcW w:w="4706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</w:tcPr>
          <w:p w14:paraId="76DAA219" w14:textId="77777777" w:rsidR="00E46959" w:rsidRPr="004B507D" w:rsidRDefault="00E46959" w:rsidP="00E4695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BY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Итоги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3C89802F" w14:textId="77777777" w:rsidR="00E46959" w:rsidRPr="00DC6476" w:rsidRDefault="00E46959" w:rsidP="00E4695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BY"/>
              </w:rPr>
            </w:pPr>
            <w:r w:rsidRPr="00DC6476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02076285" w14:textId="77777777" w:rsidR="00E46959" w:rsidRPr="00DC6476" w:rsidRDefault="00E46959" w:rsidP="00E4695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BY"/>
              </w:rPr>
            </w:pPr>
            <w:r w:rsidRPr="00DC6476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705B3AD1" w14:textId="77777777" w:rsidR="00E46959" w:rsidRPr="00DC6476" w:rsidRDefault="00E46959" w:rsidP="00E4695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BY"/>
              </w:rPr>
            </w:pPr>
            <w:r w:rsidRPr="00DC6476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76EC4E19" w14:textId="77777777" w:rsidR="00E46959" w:rsidRPr="00DC6476" w:rsidRDefault="00E46959" w:rsidP="00E4695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BY"/>
              </w:rPr>
            </w:pPr>
            <w:r w:rsidRPr="00DC6476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627D14AF" w14:textId="77777777" w:rsidR="00E46959" w:rsidRPr="00DC6476" w:rsidRDefault="00E46959" w:rsidP="00E4695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BY"/>
              </w:rPr>
            </w:pPr>
            <w:r w:rsidRPr="00DC6476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738F644C" w14:textId="77777777" w:rsidR="00E46959" w:rsidRPr="00DC6476" w:rsidRDefault="00E46959" w:rsidP="00E46959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BY"/>
              </w:rPr>
            </w:pPr>
            <w:r w:rsidRPr="00DC6476">
              <w:rPr>
                <w:rFonts w:eastAsia="Times New Roman"/>
                <w:color w:val="000000"/>
                <w:sz w:val="24"/>
                <w:szCs w:val="24"/>
                <w:lang w:eastAsia="ru-BY"/>
              </w:rPr>
              <w:t>10</w:t>
            </w:r>
          </w:p>
        </w:tc>
      </w:tr>
    </w:tbl>
    <w:p w14:paraId="2CC2FE65" w14:textId="77777777" w:rsidR="00936ACF" w:rsidRDefault="00936ACF" w:rsidP="00991752">
      <w:pPr>
        <w:rPr>
          <w:rFonts w:eastAsia="Times New Roman"/>
          <w:color w:val="000000"/>
          <w:lang w:val="ru-RU" w:eastAsia="ru-BY"/>
        </w:rPr>
      </w:pPr>
    </w:p>
    <w:p w14:paraId="464E9672" w14:textId="1D2DD51E" w:rsidR="00F470EC" w:rsidRPr="004B507D" w:rsidRDefault="00F470EC" w:rsidP="00991752">
      <w:pPr>
        <w:rPr>
          <w:rFonts w:eastAsia="Times New Roman"/>
          <w:sz w:val="24"/>
          <w:szCs w:val="24"/>
          <w:lang w:eastAsia="ru-BY"/>
        </w:rPr>
      </w:pPr>
      <w:r w:rsidRPr="004B507D">
        <w:rPr>
          <w:rFonts w:eastAsia="Times New Roman"/>
          <w:color w:val="000000"/>
          <w:lang w:eastAsia="ru-BY"/>
        </w:rPr>
        <w:lastRenderedPageBreak/>
        <w:t>Итог</w:t>
      </w:r>
      <w:proofErr w:type="gramStart"/>
      <w:r w:rsidRPr="004B507D">
        <w:rPr>
          <w:rFonts w:eastAsia="Times New Roman"/>
          <w:color w:val="000000"/>
          <w:lang w:eastAsia="ru-BY"/>
        </w:rPr>
        <w:t>: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На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основе</w:t>
      </w:r>
      <w:proofErr w:type="gramEnd"/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результатов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заполнения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табл.</w:t>
      </w:r>
      <w:r w:rsidR="00256985">
        <w:rPr>
          <w:rFonts w:eastAsia="Times New Roman"/>
          <w:color w:val="000000"/>
          <w:lang w:val="ru-RU" w:eastAsia="ru-BY"/>
        </w:rPr>
        <w:t>4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подходящей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является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эволюционная</w:t>
      </w:r>
      <w:r>
        <w:rPr>
          <w:rFonts w:eastAsia="Times New Roman"/>
          <w:color w:val="000000"/>
          <w:lang w:eastAsia="ru-BY"/>
        </w:rPr>
        <w:t xml:space="preserve"> </w:t>
      </w:r>
      <w:r w:rsidRPr="004B507D">
        <w:rPr>
          <w:rFonts w:eastAsia="Times New Roman"/>
          <w:color w:val="000000"/>
          <w:lang w:eastAsia="ru-BY"/>
        </w:rPr>
        <w:t>модел</w:t>
      </w:r>
      <w:r>
        <w:rPr>
          <w:rFonts w:eastAsia="Times New Roman"/>
          <w:color w:val="000000"/>
          <w:lang w:eastAsia="ru-BY"/>
        </w:rPr>
        <w:t>ь</w:t>
      </w:r>
      <w:r w:rsidRPr="004B507D">
        <w:rPr>
          <w:rFonts w:eastAsia="Times New Roman"/>
          <w:color w:val="000000"/>
          <w:lang w:eastAsia="ru-BY"/>
        </w:rPr>
        <w:t>.</w:t>
      </w:r>
      <w:r>
        <w:rPr>
          <w:rFonts w:eastAsia="Times New Roman"/>
          <w:color w:val="000000"/>
          <w:lang w:eastAsia="ru-BY"/>
        </w:rPr>
        <w:t xml:space="preserve"> </w:t>
      </w:r>
    </w:p>
    <w:p w14:paraId="4FEE6349" w14:textId="2A707F9D" w:rsidR="00F470EC" w:rsidRDefault="00F470EC" w:rsidP="00991752">
      <w:pPr>
        <w:ind w:right="348"/>
        <w:rPr>
          <w:rFonts w:eastAsia="Times New Roman"/>
          <w:color w:val="000000"/>
          <w:lang w:eastAsia="ru-BY"/>
        </w:rPr>
      </w:pPr>
      <w:r w:rsidRPr="004B507D">
        <w:rPr>
          <w:rFonts w:eastAsia="Times New Roman"/>
          <w:color w:val="000000"/>
          <w:lang w:eastAsia="ru-BY"/>
        </w:rPr>
        <w:t>Таблица</w:t>
      </w:r>
      <w:r>
        <w:rPr>
          <w:rFonts w:eastAsia="Times New Roman"/>
          <w:color w:val="000000"/>
          <w:lang w:eastAsia="ru-BY"/>
        </w:rPr>
        <w:t xml:space="preserve"> </w:t>
      </w:r>
      <w:r w:rsidR="00256985">
        <w:rPr>
          <w:rFonts w:eastAsia="Times New Roman"/>
          <w:color w:val="000000"/>
          <w:lang w:val="ru-RU" w:eastAsia="ru-BY"/>
        </w:rPr>
        <w:t>5</w:t>
      </w:r>
      <w:r>
        <w:rPr>
          <w:rFonts w:eastAsia="Times New Roman"/>
          <w:b/>
          <w:bCs/>
          <w:color w:val="000000"/>
          <w:lang w:eastAsia="ru-BY"/>
        </w:rPr>
        <w:t xml:space="preserve"> </w:t>
      </w:r>
      <w:r w:rsidRPr="004B507D">
        <w:rPr>
          <w:rFonts w:eastAsia="Times New Roman"/>
          <w:b/>
          <w:bCs/>
          <w:color w:val="000000"/>
          <w:lang w:eastAsia="ru-BY"/>
        </w:rPr>
        <w:t>–</w:t>
      </w:r>
      <w:r>
        <w:rPr>
          <w:rFonts w:eastAsia="Times New Roman"/>
          <w:color w:val="000000"/>
          <w:lang w:eastAsia="ru-BY"/>
        </w:rPr>
        <w:t xml:space="preserve"> Общий итог</w:t>
      </w:r>
    </w:p>
    <w:tbl>
      <w:tblPr>
        <w:tblStyle w:val="a8"/>
        <w:tblW w:w="986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D76D7B" w14:paraId="1181EF32" w14:textId="77777777" w:rsidTr="00D76D7B">
        <w:trPr>
          <w:trHeight w:val="2830"/>
        </w:trPr>
        <w:tc>
          <w:tcPr>
            <w:tcW w:w="1644" w:type="dxa"/>
            <w:textDirection w:val="tbRl"/>
            <w:vAlign w:val="center"/>
          </w:tcPr>
          <w:p w14:paraId="1C9B4E74" w14:textId="77777777" w:rsidR="00D76D7B" w:rsidRPr="00D76D7B" w:rsidRDefault="00D76D7B" w:rsidP="00D76D7B">
            <w:pPr>
              <w:ind w:firstLine="0"/>
              <w:jc w:val="center"/>
              <w:rPr>
                <w:b/>
                <w:bCs/>
                <w:color w:val="000000"/>
                <w:sz w:val="24"/>
                <w:szCs w:val="24"/>
                <w:lang w:eastAsia="ru-BY"/>
              </w:rPr>
            </w:pPr>
            <w:r w:rsidRPr="00D76D7B">
              <w:rPr>
                <w:b/>
                <w:bCs/>
                <w:color w:val="000000"/>
                <w:sz w:val="24"/>
                <w:szCs w:val="24"/>
                <w:lang w:eastAsia="ru-BY"/>
              </w:rPr>
              <w:t>Каскадная</w:t>
            </w:r>
          </w:p>
        </w:tc>
        <w:tc>
          <w:tcPr>
            <w:tcW w:w="1644" w:type="dxa"/>
            <w:textDirection w:val="tbRl"/>
            <w:vAlign w:val="center"/>
          </w:tcPr>
          <w:p w14:paraId="0D1D7AE8" w14:textId="77777777" w:rsidR="00D76D7B" w:rsidRPr="00D76D7B" w:rsidRDefault="00D76D7B" w:rsidP="00D76D7B">
            <w:pPr>
              <w:ind w:firstLine="0"/>
              <w:jc w:val="center"/>
              <w:rPr>
                <w:b/>
                <w:bCs/>
                <w:color w:val="000000"/>
                <w:sz w:val="24"/>
                <w:szCs w:val="24"/>
                <w:lang w:eastAsia="ru-BY"/>
              </w:rPr>
            </w:pPr>
            <w:r w:rsidRPr="00D76D7B">
              <w:rPr>
                <w:b/>
                <w:bCs/>
                <w:color w:val="000000"/>
                <w:sz w:val="24"/>
                <w:szCs w:val="24"/>
                <w:lang w:eastAsia="ru-BY"/>
              </w:rPr>
              <w:t>V-образная</w:t>
            </w:r>
          </w:p>
        </w:tc>
        <w:tc>
          <w:tcPr>
            <w:tcW w:w="1644" w:type="dxa"/>
            <w:textDirection w:val="tbRl"/>
            <w:vAlign w:val="center"/>
          </w:tcPr>
          <w:p w14:paraId="3F00C3B0" w14:textId="77777777" w:rsidR="00D76D7B" w:rsidRPr="00D76D7B" w:rsidRDefault="00D76D7B" w:rsidP="00D76D7B">
            <w:pPr>
              <w:ind w:firstLine="0"/>
              <w:jc w:val="center"/>
              <w:rPr>
                <w:b/>
                <w:bCs/>
                <w:color w:val="000000"/>
                <w:sz w:val="24"/>
                <w:szCs w:val="24"/>
                <w:lang w:eastAsia="ru-BY"/>
              </w:rPr>
            </w:pPr>
            <w:r w:rsidRPr="00D76D7B">
              <w:rPr>
                <w:b/>
                <w:bCs/>
                <w:color w:val="000000"/>
                <w:sz w:val="24"/>
                <w:szCs w:val="24"/>
                <w:lang w:eastAsia="ru-BY"/>
              </w:rPr>
              <w:t>RAD</w:t>
            </w:r>
          </w:p>
        </w:tc>
        <w:tc>
          <w:tcPr>
            <w:tcW w:w="1644" w:type="dxa"/>
            <w:textDirection w:val="tbRl"/>
            <w:vAlign w:val="center"/>
          </w:tcPr>
          <w:p w14:paraId="1B6013A0" w14:textId="77777777" w:rsidR="00D76D7B" w:rsidRPr="00D76D7B" w:rsidRDefault="00D76D7B" w:rsidP="00D76D7B">
            <w:pPr>
              <w:ind w:firstLine="0"/>
              <w:jc w:val="center"/>
              <w:rPr>
                <w:b/>
                <w:bCs/>
                <w:color w:val="000000"/>
                <w:sz w:val="24"/>
                <w:szCs w:val="24"/>
                <w:lang w:eastAsia="ru-BY"/>
              </w:rPr>
            </w:pPr>
            <w:r w:rsidRPr="00D76D7B">
              <w:rPr>
                <w:b/>
                <w:bCs/>
                <w:color w:val="000000"/>
                <w:sz w:val="24"/>
                <w:szCs w:val="24"/>
                <w:lang w:eastAsia="ru-BY"/>
              </w:rPr>
              <w:t>Инкрементная</w:t>
            </w:r>
          </w:p>
        </w:tc>
        <w:tc>
          <w:tcPr>
            <w:tcW w:w="1644" w:type="dxa"/>
            <w:textDirection w:val="tbRl"/>
            <w:vAlign w:val="center"/>
          </w:tcPr>
          <w:p w14:paraId="4FDDAF0D" w14:textId="77777777" w:rsidR="00D76D7B" w:rsidRPr="00D76D7B" w:rsidRDefault="00D76D7B" w:rsidP="00D76D7B">
            <w:pPr>
              <w:ind w:firstLine="0"/>
              <w:jc w:val="center"/>
              <w:rPr>
                <w:b/>
                <w:bCs/>
                <w:color w:val="000000"/>
                <w:sz w:val="24"/>
                <w:szCs w:val="24"/>
                <w:lang w:eastAsia="ru-BY"/>
              </w:rPr>
            </w:pPr>
            <w:r w:rsidRPr="00D76D7B">
              <w:rPr>
                <w:b/>
                <w:bCs/>
                <w:color w:val="000000"/>
                <w:sz w:val="24"/>
                <w:szCs w:val="24"/>
                <w:lang w:eastAsia="ru-BY"/>
              </w:rPr>
              <w:t>Быстрого прототипирования</w:t>
            </w:r>
          </w:p>
        </w:tc>
        <w:tc>
          <w:tcPr>
            <w:tcW w:w="1644" w:type="dxa"/>
            <w:textDirection w:val="tbRl"/>
            <w:vAlign w:val="center"/>
          </w:tcPr>
          <w:p w14:paraId="06915BF8" w14:textId="77777777" w:rsidR="00D76D7B" w:rsidRPr="00D76D7B" w:rsidRDefault="00D76D7B" w:rsidP="00D76D7B">
            <w:pPr>
              <w:ind w:firstLine="0"/>
              <w:jc w:val="center"/>
              <w:rPr>
                <w:b/>
                <w:bCs/>
                <w:color w:val="000000"/>
                <w:sz w:val="24"/>
                <w:szCs w:val="24"/>
                <w:lang w:eastAsia="ru-BY"/>
              </w:rPr>
            </w:pPr>
            <w:r w:rsidRPr="00D76D7B">
              <w:rPr>
                <w:b/>
                <w:bCs/>
                <w:color w:val="000000"/>
                <w:sz w:val="24"/>
                <w:szCs w:val="24"/>
                <w:lang w:eastAsia="ru-BY"/>
              </w:rPr>
              <w:t>Эволюционная</w:t>
            </w:r>
          </w:p>
        </w:tc>
      </w:tr>
      <w:tr w:rsidR="00D76D7B" w14:paraId="5BBE4ED0" w14:textId="77777777" w:rsidTr="00D76D7B">
        <w:tc>
          <w:tcPr>
            <w:tcW w:w="1644" w:type="dxa"/>
            <w:vAlign w:val="center"/>
          </w:tcPr>
          <w:p w14:paraId="6F0D8FAD" w14:textId="77777777" w:rsidR="00D76D7B" w:rsidRPr="00DC6476" w:rsidRDefault="00D76D7B" w:rsidP="00D76D7B">
            <w:pPr>
              <w:ind w:firstLine="0"/>
              <w:rPr>
                <w:color w:val="000000"/>
                <w:sz w:val="24"/>
                <w:szCs w:val="24"/>
                <w:lang w:eastAsia="ru-BY"/>
              </w:rPr>
            </w:pPr>
            <w:r w:rsidRPr="00DC6476">
              <w:rPr>
                <w:color w:val="000000"/>
                <w:sz w:val="24"/>
                <w:szCs w:val="24"/>
                <w:lang w:eastAsia="ru-BY"/>
              </w:rPr>
              <w:t>0</w:t>
            </w:r>
          </w:p>
        </w:tc>
        <w:tc>
          <w:tcPr>
            <w:tcW w:w="1644" w:type="dxa"/>
            <w:vAlign w:val="center"/>
          </w:tcPr>
          <w:p w14:paraId="764DE18C" w14:textId="77777777" w:rsidR="00D76D7B" w:rsidRPr="00DC6476" w:rsidRDefault="00D76D7B" w:rsidP="00D76D7B">
            <w:pPr>
              <w:ind w:firstLine="0"/>
              <w:rPr>
                <w:color w:val="000000"/>
                <w:sz w:val="24"/>
                <w:szCs w:val="24"/>
                <w:lang w:eastAsia="ru-BY"/>
              </w:rPr>
            </w:pPr>
            <w:r w:rsidRPr="00DC6476">
              <w:rPr>
                <w:color w:val="000000"/>
                <w:sz w:val="24"/>
                <w:szCs w:val="24"/>
                <w:lang w:eastAsia="ru-BY"/>
              </w:rPr>
              <w:t>0</w:t>
            </w:r>
          </w:p>
        </w:tc>
        <w:tc>
          <w:tcPr>
            <w:tcW w:w="1644" w:type="dxa"/>
            <w:vAlign w:val="center"/>
          </w:tcPr>
          <w:p w14:paraId="24D2A1E3" w14:textId="77777777" w:rsidR="00D76D7B" w:rsidRPr="00DC6476" w:rsidRDefault="00D76D7B" w:rsidP="00D76D7B">
            <w:pPr>
              <w:ind w:firstLine="0"/>
              <w:rPr>
                <w:color w:val="000000"/>
                <w:sz w:val="24"/>
                <w:szCs w:val="24"/>
                <w:lang w:eastAsia="ru-BY"/>
              </w:rPr>
            </w:pPr>
            <w:r w:rsidRPr="00DC6476">
              <w:rPr>
                <w:color w:val="000000"/>
                <w:sz w:val="24"/>
                <w:szCs w:val="24"/>
                <w:lang w:eastAsia="ru-BY"/>
              </w:rPr>
              <w:t>3</w:t>
            </w:r>
          </w:p>
        </w:tc>
        <w:tc>
          <w:tcPr>
            <w:tcW w:w="1644" w:type="dxa"/>
            <w:vAlign w:val="center"/>
          </w:tcPr>
          <w:p w14:paraId="3F9935D7" w14:textId="77777777" w:rsidR="00D76D7B" w:rsidRPr="00DC6476" w:rsidRDefault="00D76D7B" w:rsidP="00D76D7B">
            <w:pPr>
              <w:ind w:firstLine="0"/>
              <w:rPr>
                <w:color w:val="000000"/>
                <w:sz w:val="24"/>
                <w:szCs w:val="24"/>
                <w:lang w:eastAsia="ru-BY"/>
              </w:rPr>
            </w:pPr>
            <w:r w:rsidRPr="00DC6476">
              <w:rPr>
                <w:color w:val="000000"/>
                <w:sz w:val="24"/>
                <w:szCs w:val="24"/>
                <w:lang w:eastAsia="ru-BY"/>
              </w:rPr>
              <w:t>3</w:t>
            </w:r>
          </w:p>
        </w:tc>
        <w:tc>
          <w:tcPr>
            <w:tcW w:w="1644" w:type="dxa"/>
            <w:vAlign w:val="center"/>
          </w:tcPr>
          <w:p w14:paraId="73B351AB" w14:textId="77777777" w:rsidR="00D76D7B" w:rsidRPr="00DC6476" w:rsidRDefault="00D76D7B" w:rsidP="00D76D7B">
            <w:pPr>
              <w:ind w:firstLine="0"/>
              <w:rPr>
                <w:color w:val="000000"/>
                <w:sz w:val="24"/>
                <w:szCs w:val="24"/>
                <w:lang w:eastAsia="ru-BY"/>
              </w:rPr>
            </w:pPr>
            <w:r w:rsidRPr="00DC6476">
              <w:rPr>
                <w:color w:val="000000"/>
                <w:sz w:val="24"/>
                <w:szCs w:val="24"/>
                <w:lang w:eastAsia="ru-BY"/>
              </w:rPr>
              <w:t>7</w:t>
            </w:r>
          </w:p>
        </w:tc>
        <w:tc>
          <w:tcPr>
            <w:tcW w:w="1644" w:type="dxa"/>
            <w:vAlign w:val="center"/>
          </w:tcPr>
          <w:p w14:paraId="415101C9" w14:textId="77777777" w:rsidR="00D76D7B" w:rsidRPr="00DC6476" w:rsidRDefault="00D76D7B" w:rsidP="00D76D7B">
            <w:pPr>
              <w:ind w:firstLine="0"/>
              <w:rPr>
                <w:color w:val="000000"/>
                <w:sz w:val="24"/>
                <w:szCs w:val="24"/>
                <w:lang w:eastAsia="ru-BY"/>
              </w:rPr>
            </w:pPr>
            <w:r w:rsidRPr="00DC6476">
              <w:rPr>
                <w:color w:val="000000"/>
                <w:sz w:val="24"/>
                <w:szCs w:val="24"/>
                <w:lang w:eastAsia="ru-BY"/>
              </w:rPr>
              <w:t>7</w:t>
            </w:r>
          </w:p>
        </w:tc>
      </w:tr>
      <w:tr w:rsidR="00D76D7B" w14:paraId="449002CA" w14:textId="77777777" w:rsidTr="00D76D7B">
        <w:tc>
          <w:tcPr>
            <w:tcW w:w="1644" w:type="dxa"/>
            <w:vAlign w:val="center"/>
          </w:tcPr>
          <w:p w14:paraId="40F280E3" w14:textId="77777777" w:rsidR="00D76D7B" w:rsidRPr="00DC6476" w:rsidRDefault="00D76D7B" w:rsidP="00D76D7B">
            <w:pPr>
              <w:ind w:firstLine="0"/>
              <w:rPr>
                <w:color w:val="000000"/>
                <w:sz w:val="24"/>
                <w:szCs w:val="24"/>
                <w:lang w:eastAsia="ru-BY"/>
              </w:rPr>
            </w:pPr>
            <w:r w:rsidRPr="00DC6476">
              <w:rPr>
                <w:color w:val="000000"/>
                <w:sz w:val="24"/>
                <w:szCs w:val="24"/>
                <w:lang w:eastAsia="ru-BY"/>
              </w:rPr>
              <w:t>4</w:t>
            </w:r>
          </w:p>
        </w:tc>
        <w:tc>
          <w:tcPr>
            <w:tcW w:w="1644" w:type="dxa"/>
            <w:vAlign w:val="center"/>
          </w:tcPr>
          <w:p w14:paraId="324755D7" w14:textId="77777777" w:rsidR="00D76D7B" w:rsidRPr="00DC6476" w:rsidRDefault="00D76D7B" w:rsidP="00D76D7B">
            <w:pPr>
              <w:ind w:firstLine="0"/>
              <w:rPr>
                <w:color w:val="000000"/>
                <w:sz w:val="24"/>
                <w:szCs w:val="24"/>
                <w:lang w:eastAsia="ru-BY"/>
              </w:rPr>
            </w:pPr>
            <w:r w:rsidRPr="00DC6476">
              <w:rPr>
                <w:color w:val="000000"/>
                <w:sz w:val="24"/>
                <w:szCs w:val="24"/>
                <w:lang w:eastAsia="ru-BY"/>
              </w:rPr>
              <w:t>4</w:t>
            </w:r>
          </w:p>
        </w:tc>
        <w:tc>
          <w:tcPr>
            <w:tcW w:w="1644" w:type="dxa"/>
            <w:vAlign w:val="center"/>
          </w:tcPr>
          <w:p w14:paraId="75B4D69E" w14:textId="77777777" w:rsidR="00D76D7B" w:rsidRPr="00DC6476" w:rsidRDefault="00D76D7B" w:rsidP="00D76D7B">
            <w:pPr>
              <w:ind w:firstLine="0"/>
              <w:rPr>
                <w:color w:val="000000"/>
                <w:sz w:val="24"/>
                <w:szCs w:val="24"/>
                <w:lang w:eastAsia="ru-BY"/>
              </w:rPr>
            </w:pPr>
            <w:r w:rsidRPr="00DC6476">
              <w:rPr>
                <w:color w:val="000000"/>
                <w:sz w:val="24"/>
                <w:szCs w:val="24"/>
                <w:lang w:eastAsia="ru-BY"/>
              </w:rPr>
              <w:t>1</w:t>
            </w:r>
          </w:p>
        </w:tc>
        <w:tc>
          <w:tcPr>
            <w:tcW w:w="1644" w:type="dxa"/>
            <w:vAlign w:val="center"/>
          </w:tcPr>
          <w:p w14:paraId="359A7079" w14:textId="77777777" w:rsidR="00D76D7B" w:rsidRPr="00DC6476" w:rsidRDefault="00D76D7B" w:rsidP="00D76D7B">
            <w:pPr>
              <w:ind w:firstLine="0"/>
              <w:rPr>
                <w:color w:val="000000"/>
                <w:sz w:val="24"/>
                <w:szCs w:val="24"/>
                <w:lang w:eastAsia="ru-BY"/>
              </w:rPr>
            </w:pPr>
            <w:r w:rsidRPr="00DC6476">
              <w:rPr>
                <w:color w:val="000000"/>
                <w:sz w:val="24"/>
                <w:szCs w:val="24"/>
                <w:lang w:eastAsia="ru-BY"/>
              </w:rPr>
              <w:t>2</w:t>
            </w:r>
          </w:p>
        </w:tc>
        <w:tc>
          <w:tcPr>
            <w:tcW w:w="1644" w:type="dxa"/>
            <w:vAlign w:val="center"/>
          </w:tcPr>
          <w:p w14:paraId="00D99C37" w14:textId="77777777" w:rsidR="00D76D7B" w:rsidRPr="00DC6476" w:rsidRDefault="00D76D7B" w:rsidP="00D76D7B">
            <w:pPr>
              <w:ind w:firstLine="0"/>
              <w:rPr>
                <w:color w:val="000000"/>
                <w:sz w:val="24"/>
                <w:szCs w:val="24"/>
                <w:lang w:eastAsia="ru-BY"/>
              </w:rPr>
            </w:pPr>
            <w:r w:rsidRPr="00DC6476">
              <w:rPr>
                <w:color w:val="000000"/>
                <w:sz w:val="24"/>
                <w:szCs w:val="24"/>
                <w:lang w:eastAsia="ru-BY"/>
              </w:rPr>
              <w:t>3</w:t>
            </w:r>
          </w:p>
        </w:tc>
        <w:tc>
          <w:tcPr>
            <w:tcW w:w="1644" w:type="dxa"/>
            <w:vAlign w:val="center"/>
          </w:tcPr>
          <w:p w14:paraId="374A9DAF" w14:textId="77777777" w:rsidR="00D76D7B" w:rsidRPr="00DC6476" w:rsidRDefault="00D76D7B" w:rsidP="00D76D7B">
            <w:pPr>
              <w:ind w:firstLine="0"/>
              <w:rPr>
                <w:color w:val="000000"/>
                <w:sz w:val="24"/>
                <w:szCs w:val="24"/>
                <w:lang w:eastAsia="ru-BY"/>
              </w:rPr>
            </w:pPr>
            <w:r w:rsidRPr="00DC6476">
              <w:rPr>
                <w:color w:val="000000"/>
                <w:sz w:val="24"/>
                <w:szCs w:val="24"/>
                <w:lang w:eastAsia="ru-BY"/>
              </w:rPr>
              <w:t>4</w:t>
            </w:r>
          </w:p>
        </w:tc>
      </w:tr>
      <w:tr w:rsidR="00D76D7B" w14:paraId="2BC36D78" w14:textId="77777777" w:rsidTr="00D76D7B">
        <w:tc>
          <w:tcPr>
            <w:tcW w:w="1644" w:type="dxa"/>
            <w:vAlign w:val="center"/>
          </w:tcPr>
          <w:p w14:paraId="04B173B6" w14:textId="77777777" w:rsidR="00D76D7B" w:rsidRPr="00DC6476" w:rsidRDefault="00D76D7B" w:rsidP="00D76D7B">
            <w:pPr>
              <w:ind w:firstLine="0"/>
              <w:rPr>
                <w:color w:val="000000"/>
                <w:sz w:val="24"/>
                <w:szCs w:val="24"/>
                <w:lang w:eastAsia="ru-BY"/>
              </w:rPr>
            </w:pPr>
            <w:r w:rsidRPr="00DC6476">
              <w:rPr>
                <w:color w:val="000000"/>
                <w:sz w:val="24"/>
                <w:szCs w:val="24"/>
                <w:lang w:eastAsia="ru-BY"/>
              </w:rPr>
              <w:t>2</w:t>
            </w:r>
          </w:p>
        </w:tc>
        <w:tc>
          <w:tcPr>
            <w:tcW w:w="1644" w:type="dxa"/>
            <w:vAlign w:val="center"/>
          </w:tcPr>
          <w:p w14:paraId="26B0BD99" w14:textId="77777777" w:rsidR="00D76D7B" w:rsidRPr="00DC6476" w:rsidRDefault="00D76D7B" w:rsidP="00D76D7B">
            <w:pPr>
              <w:ind w:firstLine="0"/>
              <w:rPr>
                <w:color w:val="000000"/>
                <w:sz w:val="24"/>
                <w:szCs w:val="24"/>
                <w:lang w:eastAsia="ru-BY"/>
              </w:rPr>
            </w:pPr>
            <w:r w:rsidRPr="00DC6476">
              <w:rPr>
                <w:color w:val="000000"/>
                <w:sz w:val="24"/>
                <w:szCs w:val="24"/>
                <w:lang w:eastAsia="ru-BY"/>
              </w:rPr>
              <w:t>2</w:t>
            </w:r>
          </w:p>
        </w:tc>
        <w:tc>
          <w:tcPr>
            <w:tcW w:w="1644" w:type="dxa"/>
            <w:vAlign w:val="center"/>
          </w:tcPr>
          <w:p w14:paraId="65665E10" w14:textId="77777777" w:rsidR="00D76D7B" w:rsidRPr="00DC6476" w:rsidRDefault="00D76D7B" w:rsidP="00D76D7B">
            <w:pPr>
              <w:ind w:firstLine="0"/>
              <w:rPr>
                <w:color w:val="000000"/>
                <w:sz w:val="24"/>
                <w:szCs w:val="24"/>
                <w:lang w:eastAsia="ru-BY"/>
              </w:rPr>
            </w:pPr>
            <w:r w:rsidRPr="00DC6476">
              <w:rPr>
                <w:color w:val="000000"/>
                <w:sz w:val="24"/>
                <w:szCs w:val="24"/>
                <w:lang w:eastAsia="ru-BY"/>
              </w:rPr>
              <w:t>0</w:t>
            </w:r>
          </w:p>
        </w:tc>
        <w:tc>
          <w:tcPr>
            <w:tcW w:w="1644" w:type="dxa"/>
            <w:vAlign w:val="center"/>
          </w:tcPr>
          <w:p w14:paraId="23337098" w14:textId="77777777" w:rsidR="00D76D7B" w:rsidRPr="00DC6476" w:rsidRDefault="00D76D7B" w:rsidP="00D76D7B">
            <w:pPr>
              <w:ind w:firstLine="0"/>
              <w:rPr>
                <w:color w:val="000000"/>
                <w:sz w:val="24"/>
                <w:szCs w:val="24"/>
                <w:lang w:eastAsia="ru-BY"/>
              </w:rPr>
            </w:pPr>
            <w:r w:rsidRPr="00DC6476">
              <w:rPr>
                <w:color w:val="000000"/>
                <w:sz w:val="24"/>
                <w:szCs w:val="24"/>
                <w:lang w:eastAsia="ru-BY"/>
              </w:rPr>
              <w:t>3</w:t>
            </w:r>
          </w:p>
        </w:tc>
        <w:tc>
          <w:tcPr>
            <w:tcW w:w="1644" w:type="dxa"/>
            <w:vAlign w:val="center"/>
          </w:tcPr>
          <w:p w14:paraId="07733676" w14:textId="77777777" w:rsidR="00D76D7B" w:rsidRPr="00DC6476" w:rsidRDefault="00D76D7B" w:rsidP="00D76D7B">
            <w:pPr>
              <w:ind w:firstLine="0"/>
              <w:rPr>
                <w:color w:val="000000"/>
                <w:sz w:val="24"/>
                <w:szCs w:val="24"/>
                <w:lang w:eastAsia="ru-BY"/>
              </w:rPr>
            </w:pPr>
            <w:r w:rsidRPr="00DC6476">
              <w:rPr>
                <w:color w:val="000000"/>
                <w:sz w:val="24"/>
                <w:szCs w:val="24"/>
                <w:lang w:eastAsia="ru-BY"/>
              </w:rPr>
              <w:t>2</w:t>
            </w:r>
          </w:p>
        </w:tc>
        <w:tc>
          <w:tcPr>
            <w:tcW w:w="1644" w:type="dxa"/>
            <w:vAlign w:val="center"/>
          </w:tcPr>
          <w:p w14:paraId="69FD0C08" w14:textId="77777777" w:rsidR="00D76D7B" w:rsidRPr="00DC6476" w:rsidRDefault="00D76D7B" w:rsidP="00D76D7B">
            <w:pPr>
              <w:ind w:firstLine="0"/>
              <w:rPr>
                <w:color w:val="000000"/>
                <w:sz w:val="24"/>
                <w:szCs w:val="24"/>
                <w:lang w:eastAsia="ru-BY"/>
              </w:rPr>
            </w:pPr>
            <w:r w:rsidRPr="00DC6476">
              <w:rPr>
                <w:color w:val="000000"/>
                <w:sz w:val="24"/>
                <w:szCs w:val="24"/>
                <w:lang w:eastAsia="ru-BY"/>
              </w:rPr>
              <w:t>4</w:t>
            </w:r>
          </w:p>
        </w:tc>
      </w:tr>
      <w:tr w:rsidR="00D76D7B" w14:paraId="43095A2F" w14:textId="77777777" w:rsidTr="00D76D7B">
        <w:tc>
          <w:tcPr>
            <w:tcW w:w="1644" w:type="dxa"/>
            <w:vAlign w:val="center"/>
          </w:tcPr>
          <w:p w14:paraId="7B6BDCF2" w14:textId="77777777" w:rsidR="00D76D7B" w:rsidRPr="00DC6476" w:rsidRDefault="00D76D7B" w:rsidP="00D76D7B">
            <w:pPr>
              <w:ind w:firstLine="0"/>
              <w:rPr>
                <w:color w:val="000000"/>
                <w:sz w:val="24"/>
                <w:szCs w:val="24"/>
                <w:lang w:eastAsia="ru-BY"/>
              </w:rPr>
            </w:pPr>
            <w:r w:rsidRPr="00DC6476">
              <w:rPr>
                <w:color w:val="000000"/>
                <w:sz w:val="24"/>
                <w:szCs w:val="24"/>
                <w:lang w:eastAsia="ru-BY"/>
              </w:rPr>
              <w:t>1</w:t>
            </w:r>
          </w:p>
        </w:tc>
        <w:tc>
          <w:tcPr>
            <w:tcW w:w="1644" w:type="dxa"/>
            <w:vAlign w:val="center"/>
          </w:tcPr>
          <w:p w14:paraId="74083C1B" w14:textId="77777777" w:rsidR="00D76D7B" w:rsidRPr="00DC6476" w:rsidRDefault="00D76D7B" w:rsidP="00D76D7B">
            <w:pPr>
              <w:ind w:firstLine="0"/>
              <w:rPr>
                <w:color w:val="000000"/>
                <w:sz w:val="24"/>
                <w:szCs w:val="24"/>
                <w:lang w:eastAsia="ru-BY"/>
              </w:rPr>
            </w:pPr>
            <w:r w:rsidRPr="00DC6476">
              <w:rPr>
                <w:color w:val="000000"/>
                <w:sz w:val="24"/>
                <w:szCs w:val="24"/>
                <w:lang w:eastAsia="ru-BY"/>
              </w:rPr>
              <w:t>2</w:t>
            </w:r>
          </w:p>
        </w:tc>
        <w:tc>
          <w:tcPr>
            <w:tcW w:w="1644" w:type="dxa"/>
            <w:vAlign w:val="center"/>
          </w:tcPr>
          <w:p w14:paraId="7AF6C2E1" w14:textId="77777777" w:rsidR="00D76D7B" w:rsidRPr="00DC6476" w:rsidRDefault="00D76D7B" w:rsidP="00D76D7B">
            <w:pPr>
              <w:ind w:firstLine="0"/>
              <w:rPr>
                <w:color w:val="000000"/>
                <w:sz w:val="24"/>
                <w:szCs w:val="24"/>
                <w:lang w:eastAsia="ru-BY"/>
              </w:rPr>
            </w:pPr>
            <w:r w:rsidRPr="00DC6476">
              <w:rPr>
                <w:color w:val="000000"/>
                <w:sz w:val="24"/>
                <w:szCs w:val="24"/>
                <w:lang w:eastAsia="ru-BY"/>
              </w:rPr>
              <w:t>2</w:t>
            </w:r>
          </w:p>
        </w:tc>
        <w:tc>
          <w:tcPr>
            <w:tcW w:w="1644" w:type="dxa"/>
            <w:vAlign w:val="center"/>
          </w:tcPr>
          <w:p w14:paraId="679F214E" w14:textId="77777777" w:rsidR="00D76D7B" w:rsidRPr="00DC6476" w:rsidRDefault="00D76D7B" w:rsidP="00D76D7B">
            <w:pPr>
              <w:ind w:firstLine="0"/>
              <w:rPr>
                <w:color w:val="000000"/>
                <w:sz w:val="24"/>
                <w:szCs w:val="24"/>
                <w:lang w:eastAsia="ru-BY"/>
              </w:rPr>
            </w:pPr>
            <w:r w:rsidRPr="00DC6476">
              <w:rPr>
                <w:color w:val="000000"/>
                <w:sz w:val="24"/>
                <w:szCs w:val="24"/>
                <w:lang w:eastAsia="ru-BY"/>
              </w:rPr>
              <w:t>8</w:t>
            </w:r>
          </w:p>
        </w:tc>
        <w:tc>
          <w:tcPr>
            <w:tcW w:w="1644" w:type="dxa"/>
            <w:vAlign w:val="center"/>
          </w:tcPr>
          <w:p w14:paraId="5ECD9902" w14:textId="77777777" w:rsidR="00D76D7B" w:rsidRPr="00DC6476" w:rsidRDefault="00D76D7B" w:rsidP="00D76D7B">
            <w:pPr>
              <w:ind w:firstLine="0"/>
              <w:rPr>
                <w:color w:val="000000"/>
                <w:sz w:val="24"/>
                <w:szCs w:val="24"/>
                <w:lang w:eastAsia="ru-BY"/>
              </w:rPr>
            </w:pPr>
            <w:r w:rsidRPr="00DC6476">
              <w:rPr>
                <w:color w:val="000000"/>
                <w:sz w:val="24"/>
                <w:szCs w:val="24"/>
                <w:lang w:eastAsia="ru-BY"/>
              </w:rPr>
              <w:t>8</w:t>
            </w:r>
          </w:p>
        </w:tc>
        <w:tc>
          <w:tcPr>
            <w:tcW w:w="1644" w:type="dxa"/>
            <w:vAlign w:val="center"/>
          </w:tcPr>
          <w:p w14:paraId="1073BC3E" w14:textId="77777777" w:rsidR="00D76D7B" w:rsidRPr="00DC6476" w:rsidRDefault="00D76D7B" w:rsidP="00D76D7B">
            <w:pPr>
              <w:ind w:firstLine="0"/>
              <w:rPr>
                <w:color w:val="000000"/>
                <w:sz w:val="24"/>
                <w:szCs w:val="24"/>
                <w:lang w:eastAsia="ru-BY"/>
              </w:rPr>
            </w:pPr>
            <w:r w:rsidRPr="00DC6476">
              <w:rPr>
                <w:color w:val="000000"/>
                <w:sz w:val="24"/>
                <w:szCs w:val="24"/>
                <w:lang w:eastAsia="ru-BY"/>
              </w:rPr>
              <w:t>10</w:t>
            </w:r>
          </w:p>
        </w:tc>
      </w:tr>
      <w:tr w:rsidR="00D76D7B" w14:paraId="1241068A" w14:textId="77777777" w:rsidTr="00D76D7B">
        <w:tc>
          <w:tcPr>
            <w:tcW w:w="1644" w:type="dxa"/>
            <w:vAlign w:val="center"/>
          </w:tcPr>
          <w:p w14:paraId="152AFF43" w14:textId="77777777" w:rsidR="00D76D7B" w:rsidRPr="00DC6476" w:rsidRDefault="00D76D7B" w:rsidP="00D76D7B">
            <w:pPr>
              <w:ind w:firstLine="0"/>
              <w:rPr>
                <w:color w:val="000000"/>
                <w:sz w:val="24"/>
                <w:szCs w:val="24"/>
                <w:lang w:eastAsia="ru-BY"/>
              </w:rPr>
            </w:pPr>
            <w:r w:rsidRPr="00DC6476">
              <w:rPr>
                <w:color w:val="000000"/>
                <w:sz w:val="24"/>
                <w:szCs w:val="24"/>
                <w:lang w:eastAsia="ru-BY"/>
              </w:rPr>
              <w:t>7</w:t>
            </w:r>
          </w:p>
        </w:tc>
        <w:tc>
          <w:tcPr>
            <w:tcW w:w="1644" w:type="dxa"/>
            <w:vAlign w:val="center"/>
          </w:tcPr>
          <w:p w14:paraId="2D8F5966" w14:textId="77777777" w:rsidR="00D76D7B" w:rsidRPr="00DC6476" w:rsidRDefault="00D76D7B" w:rsidP="00D76D7B">
            <w:pPr>
              <w:ind w:firstLine="0"/>
              <w:rPr>
                <w:color w:val="000000"/>
                <w:sz w:val="24"/>
                <w:szCs w:val="24"/>
                <w:lang w:eastAsia="ru-BY"/>
              </w:rPr>
            </w:pPr>
            <w:r w:rsidRPr="00DC6476">
              <w:rPr>
                <w:color w:val="000000"/>
                <w:sz w:val="24"/>
                <w:szCs w:val="24"/>
                <w:lang w:eastAsia="ru-BY"/>
              </w:rPr>
              <w:t>8</w:t>
            </w:r>
          </w:p>
        </w:tc>
        <w:tc>
          <w:tcPr>
            <w:tcW w:w="1644" w:type="dxa"/>
            <w:vAlign w:val="center"/>
          </w:tcPr>
          <w:p w14:paraId="6F657066" w14:textId="77777777" w:rsidR="00D76D7B" w:rsidRPr="00DC6476" w:rsidRDefault="00D76D7B" w:rsidP="00D76D7B">
            <w:pPr>
              <w:ind w:firstLine="0"/>
              <w:rPr>
                <w:color w:val="000000"/>
                <w:sz w:val="24"/>
                <w:szCs w:val="24"/>
                <w:lang w:eastAsia="ru-BY"/>
              </w:rPr>
            </w:pPr>
            <w:r w:rsidRPr="00DC6476">
              <w:rPr>
                <w:color w:val="000000"/>
                <w:sz w:val="24"/>
                <w:szCs w:val="24"/>
                <w:lang w:eastAsia="ru-BY"/>
              </w:rPr>
              <w:t>6</w:t>
            </w:r>
          </w:p>
        </w:tc>
        <w:tc>
          <w:tcPr>
            <w:tcW w:w="1644" w:type="dxa"/>
            <w:vAlign w:val="center"/>
          </w:tcPr>
          <w:p w14:paraId="2195EACC" w14:textId="77777777" w:rsidR="00D76D7B" w:rsidRPr="00DC6476" w:rsidRDefault="00D76D7B" w:rsidP="00D76D7B">
            <w:pPr>
              <w:ind w:firstLine="0"/>
              <w:rPr>
                <w:color w:val="000000"/>
                <w:sz w:val="24"/>
                <w:szCs w:val="24"/>
                <w:lang w:eastAsia="ru-BY"/>
              </w:rPr>
            </w:pPr>
            <w:r w:rsidRPr="00DC6476">
              <w:rPr>
                <w:color w:val="000000"/>
                <w:sz w:val="24"/>
                <w:szCs w:val="24"/>
                <w:lang w:eastAsia="ru-BY"/>
              </w:rPr>
              <w:t>16</w:t>
            </w:r>
          </w:p>
        </w:tc>
        <w:tc>
          <w:tcPr>
            <w:tcW w:w="1644" w:type="dxa"/>
            <w:vAlign w:val="center"/>
          </w:tcPr>
          <w:p w14:paraId="0F5D63C3" w14:textId="77777777" w:rsidR="00D76D7B" w:rsidRPr="00DC6476" w:rsidRDefault="00D76D7B" w:rsidP="00D76D7B">
            <w:pPr>
              <w:ind w:firstLine="0"/>
              <w:rPr>
                <w:color w:val="000000"/>
                <w:sz w:val="24"/>
                <w:szCs w:val="24"/>
                <w:lang w:eastAsia="ru-BY"/>
              </w:rPr>
            </w:pPr>
            <w:r w:rsidRPr="00DC6476">
              <w:rPr>
                <w:color w:val="000000"/>
                <w:sz w:val="24"/>
                <w:szCs w:val="24"/>
                <w:lang w:eastAsia="ru-BY"/>
              </w:rPr>
              <w:t>20</w:t>
            </w:r>
          </w:p>
        </w:tc>
        <w:tc>
          <w:tcPr>
            <w:tcW w:w="1644" w:type="dxa"/>
            <w:vAlign w:val="center"/>
          </w:tcPr>
          <w:p w14:paraId="0CC8E68A" w14:textId="77777777" w:rsidR="00D76D7B" w:rsidRPr="00DC6476" w:rsidRDefault="00D76D7B" w:rsidP="00D76D7B">
            <w:pPr>
              <w:ind w:firstLine="0"/>
              <w:rPr>
                <w:color w:val="000000"/>
                <w:sz w:val="24"/>
                <w:szCs w:val="24"/>
                <w:lang w:eastAsia="ru-BY"/>
              </w:rPr>
            </w:pPr>
            <w:r w:rsidRPr="00DC6476">
              <w:rPr>
                <w:color w:val="000000"/>
                <w:sz w:val="24"/>
                <w:szCs w:val="24"/>
                <w:lang w:eastAsia="ru-BY"/>
              </w:rPr>
              <w:t>25</w:t>
            </w:r>
          </w:p>
        </w:tc>
      </w:tr>
    </w:tbl>
    <w:p w14:paraId="63A49DC5" w14:textId="77777777" w:rsidR="00F470EC" w:rsidRPr="00390606" w:rsidRDefault="00F470EC" w:rsidP="00991752">
      <w:pPr>
        <w:ind w:right="348"/>
        <w:rPr>
          <w:rFonts w:eastAsia="Times New Roman"/>
          <w:lang w:eastAsia="ru-BY"/>
        </w:rPr>
      </w:pPr>
      <w:r w:rsidRPr="00390606">
        <w:rPr>
          <w:rFonts w:eastAsia="Times New Roman"/>
          <w:lang w:eastAsia="ru-BY"/>
        </w:rPr>
        <w:t>Вывод: эволюционная модель набрала наибольшее количество баллов, поэтому в проекте будет использоваться эволюционная модель.</w:t>
      </w:r>
    </w:p>
    <w:p w14:paraId="44B7EFBD" w14:textId="77777777" w:rsidR="003D0D86" w:rsidRDefault="003D0D86" w:rsidP="00991752">
      <w:r>
        <w:br w:type="page"/>
      </w:r>
    </w:p>
    <w:p w14:paraId="5C873264" w14:textId="3FD14423" w:rsidR="00B778FD" w:rsidRDefault="00B778FD" w:rsidP="00991752">
      <w:pPr>
        <w:rPr>
          <w:b/>
          <w:bCs/>
          <w:lang w:val="ru-RU"/>
        </w:rPr>
      </w:pPr>
      <w:r w:rsidRPr="005B5509">
        <w:rPr>
          <w:b/>
          <w:bCs/>
        </w:rPr>
        <w:lastRenderedPageBreak/>
        <w:t xml:space="preserve">2.2. </w:t>
      </w:r>
      <w:bookmarkStart w:id="0" w:name="_Hlk219101212"/>
      <w:r w:rsidRPr="005B5509">
        <w:rPr>
          <w:b/>
          <w:bCs/>
        </w:rPr>
        <w:t>Диаграмма вариантов использования</w:t>
      </w:r>
    </w:p>
    <w:bookmarkEnd w:id="0"/>
    <w:p w14:paraId="075F253E" w14:textId="3F939021" w:rsidR="0025535D" w:rsidRPr="0025535D" w:rsidRDefault="00256985" w:rsidP="0025535D">
      <w:pPr>
        <w:rPr>
          <w:lang w:val="ru-RU"/>
        </w:rPr>
      </w:pPr>
      <w:r w:rsidRPr="0025535D">
        <w:rPr>
          <w:noProof/>
        </w:rPr>
        <w:drawing>
          <wp:anchor distT="0" distB="0" distL="114300" distR="114300" simplePos="0" relativeHeight="251669504" behindDoc="0" locked="0" layoutInCell="1" allowOverlap="1" wp14:anchorId="09AEA3F8" wp14:editId="7A2DD686">
            <wp:simplePos x="0" y="0"/>
            <wp:positionH relativeFrom="margin">
              <wp:align>center</wp:align>
            </wp:positionH>
            <wp:positionV relativeFrom="paragraph">
              <wp:posOffset>341244</wp:posOffset>
            </wp:positionV>
            <wp:extent cx="5464175" cy="2583815"/>
            <wp:effectExtent l="0" t="0" r="3175" b="6985"/>
            <wp:wrapTopAndBottom/>
            <wp:docPr id="300752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52862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8249" cy="2590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535D" w:rsidRPr="0025535D">
        <w:rPr>
          <w:lang w:val="ru-RU"/>
        </w:rPr>
        <w:t>На рисунке 1 представлена диаграмма вариантов использования</w:t>
      </w:r>
    </w:p>
    <w:p w14:paraId="15638788" w14:textId="77DB9FEF" w:rsidR="00936ACF" w:rsidRDefault="00936ACF" w:rsidP="0025535D">
      <w:pPr>
        <w:jc w:val="center"/>
        <w:rPr>
          <w:lang w:val="ru-RU"/>
        </w:rPr>
      </w:pPr>
      <w:r w:rsidRPr="00936ACF">
        <w:rPr>
          <w:lang w:val="ru-RU"/>
        </w:rPr>
        <w:t xml:space="preserve">Рисунок 1 – </w:t>
      </w:r>
      <w:r w:rsidRPr="00936ACF">
        <w:t>Диаграмма вариантов использования</w:t>
      </w:r>
    </w:p>
    <w:p w14:paraId="7E5EB1E0" w14:textId="2501EF48" w:rsidR="0025535D" w:rsidRPr="0025535D" w:rsidRDefault="0025535D" w:rsidP="008A16C7">
      <w:pPr>
        <w:ind w:firstLine="0"/>
        <w:rPr>
          <w:lang w:val="ru-RU"/>
        </w:rPr>
      </w:pPr>
    </w:p>
    <w:p w14:paraId="3D07FED3" w14:textId="35BB2811" w:rsidR="003D0D86" w:rsidRDefault="00B778FD" w:rsidP="00991752">
      <w:pPr>
        <w:rPr>
          <w:b/>
          <w:bCs/>
          <w:lang w:val="ru-RU"/>
        </w:rPr>
      </w:pPr>
      <w:r w:rsidRPr="00B778FD">
        <w:rPr>
          <w:b/>
          <w:bCs/>
        </w:rPr>
        <w:t>2.</w:t>
      </w:r>
      <w:r w:rsidR="008A16C7">
        <w:rPr>
          <w:b/>
          <w:bCs/>
          <w:lang w:val="ru-RU"/>
        </w:rPr>
        <w:t>3</w:t>
      </w:r>
      <w:r w:rsidRPr="00B778FD">
        <w:rPr>
          <w:b/>
          <w:bCs/>
        </w:rPr>
        <w:t xml:space="preserve"> Моделирование бизнес-процессов</w:t>
      </w:r>
    </w:p>
    <w:p w14:paraId="16CAAE80" w14:textId="22DAFFD8" w:rsidR="00E86A35" w:rsidRPr="00E86A35" w:rsidRDefault="00E86A35" w:rsidP="00991752">
      <w:pPr>
        <w:rPr>
          <w:b/>
          <w:bCs/>
          <w:lang w:val="ru-RU"/>
        </w:rPr>
      </w:pPr>
    </w:p>
    <w:p w14:paraId="6E604C78" w14:textId="172BF046" w:rsidR="00E876BA" w:rsidRDefault="006E0033" w:rsidP="006E0033">
      <w:pPr>
        <w:rPr>
          <w:lang w:val="ru-RU"/>
        </w:rPr>
      </w:pPr>
      <w:r w:rsidRPr="006E0033">
        <w:rPr>
          <w:lang w:val="ru-RU"/>
        </w:rPr>
        <w:t xml:space="preserve">Диаграмма демонстрирует ключевые бизнес-процессы системы, их этапы, участников и потоки данных. На рисунках </w:t>
      </w:r>
      <w:r w:rsidR="00256985">
        <w:rPr>
          <w:lang w:val="ru-RU"/>
        </w:rPr>
        <w:t>2</w:t>
      </w:r>
      <w:r w:rsidR="00E876BA">
        <w:rPr>
          <w:lang w:val="ru-RU"/>
        </w:rPr>
        <w:t>-</w:t>
      </w:r>
      <w:r w:rsidR="00256985">
        <w:rPr>
          <w:lang w:val="ru-RU"/>
        </w:rPr>
        <w:t>4</w:t>
      </w:r>
      <w:r w:rsidRPr="006E0033">
        <w:rPr>
          <w:lang w:val="ru-RU"/>
        </w:rPr>
        <w:t xml:space="preserve"> представлено моделирование бизнес-проектов.</w:t>
      </w:r>
      <w:r w:rsidR="00E876BA">
        <w:rPr>
          <w:lang w:val="ru-RU"/>
        </w:rPr>
        <w:br w:type="page"/>
      </w:r>
    </w:p>
    <w:p w14:paraId="6E5626B7" w14:textId="29021A4F" w:rsidR="00E876BA" w:rsidRDefault="008A16C7" w:rsidP="00E876BA">
      <w:pPr>
        <w:jc w:val="center"/>
        <w:rPr>
          <w:lang w:val="ru-RU"/>
        </w:rPr>
      </w:pPr>
      <w:r w:rsidRPr="00B778FD">
        <w:rPr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BE20B32" wp14:editId="165D99D6">
            <wp:simplePos x="0" y="0"/>
            <wp:positionH relativeFrom="column">
              <wp:posOffset>85725</wp:posOffset>
            </wp:positionH>
            <wp:positionV relativeFrom="paragraph">
              <wp:posOffset>92710</wp:posOffset>
            </wp:positionV>
            <wp:extent cx="6108065" cy="3399790"/>
            <wp:effectExtent l="0" t="0" r="6985" b="0"/>
            <wp:wrapTopAndBottom/>
            <wp:docPr id="1969652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52592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36ACF">
        <w:rPr>
          <w:lang w:val="ru-RU"/>
        </w:rPr>
        <w:t xml:space="preserve">Рисунок </w:t>
      </w:r>
      <w:r>
        <w:rPr>
          <w:lang w:val="ru-RU"/>
        </w:rPr>
        <w:t>2</w:t>
      </w:r>
      <w:r w:rsidR="00936ACF">
        <w:rPr>
          <w:lang w:val="ru-RU"/>
        </w:rPr>
        <w:t xml:space="preserve"> – Новая игра</w:t>
      </w:r>
    </w:p>
    <w:p w14:paraId="55DE6CD4" w14:textId="14F47CA0" w:rsidR="00DB77E1" w:rsidRDefault="00E876BA" w:rsidP="00E876BA">
      <w:pPr>
        <w:jc w:val="center"/>
        <w:rPr>
          <w:lang w:val="ru-RU"/>
        </w:rPr>
      </w:pPr>
      <w:r w:rsidRPr="00DB77E1">
        <w:rPr>
          <w:noProof/>
          <w:lang w:val="ru-RU"/>
        </w:rPr>
        <w:drawing>
          <wp:anchor distT="0" distB="0" distL="114300" distR="114300" simplePos="0" relativeHeight="251661312" behindDoc="0" locked="0" layoutInCell="1" allowOverlap="1" wp14:anchorId="2E2358F8" wp14:editId="6798F33C">
            <wp:simplePos x="0" y="0"/>
            <wp:positionH relativeFrom="column">
              <wp:posOffset>16510</wp:posOffset>
            </wp:positionH>
            <wp:positionV relativeFrom="paragraph">
              <wp:posOffset>363220</wp:posOffset>
            </wp:positionV>
            <wp:extent cx="6247130" cy="3433445"/>
            <wp:effectExtent l="0" t="0" r="1270" b="0"/>
            <wp:wrapTopAndBottom/>
            <wp:docPr id="985080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80408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713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2C80ED" w14:textId="2E266AC7" w:rsidR="00DB77E1" w:rsidRPr="00256985" w:rsidRDefault="00936ACF" w:rsidP="006E0033">
      <w:pPr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="008A16C7">
        <w:rPr>
          <w:lang w:val="ru-RU"/>
        </w:rPr>
        <w:t>3</w:t>
      </w:r>
      <w:r>
        <w:rPr>
          <w:lang w:val="ru-RU"/>
        </w:rPr>
        <w:t xml:space="preserve"> – </w:t>
      </w:r>
      <w:r w:rsidR="00256985">
        <w:rPr>
          <w:lang w:val="ru-RU"/>
        </w:rPr>
        <w:t>Локация 1</w:t>
      </w:r>
    </w:p>
    <w:p w14:paraId="74CD2F75" w14:textId="77777777" w:rsidR="00E876BA" w:rsidRDefault="00E876BA" w:rsidP="006E0033">
      <w:pPr>
        <w:jc w:val="center"/>
        <w:rPr>
          <w:lang w:val="ru-RU"/>
        </w:rPr>
      </w:pPr>
    </w:p>
    <w:p w14:paraId="0B80BCBE" w14:textId="4E9D56C6" w:rsidR="00DB77E1" w:rsidRDefault="00DB77E1" w:rsidP="00991752">
      <w:pPr>
        <w:rPr>
          <w:lang w:val="ru-RU"/>
        </w:rPr>
      </w:pPr>
      <w:r>
        <w:rPr>
          <w:lang w:val="ru-RU"/>
        </w:rPr>
        <w:br w:type="page"/>
      </w:r>
    </w:p>
    <w:p w14:paraId="0FF7042C" w14:textId="0C4D5CE9" w:rsidR="00356BC6" w:rsidRDefault="00256985" w:rsidP="00256985">
      <w:pPr>
        <w:jc w:val="center"/>
        <w:rPr>
          <w:lang w:val="ru-RU"/>
        </w:rPr>
      </w:pPr>
      <w:r w:rsidRPr="00DB77E1">
        <w:rPr>
          <w:noProof/>
          <w:lang w:val="ru-RU"/>
        </w:rPr>
        <w:lastRenderedPageBreak/>
        <w:drawing>
          <wp:anchor distT="0" distB="0" distL="114300" distR="114300" simplePos="0" relativeHeight="251662336" behindDoc="0" locked="0" layoutInCell="1" allowOverlap="1" wp14:anchorId="588AB618" wp14:editId="7B2C36AA">
            <wp:simplePos x="0" y="0"/>
            <wp:positionH relativeFrom="column">
              <wp:posOffset>140970</wp:posOffset>
            </wp:positionH>
            <wp:positionV relativeFrom="paragraph">
              <wp:posOffset>5080</wp:posOffset>
            </wp:positionV>
            <wp:extent cx="6284595" cy="3467100"/>
            <wp:effectExtent l="0" t="0" r="1905" b="0"/>
            <wp:wrapTopAndBottom/>
            <wp:docPr id="220397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97740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459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36ACF" w:rsidRPr="00DB77E1">
        <w:rPr>
          <w:noProof/>
          <w:lang w:val="ru-RU"/>
        </w:rPr>
        <w:drawing>
          <wp:anchor distT="0" distB="0" distL="114300" distR="114300" simplePos="0" relativeHeight="251660288" behindDoc="0" locked="0" layoutInCell="1" allowOverlap="1" wp14:anchorId="6C80EA97" wp14:editId="0592B008">
            <wp:simplePos x="0" y="0"/>
            <wp:positionH relativeFrom="column">
              <wp:posOffset>150784</wp:posOffset>
            </wp:positionH>
            <wp:positionV relativeFrom="paragraph">
              <wp:posOffset>-346</wp:posOffset>
            </wp:positionV>
            <wp:extent cx="6300470" cy="3447415"/>
            <wp:effectExtent l="0" t="0" r="5080" b="635"/>
            <wp:wrapTopAndBottom/>
            <wp:docPr id="487138177" name="Рисунок 1" descr="Изображение выглядит как диаграмма, План, Технический чертеж, схематич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38177" name="Рисунок 1" descr="Изображение выглядит как диаграмма, План, Технический чертеж, схематич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6ACF">
        <w:rPr>
          <w:lang w:val="ru-RU"/>
        </w:rPr>
        <w:t xml:space="preserve">Рисунок </w:t>
      </w:r>
      <w:r w:rsidR="008A16C7">
        <w:rPr>
          <w:lang w:val="ru-RU"/>
        </w:rPr>
        <w:t>4</w:t>
      </w:r>
      <w:r w:rsidR="00936ACF">
        <w:rPr>
          <w:lang w:val="ru-RU"/>
        </w:rPr>
        <w:t xml:space="preserve"> – </w:t>
      </w:r>
      <w:r>
        <w:rPr>
          <w:lang w:val="ru-RU"/>
        </w:rPr>
        <w:t>Действия 1-5</w:t>
      </w:r>
      <w:r w:rsidR="00356BC6">
        <w:rPr>
          <w:lang w:val="ru-RU"/>
        </w:rPr>
        <w:br w:type="page"/>
      </w:r>
    </w:p>
    <w:p w14:paraId="612C4FBD" w14:textId="7C6A5161" w:rsidR="00DB77E1" w:rsidRDefault="00B778FD" w:rsidP="00991752">
      <w:pPr>
        <w:rPr>
          <w:b/>
          <w:bCs/>
          <w:lang w:val="ru-RU"/>
        </w:rPr>
      </w:pPr>
      <w:r w:rsidRPr="00B778FD">
        <w:rPr>
          <w:b/>
          <w:bCs/>
        </w:rPr>
        <w:lastRenderedPageBreak/>
        <w:t>2.</w:t>
      </w:r>
      <w:r w:rsidR="008A16C7">
        <w:rPr>
          <w:b/>
          <w:bCs/>
          <w:lang w:val="ru-RU"/>
        </w:rPr>
        <w:t>4</w:t>
      </w:r>
      <w:r w:rsidRPr="00B778FD">
        <w:rPr>
          <w:b/>
          <w:bCs/>
        </w:rPr>
        <w:t xml:space="preserve"> Моделирование данных</w:t>
      </w:r>
    </w:p>
    <w:p w14:paraId="0AB46446" w14:textId="77777777" w:rsidR="00E86A35" w:rsidRPr="00E86A35" w:rsidRDefault="00E86A35" w:rsidP="00991752">
      <w:pPr>
        <w:rPr>
          <w:b/>
          <w:bCs/>
          <w:lang w:val="ru-RU"/>
        </w:rPr>
      </w:pPr>
    </w:p>
    <w:p w14:paraId="66C31459" w14:textId="46D14662" w:rsidR="00DE774E" w:rsidRPr="00DE774E" w:rsidRDefault="00256985" w:rsidP="00991752">
      <w:pPr>
        <w:rPr>
          <w:lang w:val="ru-RU"/>
        </w:rPr>
      </w:pPr>
      <w:r w:rsidRPr="00DB77E1">
        <w:rPr>
          <w:noProof/>
        </w:rPr>
        <w:drawing>
          <wp:anchor distT="0" distB="0" distL="114300" distR="114300" simplePos="0" relativeHeight="251668480" behindDoc="0" locked="0" layoutInCell="1" allowOverlap="1" wp14:anchorId="120EE9CE" wp14:editId="211B15DC">
            <wp:simplePos x="0" y="0"/>
            <wp:positionH relativeFrom="column">
              <wp:posOffset>1773081</wp:posOffset>
            </wp:positionH>
            <wp:positionV relativeFrom="paragraph">
              <wp:posOffset>977755</wp:posOffset>
            </wp:positionV>
            <wp:extent cx="3107690" cy="2072640"/>
            <wp:effectExtent l="0" t="0" r="0" b="3810"/>
            <wp:wrapTopAndBottom/>
            <wp:docPr id="1780127660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27660" name="Рисунок 6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69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774E" w:rsidRPr="00DE774E">
        <w:t xml:space="preserve">ЕR-диаграмма (или аналогичная) показывает сущности базы данных, их атрибуты и связи. Используется для проектирования эффективной и нормализованной структуры хранения информации. На рисунке </w:t>
      </w:r>
      <w:r>
        <w:rPr>
          <w:lang w:val="ru-RU"/>
        </w:rPr>
        <w:t>5</w:t>
      </w:r>
      <w:r w:rsidR="00DE774E" w:rsidRPr="00DE774E">
        <w:t xml:space="preserve"> представлен процесс моделирования данных</w:t>
      </w:r>
    </w:p>
    <w:p w14:paraId="619705BB" w14:textId="66402B7D" w:rsidR="00356BC6" w:rsidRDefault="00356BC6" w:rsidP="00DE774E">
      <w:pPr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="00256985">
        <w:rPr>
          <w:lang w:val="ru-RU"/>
        </w:rPr>
        <w:t>5</w:t>
      </w:r>
      <w:r>
        <w:rPr>
          <w:lang w:val="ru-RU"/>
        </w:rPr>
        <w:t xml:space="preserve"> – </w:t>
      </w:r>
      <w:r w:rsidRPr="00356BC6">
        <w:t>Моделирование данных</w:t>
      </w:r>
    </w:p>
    <w:p w14:paraId="110763A9" w14:textId="3882C276" w:rsidR="00356BC6" w:rsidRPr="00DB77E1" w:rsidRDefault="00356BC6" w:rsidP="00991752">
      <w:pPr>
        <w:rPr>
          <w:lang w:val="ru-RU"/>
        </w:rPr>
      </w:pPr>
    </w:p>
    <w:p w14:paraId="6C8F775F" w14:textId="77777777" w:rsidR="00256985" w:rsidRDefault="00256985" w:rsidP="00991752">
      <w:pPr>
        <w:rPr>
          <w:b/>
          <w:bCs/>
        </w:rPr>
      </w:pPr>
    </w:p>
    <w:p w14:paraId="6DEAAB04" w14:textId="77777777" w:rsidR="00256985" w:rsidRDefault="00256985" w:rsidP="00991752">
      <w:pPr>
        <w:rPr>
          <w:b/>
          <w:bCs/>
        </w:rPr>
      </w:pPr>
    </w:p>
    <w:p w14:paraId="16B07254" w14:textId="77777777" w:rsidR="00256985" w:rsidRDefault="00256985" w:rsidP="00991752">
      <w:pPr>
        <w:rPr>
          <w:b/>
          <w:bCs/>
        </w:rPr>
      </w:pPr>
    </w:p>
    <w:p w14:paraId="5A52E1C2" w14:textId="77777777" w:rsidR="00256985" w:rsidRDefault="00256985" w:rsidP="00991752">
      <w:pPr>
        <w:rPr>
          <w:b/>
          <w:bCs/>
        </w:rPr>
      </w:pPr>
    </w:p>
    <w:p w14:paraId="2F121D00" w14:textId="77777777" w:rsidR="00256985" w:rsidRDefault="00256985" w:rsidP="00991752">
      <w:pPr>
        <w:rPr>
          <w:b/>
          <w:bCs/>
        </w:rPr>
      </w:pPr>
    </w:p>
    <w:p w14:paraId="4DA44FCE" w14:textId="77777777" w:rsidR="00256985" w:rsidRDefault="00256985" w:rsidP="00991752">
      <w:pPr>
        <w:rPr>
          <w:b/>
          <w:bCs/>
        </w:rPr>
      </w:pPr>
    </w:p>
    <w:p w14:paraId="2C8DFEF2" w14:textId="77777777" w:rsidR="00256985" w:rsidRDefault="00256985" w:rsidP="00991752">
      <w:pPr>
        <w:rPr>
          <w:b/>
          <w:bCs/>
        </w:rPr>
      </w:pPr>
    </w:p>
    <w:p w14:paraId="138C0BC0" w14:textId="77777777" w:rsidR="00256985" w:rsidRDefault="00256985" w:rsidP="00991752">
      <w:pPr>
        <w:rPr>
          <w:b/>
          <w:bCs/>
        </w:rPr>
      </w:pPr>
    </w:p>
    <w:p w14:paraId="16E1D032" w14:textId="77777777" w:rsidR="00256985" w:rsidRDefault="00256985" w:rsidP="00991752">
      <w:pPr>
        <w:rPr>
          <w:b/>
          <w:bCs/>
        </w:rPr>
      </w:pPr>
    </w:p>
    <w:p w14:paraId="5257D750" w14:textId="77777777" w:rsidR="00256985" w:rsidRDefault="00256985" w:rsidP="00991752">
      <w:pPr>
        <w:rPr>
          <w:b/>
          <w:bCs/>
        </w:rPr>
      </w:pPr>
    </w:p>
    <w:p w14:paraId="0E8EE6DE" w14:textId="77777777" w:rsidR="00256985" w:rsidRDefault="00256985" w:rsidP="00991752">
      <w:pPr>
        <w:rPr>
          <w:b/>
          <w:bCs/>
        </w:rPr>
      </w:pPr>
    </w:p>
    <w:p w14:paraId="553F0F2D" w14:textId="77777777" w:rsidR="00256985" w:rsidRDefault="00256985" w:rsidP="00991752">
      <w:pPr>
        <w:rPr>
          <w:b/>
          <w:bCs/>
        </w:rPr>
      </w:pPr>
    </w:p>
    <w:p w14:paraId="088E7425" w14:textId="77777777" w:rsidR="00256985" w:rsidRDefault="00256985" w:rsidP="00991752">
      <w:pPr>
        <w:rPr>
          <w:b/>
          <w:bCs/>
        </w:rPr>
      </w:pPr>
    </w:p>
    <w:p w14:paraId="17C0892E" w14:textId="77777777" w:rsidR="00256985" w:rsidRDefault="00256985" w:rsidP="00991752">
      <w:pPr>
        <w:rPr>
          <w:b/>
          <w:bCs/>
        </w:rPr>
      </w:pPr>
    </w:p>
    <w:p w14:paraId="5EF86ABE" w14:textId="77777777" w:rsidR="00256985" w:rsidRDefault="00256985" w:rsidP="00991752">
      <w:pPr>
        <w:rPr>
          <w:b/>
          <w:bCs/>
        </w:rPr>
      </w:pPr>
    </w:p>
    <w:p w14:paraId="2A3C61DA" w14:textId="77777777" w:rsidR="00256985" w:rsidRDefault="00256985" w:rsidP="00991752">
      <w:pPr>
        <w:rPr>
          <w:b/>
          <w:bCs/>
        </w:rPr>
      </w:pPr>
    </w:p>
    <w:p w14:paraId="5815A80B" w14:textId="77777777" w:rsidR="00256985" w:rsidRDefault="00256985" w:rsidP="00991752">
      <w:pPr>
        <w:rPr>
          <w:b/>
          <w:bCs/>
        </w:rPr>
      </w:pPr>
    </w:p>
    <w:p w14:paraId="179588EA" w14:textId="77777777" w:rsidR="00256985" w:rsidRDefault="00256985" w:rsidP="00991752">
      <w:pPr>
        <w:rPr>
          <w:b/>
          <w:bCs/>
        </w:rPr>
      </w:pPr>
    </w:p>
    <w:p w14:paraId="736FED94" w14:textId="77777777" w:rsidR="00256985" w:rsidRDefault="00256985" w:rsidP="00991752">
      <w:pPr>
        <w:rPr>
          <w:b/>
          <w:bCs/>
        </w:rPr>
      </w:pPr>
    </w:p>
    <w:p w14:paraId="4792A910" w14:textId="77777777" w:rsidR="00256985" w:rsidRDefault="00256985" w:rsidP="00991752">
      <w:pPr>
        <w:rPr>
          <w:b/>
          <w:bCs/>
        </w:rPr>
      </w:pPr>
    </w:p>
    <w:p w14:paraId="45FAA98D" w14:textId="77777777" w:rsidR="00256985" w:rsidRDefault="00256985" w:rsidP="00991752">
      <w:pPr>
        <w:rPr>
          <w:b/>
          <w:bCs/>
        </w:rPr>
      </w:pPr>
    </w:p>
    <w:p w14:paraId="1C077087" w14:textId="606CB8CE" w:rsidR="00DB77E1" w:rsidRDefault="00B778FD" w:rsidP="00991752">
      <w:pPr>
        <w:rPr>
          <w:b/>
          <w:bCs/>
          <w:lang w:val="ru-RU"/>
        </w:rPr>
      </w:pPr>
      <w:r w:rsidRPr="00B778FD">
        <w:rPr>
          <w:b/>
          <w:bCs/>
        </w:rPr>
        <w:lastRenderedPageBreak/>
        <w:t>2.</w:t>
      </w:r>
      <w:r w:rsidR="008A16C7">
        <w:rPr>
          <w:b/>
          <w:bCs/>
          <w:lang w:val="ru-RU"/>
        </w:rPr>
        <w:t>5</w:t>
      </w:r>
      <w:r w:rsidRPr="00B778FD">
        <w:rPr>
          <w:b/>
          <w:bCs/>
        </w:rPr>
        <w:t xml:space="preserve"> Диаграмма последовательности</w:t>
      </w:r>
    </w:p>
    <w:p w14:paraId="13162245" w14:textId="77777777" w:rsidR="00E86A35" w:rsidRPr="00E86A35" w:rsidRDefault="00E86A35" w:rsidP="00991752">
      <w:pPr>
        <w:rPr>
          <w:b/>
          <w:bCs/>
          <w:lang w:val="ru-RU"/>
        </w:rPr>
      </w:pPr>
    </w:p>
    <w:p w14:paraId="2A8E03C7" w14:textId="735CD7E0" w:rsidR="00DE774E" w:rsidRPr="00DE774E" w:rsidRDefault="00256985" w:rsidP="00991752">
      <w:pPr>
        <w:rPr>
          <w:lang w:val="ru-RU"/>
        </w:rPr>
      </w:pPr>
      <w:r w:rsidRPr="005B5509">
        <w:rPr>
          <w:b/>
          <w:bCs/>
          <w:noProof/>
        </w:rPr>
        <w:drawing>
          <wp:anchor distT="0" distB="0" distL="114300" distR="114300" simplePos="0" relativeHeight="251670528" behindDoc="0" locked="0" layoutInCell="1" allowOverlap="1" wp14:anchorId="550D289E" wp14:editId="348A2EFA">
            <wp:simplePos x="0" y="0"/>
            <wp:positionH relativeFrom="column">
              <wp:posOffset>1698046</wp:posOffset>
            </wp:positionH>
            <wp:positionV relativeFrom="paragraph">
              <wp:posOffset>915469</wp:posOffset>
            </wp:positionV>
            <wp:extent cx="3688080" cy="1845945"/>
            <wp:effectExtent l="0" t="0" r="7620" b="1905"/>
            <wp:wrapTopAndBottom/>
            <wp:docPr id="1195037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37727" name="Рисунок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808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774E" w:rsidRPr="00DE774E">
        <w:t xml:space="preserve">UML-диаграмма, иллюстрирующая взаимодействие объектов системы в рамках конкретного сценария с учетом временной последовательности. Полезна для анализа логики работы функций. На рисунке </w:t>
      </w:r>
      <w:r>
        <w:rPr>
          <w:lang w:val="ru-RU"/>
        </w:rPr>
        <w:t>6</w:t>
      </w:r>
      <w:r w:rsidR="00DE774E" w:rsidRPr="00DE774E">
        <w:t xml:space="preserve"> представлена диаграмма последовательности</w:t>
      </w:r>
    </w:p>
    <w:p w14:paraId="22800091" w14:textId="6532B27A" w:rsidR="005B5509" w:rsidRDefault="00356BC6" w:rsidP="00DE774E">
      <w:pPr>
        <w:jc w:val="center"/>
        <w:rPr>
          <w:lang w:val="ru-RU"/>
        </w:rPr>
      </w:pPr>
      <w:r w:rsidRPr="00356BC6">
        <w:rPr>
          <w:lang w:val="ru-RU"/>
        </w:rPr>
        <w:t xml:space="preserve">Рисунок </w:t>
      </w:r>
      <w:r w:rsidR="00256985">
        <w:rPr>
          <w:lang w:val="ru-RU"/>
        </w:rPr>
        <w:t>6</w:t>
      </w:r>
      <w:r w:rsidRPr="00356BC6">
        <w:rPr>
          <w:lang w:val="ru-RU"/>
        </w:rPr>
        <w:t xml:space="preserve"> – </w:t>
      </w:r>
      <w:r w:rsidRPr="00356BC6">
        <w:t>Диаграмма последовательности</w:t>
      </w:r>
    </w:p>
    <w:p w14:paraId="446827E8" w14:textId="77777777" w:rsidR="00E86A35" w:rsidRPr="00E86A35" w:rsidRDefault="00E86A35" w:rsidP="00DE774E">
      <w:pPr>
        <w:jc w:val="center"/>
        <w:rPr>
          <w:lang w:val="ru-RU"/>
        </w:rPr>
      </w:pPr>
    </w:p>
    <w:p w14:paraId="3B4729B8" w14:textId="77777777" w:rsidR="00256985" w:rsidRDefault="00256985" w:rsidP="00DE774E">
      <w:pPr>
        <w:rPr>
          <w:b/>
          <w:bCs/>
        </w:rPr>
      </w:pPr>
    </w:p>
    <w:p w14:paraId="2178D57A" w14:textId="77777777" w:rsidR="00256985" w:rsidRDefault="00256985" w:rsidP="00DE774E">
      <w:pPr>
        <w:rPr>
          <w:b/>
          <w:bCs/>
        </w:rPr>
      </w:pPr>
    </w:p>
    <w:p w14:paraId="7855BE31" w14:textId="77777777" w:rsidR="00256985" w:rsidRDefault="00256985" w:rsidP="00DE774E">
      <w:pPr>
        <w:rPr>
          <w:b/>
          <w:bCs/>
        </w:rPr>
      </w:pPr>
    </w:p>
    <w:p w14:paraId="7D87073B" w14:textId="77777777" w:rsidR="00256985" w:rsidRDefault="00256985" w:rsidP="00DE774E">
      <w:pPr>
        <w:rPr>
          <w:b/>
          <w:bCs/>
        </w:rPr>
      </w:pPr>
    </w:p>
    <w:p w14:paraId="2A13A308" w14:textId="77777777" w:rsidR="00256985" w:rsidRDefault="00256985" w:rsidP="00DE774E">
      <w:pPr>
        <w:rPr>
          <w:b/>
          <w:bCs/>
        </w:rPr>
      </w:pPr>
    </w:p>
    <w:p w14:paraId="19C43169" w14:textId="77777777" w:rsidR="00256985" w:rsidRDefault="00256985" w:rsidP="00DE774E">
      <w:pPr>
        <w:rPr>
          <w:b/>
          <w:bCs/>
        </w:rPr>
      </w:pPr>
    </w:p>
    <w:p w14:paraId="4ED15571" w14:textId="77777777" w:rsidR="00256985" w:rsidRDefault="00256985" w:rsidP="00DE774E">
      <w:pPr>
        <w:rPr>
          <w:b/>
          <w:bCs/>
        </w:rPr>
      </w:pPr>
    </w:p>
    <w:p w14:paraId="3BA1EC6C" w14:textId="77777777" w:rsidR="00256985" w:rsidRDefault="00256985" w:rsidP="00DE774E">
      <w:pPr>
        <w:rPr>
          <w:b/>
          <w:bCs/>
        </w:rPr>
      </w:pPr>
    </w:p>
    <w:p w14:paraId="3250BE1B" w14:textId="77777777" w:rsidR="00256985" w:rsidRDefault="00256985" w:rsidP="00DE774E">
      <w:pPr>
        <w:rPr>
          <w:b/>
          <w:bCs/>
        </w:rPr>
      </w:pPr>
    </w:p>
    <w:p w14:paraId="500C46D5" w14:textId="77777777" w:rsidR="00256985" w:rsidRDefault="00256985" w:rsidP="00DE774E">
      <w:pPr>
        <w:rPr>
          <w:b/>
          <w:bCs/>
        </w:rPr>
      </w:pPr>
    </w:p>
    <w:p w14:paraId="43B99393" w14:textId="77777777" w:rsidR="00256985" w:rsidRDefault="00256985" w:rsidP="00DE774E">
      <w:pPr>
        <w:rPr>
          <w:b/>
          <w:bCs/>
        </w:rPr>
      </w:pPr>
    </w:p>
    <w:p w14:paraId="003AF181" w14:textId="77777777" w:rsidR="00256985" w:rsidRDefault="00256985" w:rsidP="00DE774E">
      <w:pPr>
        <w:rPr>
          <w:b/>
          <w:bCs/>
        </w:rPr>
      </w:pPr>
    </w:p>
    <w:p w14:paraId="36609074" w14:textId="77777777" w:rsidR="00256985" w:rsidRDefault="00256985" w:rsidP="00DE774E">
      <w:pPr>
        <w:rPr>
          <w:b/>
          <w:bCs/>
        </w:rPr>
      </w:pPr>
    </w:p>
    <w:p w14:paraId="5EC325D6" w14:textId="77777777" w:rsidR="00256985" w:rsidRDefault="00256985" w:rsidP="00DE774E">
      <w:pPr>
        <w:rPr>
          <w:b/>
          <w:bCs/>
        </w:rPr>
      </w:pPr>
    </w:p>
    <w:p w14:paraId="3BC27C13" w14:textId="77777777" w:rsidR="00256985" w:rsidRDefault="00256985" w:rsidP="00DE774E">
      <w:pPr>
        <w:rPr>
          <w:b/>
          <w:bCs/>
        </w:rPr>
      </w:pPr>
    </w:p>
    <w:p w14:paraId="4937D451" w14:textId="77777777" w:rsidR="00256985" w:rsidRDefault="00256985" w:rsidP="00DE774E">
      <w:pPr>
        <w:rPr>
          <w:b/>
          <w:bCs/>
        </w:rPr>
      </w:pPr>
    </w:p>
    <w:p w14:paraId="090C9FA3" w14:textId="77777777" w:rsidR="00256985" w:rsidRDefault="00256985" w:rsidP="00DE774E">
      <w:pPr>
        <w:rPr>
          <w:b/>
          <w:bCs/>
        </w:rPr>
      </w:pPr>
    </w:p>
    <w:p w14:paraId="08DAC187" w14:textId="77777777" w:rsidR="00256985" w:rsidRDefault="00256985" w:rsidP="00DE774E">
      <w:pPr>
        <w:rPr>
          <w:b/>
          <w:bCs/>
        </w:rPr>
      </w:pPr>
    </w:p>
    <w:p w14:paraId="4B9B8B25" w14:textId="77777777" w:rsidR="00256985" w:rsidRDefault="00256985" w:rsidP="00DE774E">
      <w:pPr>
        <w:rPr>
          <w:b/>
          <w:bCs/>
        </w:rPr>
      </w:pPr>
    </w:p>
    <w:p w14:paraId="1401EA24" w14:textId="77777777" w:rsidR="00256985" w:rsidRDefault="00256985" w:rsidP="00DE774E">
      <w:pPr>
        <w:rPr>
          <w:b/>
          <w:bCs/>
        </w:rPr>
      </w:pPr>
    </w:p>
    <w:p w14:paraId="5708B9ED" w14:textId="77777777" w:rsidR="00256985" w:rsidRDefault="00256985" w:rsidP="00DE774E">
      <w:pPr>
        <w:rPr>
          <w:b/>
          <w:bCs/>
        </w:rPr>
      </w:pPr>
    </w:p>
    <w:p w14:paraId="7A68AB8B" w14:textId="77777777" w:rsidR="00256985" w:rsidRDefault="00256985" w:rsidP="00DE774E">
      <w:pPr>
        <w:rPr>
          <w:b/>
          <w:bCs/>
        </w:rPr>
      </w:pPr>
    </w:p>
    <w:p w14:paraId="666ACB80" w14:textId="04D1A9B8" w:rsidR="00DE774E" w:rsidRDefault="005B5509" w:rsidP="00DE774E">
      <w:pPr>
        <w:rPr>
          <w:b/>
          <w:bCs/>
          <w:lang w:val="ru-RU"/>
        </w:rPr>
      </w:pPr>
      <w:r w:rsidRPr="005B5509">
        <w:rPr>
          <w:b/>
          <w:bCs/>
        </w:rPr>
        <w:lastRenderedPageBreak/>
        <w:t>2.</w:t>
      </w:r>
      <w:r w:rsidR="008A16C7">
        <w:rPr>
          <w:b/>
          <w:bCs/>
          <w:lang w:val="ru-RU"/>
        </w:rPr>
        <w:t>6</w:t>
      </w:r>
      <w:r w:rsidRPr="005B5509">
        <w:rPr>
          <w:b/>
          <w:bCs/>
        </w:rPr>
        <w:t xml:space="preserve"> Диаграмма классов</w:t>
      </w:r>
    </w:p>
    <w:p w14:paraId="42B0C16C" w14:textId="77777777" w:rsidR="00E86A35" w:rsidRPr="00E86A35" w:rsidRDefault="00E86A35" w:rsidP="00DE774E">
      <w:pPr>
        <w:rPr>
          <w:b/>
          <w:bCs/>
          <w:lang w:val="ru-RU"/>
        </w:rPr>
      </w:pPr>
    </w:p>
    <w:p w14:paraId="6768EEC8" w14:textId="777E3F1A" w:rsidR="00DE774E" w:rsidRPr="00DE774E" w:rsidRDefault="00256985" w:rsidP="00DE774E">
      <w:pPr>
        <w:rPr>
          <w:b/>
          <w:bCs/>
          <w:lang w:val="ru-RU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11BCDDE0" wp14:editId="2E17064D">
            <wp:simplePos x="0" y="0"/>
            <wp:positionH relativeFrom="margin">
              <wp:align>center</wp:align>
            </wp:positionH>
            <wp:positionV relativeFrom="paragraph">
              <wp:posOffset>1221398</wp:posOffset>
            </wp:positionV>
            <wp:extent cx="5059680" cy="2178685"/>
            <wp:effectExtent l="0" t="0" r="7620" b="0"/>
            <wp:wrapTopAndBottom/>
            <wp:docPr id="1591924165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24165" name="Рисунок 6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217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774E" w:rsidRPr="00DE774E">
        <w:t xml:space="preserve">UML-диаграмма, отображающая статическую структуру системы в виде классов, их атрибутов, методов и взаимосвязей (ассоциации, наследование, агрегация и др.). Используется для проектирования объектно-ориентированной архитектуры и документирования ключевых сущностей системы. На рисунке </w:t>
      </w:r>
      <w:r>
        <w:rPr>
          <w:lang w:val="ru-RU"/>
        </w:rPr>
        <w:t>7</w:t>
      </w:r>
      <w:r w:rsidR="00DE774E" w:rsidRPr="00DE774E">
        <w:t xml:space="preserve"> представлена диаграмма классов</w:t>
      </w:r>
      <w:r w:rsidR="00DE774E">
        <w:rPr>
          <w:lang w:val="ru-RU"/>
        </w:rPr>
        <w:t>.</w:t>
      </w:r>
      <w:r w:rsidR="00E46959" w:rsidRPr="00E46959">
        <w:t xml:space="preserve"> </w:t>
      </w:r>
    </w:p>
    <w:p w14:paraId="1DC00BCE" w14:textId="5E517EE7" w:rsidR="00DB77E1" w:rsidRPr="00356BC6" w:rsidRDefault="00356BC6" w:rsidP="00DE774E">
      <w:pPr>
        <w:jc w:val="center"/>
      </w:pPr>
      <w:r>
        <w:t xml:space="preserve">Рисунок </w:t>
      </w:r>
      <w:r w:rsidR="00256985">
        <w:rPr>
          <w:lang w:val="ru-RU"/>
        </w:rPr>
        <w:t>7</w:t>
      </w:r>
      <w:r>
        <w:t xml:space="preserve"> – Диаграмма классов</w:t>
      </w:r>
    </w:p>
    <w:p w14:paraId="5EDEF480" w14:textId="2D19DB45" w:rsidR="00E46959" w:rsidRDefault="00E46959" w:rsidP="00991752">
      <w:pPr>
        <w:rPr>
          <w:lang w:val="ru-RU"/>
        </w:rPr>
      </w:pPr>
      <w:r>
        <w:rPr>
          <w:lang w:val="ru-RU"/>
        </w:rPr>
        <w:br w:type="page"/>
      </w:r>
    </w:p>
    <w:p w14:paraId="052E4CBD" w14:textId="165CAA43" w:rsidR="00DB77E1" w:rsidRDefault="005B5509" w:rsidP="00991752">
      <w:pPr>
        <w:rPr>
          <w:b/>
          <w:bCs/>
          <w:lang w:val="ru-RU"/>
        </w:rPr>
      </w:pPr>
      <w:r w:rsidRPr="005B5509">
        <w:rPr>
          <w:b/>
          <w:bCs/>
        </w:rPr>
        <w:lastRenderedPageBreak/>
        <w:t>2.</w:t>
      </w:r>
      <w:r w:rsidR="008A16C7">
        <w:rPr>
          <w:b/>
          <w:bCs/>
          <w:lang w:val="ru-RU"/>
        </w:rPr>
        <w:t>7</w:t>
      </w:r>
      <w:r w:rsidRPr="005B5509">
        <w:rPr>
          <w:b/>
          <w:bCs/>
        </w:rPr>
        <w:t xml:space="preserve"> Диаграмма объектов</w:t>
      </w:r>
    </w:p>
    <w:p w14:paraId="1E087AA5" w14:textId="77777777" w:rsidR="00E86A35" w:rsidRPr="00E86A35" w:rsidRDefault="00E86A35" w:rsidP="00991752">
      <w:pPr>
        <w:rPr>
          <w:b/>
          <w:bCs/>
          <w:lang w:val="ru-RU"/>
        </w:rPr>
      </w:pPr>
    </w:p>
    <w:p w14:paraId="3AB1E8D0" w14:textId="29D9730E" w:rsidR="00DE774E" w:rsidRPr="00DE774E" w:rsidRDefault="00256985" w:rsidP="00991752">
      <w:pPr>
        <w:rPr>
          <w:lang w:val="ru-RU"/>
        </w:rPr>
      </w:pPr>
      <w:r w:rsidRPr="005B5509">
        <w:rPr>
          <w:noProof/>
          <w:lang w:val="ru-RU"/>
        </w:rPr>
        <w:drawing>
          <wp:anchor distT="0" distB="0" distL="114300" distR="114300" simplePos="0" relativeHeight="251672576" behindDoc="0" locked="0" layoutInCell="1" allowOverlap="1" wp14:anchorId="158615DB" wp14:editId="74DE9FC1">
            <wp:simplePos x="0" y="0"/>
            <wp:positionH relativeFrom="column">
              <wp:posOffset>1419225</wp:posOffset>
            </wp:positionH>
            <wp:positionV relativeFrom="paragraph">
              <wp:posOffset>1069991</wp:posOffset>
            </wp:positionV>
            <wp:extent cx="3535680" cy="2795270"/>
            <wp:effectExtent l="0" t="0" r="7620" b="5080"/>
            <wp:wrapTopAndBottom/>
            <wp:docPr id="2058248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48979" name="Рисунок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32" b="1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2795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774E" w:rsidRPr="00DE774E">
        <w:t xml:space="preserve">UML-диаграмма, показывающая конкретные экземпляры классов (объекты) и их связи в определённый момент времени. Используется для иллюстрации состояния системы на примере реальных данных, часто — для тестирования или уточнения диаграммы классов. На </w:t>
      </w:r>
      <w:proofErr w:type="spellStart"/>
      <w:r w:rsidR="00DE774E" w:rsidRPr="00DE774E">
        <w:t>рисунк</w:t>
      </w:r>
      <w:proofErr w:type="spellEnd"/>
      <w:r>
        <w:rPr>
          <w:lang w:val="ru-RU"/>
        </w:rPr>
        <w:t xml:space="preserve">е 8 </w:t>
      </w:r>
      <w:r w:rsidR="00DE774E" w:rsidRPr="00DE774E">
        <w:t>представлен</w:t>
      </w:r>
      <w:r>
        <w:rPr>
          <w:lang w:val="ru-RU"/>
        </w:rPr>
        <w:t>а</w:t>
      </w:r>
      <w:r w:rsidR="00DE774E" w:rsidRPr="00DE774E">
        <w:t xml:space="preserve"> диаграмма объектов</w:t>
      </w:r>
      <w:r w:rsidR="00DE774E">
        <w:rPr>
          <w:lang w:val="ru-RU"/>
        </w:rPr>
        <w:t>.</w:t>
      </w:r>
    </w:p>
    <w:p w14:paraId="03306BF1" w14:textId="43FEC944" w:rsidR="00DB77E1" w:rsidRDefault="00356BC6" w:rsidP="00DE774E">
      <w:pPr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="00256985">
        <w:rPr>
          <w:lang w:val="ru-RU"/>
        </w:rPr>
        <w:t>8</w:t>
      </w:r>
      <w:r>
        <w:rPr>
          <w:lang w:val="ru-RU"/>
        </w:rPr>
        <w:t xml:space="preserve"> – Диаграмма объектов</w:t>
      </w:r>
    </w:p>
    <w:p w14:paraId="057E3BAC" w14:textId="6150C33D" w:rsidR="00EE3B88" w:rsidRDefault="00EE3B88" w:rsidP="00256985">
      <w:pPr>
        <w:ind w:firstLine="0"/>
        <w:rPr>
          <w:lang w:val="ru-RU"/>
        </w:rPr>
      </w:pPr>
    </w:p>
    <w:p w14:paraId="551C2518" w14:textId="77777777" w:rsidR="00256985" w:rsidRDefault="00256985" w:rsidP="00EE3B88">
      <w:pPr>
        <w:rPr>
          <w:b/>
          <w:bCs/>
          <w:lang w:val="ru-RU"/>
        </w:rPr>
      </w:pPr>
      <w:bookmarkStart w:id="1" w:name="_Toc201919841"/>
    </w:p>
    <w:p w14:paraId="18F2B9C9" w14:textId="77777777" w:rsidR="00256985" w:rsidRDefault="00256985" w:rsidP="00EE3B88">
      <w:pPr>
        <w:rPr>
          <w:b/>
          <w:bCs/>
          <w:lang w:val="ru-RU"/>
        </w:rPr>
      </w:pPr>
    </w:p>
    <w:p w14:paraId="2533429D" w14:textId="77777777" w:rsidR="00256985" w:rsidRDefault="00256985" w:rsidP="00EE3B88">
      <w:pPr>
        <w:rPr>
          <w:b/>
          <w:bCs/>
          <w:lang w:val="ru-RU"/>
        </w:rPr>
      </w:pPr>
    </w:p>
    <w:p w14:paraId="23CCEC88" w14:textId="77777777" w:rsidR="00256985" w:rsidRDefault="00256985" w:rsidP="00EE3B88">
      <w:pPr>
        <w:rPr>
          <w:b/>
          <w:bCs/>
          <w:lang w:val="ru-RU"/>
        </w:rPr>
      </w:pPr>
    </w:p>
    <w:p w14:paraId="59B69AFD" w14:textId="77777777" w:rsidR="00256985" w:rsidRDefault="00256985" w:rsidP="00EE3B88">
      <w:pPr>
        <w:rPr>
          <w:b/>
          <w:bCs/>
          <w:lang w:val="ru-RU"/>
        </w:rPr>
      </w:pPr>
    </w:p>
    <w:p w14:paraId="2BB17785" w14:textId="77777777" w:rsidR="00256985" w:rsidRDefault="00256985" w:rsidP="00EE3B88">
      <w:pPr>
        <w:rPr>
          <w:b/>
          <w:bCs/>
          <w:lang w:val="ru-RU"/>
        </w:rPr>
      </w:pPr>
    </w:p>
    <w:p w14:paraId="6B78F9C4" w14:textId="77777777" w:rsidR="00256985" w:rsidRDefault="00256985" w:rsidP="00EE3B88">
      <w:pPr>
        <w:rPr>
          <w:b/>
          <w:bCs/>
          <w:lang w:val="ru-RU"/>
        </w:rPr>
      </w:pPr>
    </w:p>
    <w:p w14:paraId="3C5D0C40" w14:textId="77777777" w:rsidR="00256985" w:rsidRDefault="00256985" w:rsidP="00EE3B88">
      <w:pPr>
        <w:rPr>
          <w:b/>
          <w:bCs/>
          <w:lang w:val="ru-RU"/>
        </w:rPr>
      </w:pPr>
    </w:p>
    <w:p w14:paraId="5143E466" w14:textId="77777777" w:rsidR="00256985" w:rsidRDefault="00256985" w:rsidP="00EE3B88">
      <w:pPr>
        <w:rPr>
          <w:b/>
          <w:bCs/>
          <w:lang w:val="ru-RU"/>
        </w:rPr>
      </w:pPr>
    </w:p>
    <w:p w14:paraId="2BB9597E" w14:textId="77777777" w:rsidR="00256985" w:rsidRDefault="00256985" w:rsidP="00EE3B88">
      <w:pPr>
        <w:rPr>
          <w:b/>
          <w:bCs/>
          <w:lang w:val="ru-RU"/>
        </w:rPr>
      </w:pPr>
    </w:p>
    <w:p w14:paraId="3CE2D1A2" w14:textId="77777777" w:rsidR="00256985" w:rsidRDefault="00256985" w:rsidP="00EE3B88">
      <w:pPr>
        <w:rPr>
          <w:b/>
          <w:bCs/>
          <w:lang w:val="ru-RU"/>
        </w:rPr>
      </w:pPr>
    </w:p>
    <w:p w14:paraId="2854A424" w14:textId="77777777" w:rsidR="00256985" w:rsidRDefault="00256985" w:rsidP="00EE3B88">
      <w:pPr>
        <w:rPr>
          <w:b/>
          <w:bCs/>
          <w:lang w:val="ru-RU"/>
        </w:rPr>
      </w:pPr>
    </w:p>
    <w:p w14:paraId="2828E315" w14:textId="77777777" w:rsidR="00256985" w:rsidRDefault="00256985" w:rsidP="00EE3B88">
      <w:pPr>
        <w:rPr>
          <w:b/>
          <w:bCs/>
          <w:lang w:val="ru-RU"/>
        </w:rPr>
      </w:pPr>
    </w:p>
    <w:p w14:paraId="6080190C" w14:textId="77777777" w:rsidR="00256985" w:rsidRDefault="00256985" w:rsidP="00EE3B88">
      <w:pPr>
        <w:rPr>
          <w:b/>
          <w:bCs/>
          <w:lang w:val="ru-RU"/>
        </w:rPr>
      </w:pPr>
    </w:p>
    <w:p w14:paraId="1A2A642B" w14:textId="77777777" w:rsidR="00256985" w:rsidRDefault="00256985" w:rsidP="00EE3B88">
      <w:pPr>
        <w:rPr>
          <w:b/>
          <w:bCs/>
          <w:lang w:val="ru-RU"/>
        </w:rPr>
      </w:pPr>
    </w:p>
    <w:p w14:paraId="3C5D3D38" w14:textId="77777777" w:rsidR="00256985" w:rsidRDefault="00256985" w:rsidP="00EE3B88">
      <w:pPr>
        <w:rPr>
          <w:b/>
          <w:bCs/>
          <w:lang w:val="ru-RU"/>
        </w:rPr>
      </w:pPr>
    </w:p>
    <w:p w14:paraId="5F886861" w14:textId="77777777" w:rsidR="00256985" w:rsidRDefault="00256985" w:rsidP="00EE3B88">
      <w:pPr>
        <w:rPr>
          <w:b/>
          <w:bCs/>
          <w:lang w:val="ru-RU"/>
        </w:rPr>
      </w:pPr>
    </w:p>
    <w:p w14:paraId="6A402536" w14:textId="0682B5E3" w:rsidR="00EE3B88" w:rsidRDefault="00EE3B88" w:rsidP="00EE3B88">
      <w:pPr>
        <w:rPr>
          <w:b/>
          <w:bCs/>
          <w:lang w:val="ru-RU"/>
        </w:rPr>
      </w:pPr>
      <w:r w:rsidRPr="00EE3B88">
        <w:rPr>
          <w:b/>
          <w:bCs/>
          <w:lang w:val="ru-RU"/>
        </w:rPr>
        <w:lastRenderedPageBreak/>
        <w:t>2.</w:t>
      </w:r>
      <w:r w:rsidR="008A16C7">
        <w:rPr>
          <w:b/>
          <w:bCs/>
          <w:lang w:val="ru-RU"/>
        </w:rPr>
        <w:t>8</w:t>
      </w:r>
      <w:r w:rsidRPr="00EE3B88">
        <w:rPr>
          <w:b/>
          <w:bCs/>
          <w:lang w:val="ru-RU"/>
        </w:rPr>
        <w:t xml:space="preserve"> Диаграмма деятельности</w:t>
      </w:r>
      <w:bookmarkEnd w:id="1"/>
      <w:r w:rsidRPr="00EE3B88">
        <w:rPr>
          <w:b/>
          <w:bCs/>
          <w:lang w:val="ru-RU"/>
        </w:rPr>
        <w:t xml:space="preserve"> </w:t>
      </w:r>
    </w:p>
    <w:p w14:paraId="66ADCEBA" w14:textId="07906512" w:rsidR="00E86A35" w:rsidRPr="00EE3B88" w:rsidRDefault="00E86A35" w:rsidP="00EE3B88">
      <w:pPr>
        <w:rPr>
          <w:b/>
          <w:bCs/>
          <w:lang w:val="ru-RU"/>
        </w:rPr>
      </w:pPr>
    </w:p>
    <w:p w14:paraId="39E06981" w14:textId="5062B4D7" w:rsidR="00EE3B88" w:rsidRPr="00256985" w:rsidRDefault="00256985" w:rsidP="00EE3B88">
      <w:pPr>
        <w:rPr>
          <w:lang w:val="ru-RU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6445FAAF" wp14:editId="2EBD3985">
            <wp:simplePos x="0" y="0"/>
            <wp:positionH relativeFrom="page">
              <wp:posOffset>2200187</wp:posOffset>
            </wp:positionH>
            <wp:positionV relativeFrom="paragraph">
              <wp:posOffset>873634</wp:posOffset>
            </wp:positionV>
            <wp:extent cx="3431092" cy="3947311"/>
            <wp:effectExtent l="0" t="0" r="0" b="0"/>
            <wp:wrapTopAndBottom/>
            <wp:docPr id="20060562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562" name="Рисунок 6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092" cy="3947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3B88" w:rsidRPr="00EE3B88">
        <w:rPr>
          <w:lang w:val="ru-RU"/>
        </w:rPr>
        <w:t>UML-диаграмма, описывающая алгоритм выполнения процесса (например, пользовательского сценария). Включает ветвления, параллельные действия и точки принятия решений. На</w:t>
      </w:r>
      <w:r w:rsidR="00EE3B88" w:rsidRPr="00256985">
        <w:rPr>
          <w:lang w:val="ru-RU"/>
        </w:rPr>
        <w:t xml:space="preserve"> </w:t>
      </w:r>
      <w:r w:rsidR="00EE3B88" w:rsidRPr="00EE3B88">
        <w:rPr>
          <w:lang w:val="ru-RU"/>
        </w:rPr>
        <w:t>рисунке</w:t>
      </w:r>
      <w:r w:rsidR="00EE3B88" w:rsidRPr="00256985">
        <w:rPr>
          <w:lang w:val="ru-RU"/>
        </w:rPr>
        <w:t xml:space="preserve"> </w:t>
      </w:r>
      <w:r>
        <w:rPr>
          <w:lang w:val="ru-RU"/>
        </w:rPr>
        <w:t>9</w:t>
      </w:r>
      <w:r w:rsidR="00EE3B88" w:rsidRPr="00256985">
        <w:rPr>
          <w:lang w:val="ru-RU"/>
        </w:rPr>
        <w:t xml:space="preserve"> </w:t>
      </w:r>
      <w:r w:rsidR="00EE3B88" w:rsidRPr="00EE3B88">
        <w:rPr>
          <w:lang w:val="ru-RU"/>
        </w:rPr>
        <w:t>представлена</w:t>
      </w:r>
      <w:r w:rsidR="00EE3B88" w:rsidRPr="00256985">
        <w:rPr>
          <w:lang w:val="ru-RU"/>
        </w:rPr>
        <w:t xml:space="preserve"> </w:t>
      </w:r>
      <w:r w:rsidR="00EE3B88" w:rsidRPr="00EE3B88">
        <w:rPr>
          <w:lang w:val="ru-RU"/>
        </w:rPr>
        <w:t>диаграмма</w:t>
      </w:r>
      <w:r w:rsidR="00EE3B88" w:rsidRPr="00256985">
        <w:rPr>
          <w:lang w:val="ru-RU"/>
        </w:rPr>
        <w:t xml:space="preserve"> </w:t>
      </w:r>
      <w:r w:rsidR="00EE3B88" w:rsidRPr="00EE3B88">
        <w:rPr>
          <w:lang w:val="ru-RU"/>
        </w:rPr>
        <w:t>деятельности</w:t>
      </w:r>
      <w:r w:rsidR="00EE3B88" w:rsidRPr="00256985">
        <w:rPr>
          <w:lang w:val="ru-RU"/>
        </w:rPr>
        <w:t>.</w:t>
      </w:r>
    </w:p>
    <w:p w14:paraId="4060988F" w14:textId="77777777" w:rsidR="00256985" w:rsidRDefault="00256985" w:rsidP="00EE3B88">
      <w:pPr>
        <w:jc w:val="center"/>
        <w:rPr>
          <w:lang w:val="ru-RU"/>
        </w:rPr>
      </w:pPr>
    </w:p>
    <w:p w14:paraId="6BB50932" w14:textId="6D31FEC2" w:rsidR="000C0043" w:rsidRDefault="00EE3B88" w:rsidP="00EE3B88">
      <w:pPr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="00256985">
        <w:rPr>
          <w:lang w:val="ru-RU"/>
        </w:rPr>
        <w:t xml:space="preserve">9 </w:t>
      </w:r>
      <w:r>
        <w:rPr>
          <w:lang w:val="ru-RU"/>
        </w:rPr>
        <w:t>– Диаграмма деятельности</w:t>
      </w:r>
    </w:p>
    <w:p w14:paraId="320750BD" w14:textId="77777777" w:rsidR="000C0043" w:rsidRDefault="000C0043">
      <w:pPr>
        <w:rPr>
          <w:lang w:val="ru-RU"/>
        </w:rPr>
      </w:pPr>
      <w:r>
        <w:rPr>
          <w:lang w:val="ru-RU"/>
        </w:rPr>
        <w:br w:type="page"/>
      </w:r>
    </w:p>
    <w:p w14:paraId="5F712E39" w14:textId="512AB7AF" w:rsidR="000C0043" w:rsidRDefault="000C0043" w:rsidP="000C0043">
      <w:pPr>
        <w:pStyle w:val="a9"/>
        <w:spacing w:line="360" w:lineRule="exact"/>
        <w:rPr>
          <w:b/>
          <w:bCs/>
        </w:rPr>
      </w:pPr>
      <w:r w:rsidRPr="006F0749">
        <w:rPr>
          <w:b/>
          <w:bCs/>
        </w:rPr>
        <w:lastRenderedPageBreak/>
        <w:t>2.</w:t>
      </w:r>
      <w:r>
        <w:rPr>
          <w:b/>
          <w:bCs/>
          <w:lang w:val="ru-RU"/>
        </w:rPr>
        <w:t>9</w:t>
      </w:r>
      <w:r w:rsidRPr="006F0749">
        <w:rPr>
          <w:b/>
          <w:bCs/>
        </w:rPr>
        <w:t xml:space="preserve"> Проектирование пользовательского интерфейса</w:t>
      </w:r>
    </w:p>
    <w:p w14:paraId="49645953" w14:textId="77777777" w:rsidR="008C55BD" w:rsidRPr="008C55BD" w:rsidRDefault="008C55BD" w:rsidP="008C55BD">
      <w:pPr>
        <w:pStyle w:val="af0"/>
        <w:rPr>
          <w:sz w:val="28"/>
          <w:szCs w:val="28"/>
        </w:rPr>
      </w:pPr>
      <w:r w:rsidRPr="008C55BD">
        <w:rPr>
          <w:sz w:val="28"/>
          <w:szCs w:val="28"/>
        </w:rPr>
        <w:t>Проект представляет собой пользовательский интерфейс и пользовательский опыт интерактивного приложения «Виртуальный музей», ориентированного на культурное просвещение и знакомство с историей города Барановичи. Интерфейс разрабатывался с учётом последовательного прохождения пользователем основных сценариев: вход в главное меню, переход к виртуальной экскурсии, взаимодействие с экспонатами и получение справочной информации. Основное внимание уделялось интуитивной структуре, предсказуемости навигации и удобству для пользователей разных возрастных категорий.</w:t>
      </w:r>
    </w:p>
    <w:p w14:paraId="29C3A151" w14:textId="7D8D8A93" w:rsidR="008C55BD" w:rsidRDefault="008C55BD" w:rsidP="008C55BD">
      <w:pPr>
        <w:pStyle w:val="af0"/>
        <w:rPr>
          <w:sz w:val="28"/>
          <w:szCs w:val="28"/>
        </w:rPr>
      </w:pPr>
      <w:r w:rsidRPr="008C55BD">
        <w:rPr>
          <w:sz w:val="28"/>
          <w:szCs w:val="28"/>
        </w:rPr>
        <w:t>UX-часть проекта началась с создания прототипов экранов, позволяющих определить композицию интерфейса и взаимосвязь между разделами. Были спроектированы экраны главного меню, экскурсионного процесса, информационных карточек экспонатов и настроек. Все экраны выстроены в единую иерархическую структуру, где пользователь всегда понимает своё текущее состояние и возможные действия. Навигация построена так, чтобы основные функции — просмотр экспонатов, изучение дополнительной информации и управление настройками — были доступны за минимальное количество шагов.</w:t>
      </w:r>
    </w:p>
    <w:p w14:paraId="3A0A257C" w14:textId="5A78BF36" w:rsidR="0087304D" w:rsidRPr="008C55BD" w:rsidRDefault="00DC526D" w:rsidP="008C55BD">
      <w:pPr>
        <w:pStyle w:val="af0"/>
        <w:rPr>
          <w:sz w:val="28"/>
          <w:szCs w:val="28"/>
        </w:rPr>
      </w:pPr>
      <w:hyperlink r:id="rId18" w:history="1">
        <w:r w:rsidR="0087304D" w:rsidRPr="0087304D">
          <w:rPr>
            <w:rStyle w:val="af4"/>
            <w:sz w:val="28"/>
            <w:szCs w:val="28"/>
          </w:rPr>
          <w:t>https://www.figma.com/design/aGblRUOBS9puIp1LT3zCun/Untitled?node-id=0-1&amp;t=BcwLW6sFOOeZi4NC-1</w:t>
        </w:r>
      </w:hyperlink>
    </w:p>
    <w:p w14:paraId="7CD6BAE9" w14:textId="77777777" w:rsidR="008C55BD" w:rsidRPr="008C55BD" w:rsidRDefault="008C55BD" w:rsidP="008C55BD">
      <w:pPr>
        <w:pStyle w:val="af0"/>
        <w:rPr>
          <w:sz w:val="28"/>
          <w:szCs w:val="28"/>
        </w:rPr>
      </w:pPr>
      <w:r w:rsidRPr="008C55BD">
        <w:rPr>
          <w:sz w:val="28"/>
          <w:szCs w:val="28"/>
        </w:rPr>
        <w:t>UI-реализация проекта основана на стилистике музейного пространства и цифровой среды. Визуальный язык опирается на светлую нейтральную палитру с акцентами, ассоциирующимися с историческими артефактами и культурным наследием. Использование чёткой типографики и иконографии создаёт визуальные якоря и усиливает тематическую направленность проекта. Интерфейс выполнен минималистично, без лишних декоративных элементов, чтобы внимание пользователя было сосредоточено на экспонатах и образовательном контенте.</w:t>
      </w:r>
    </w:p>
    <w:p w14:paraId="54CD7CD9" w14:textId="49FFFC4C" w:rsidR="008C55BD" w:rsidRDefault="008C55BD" w:rsidP="008C55BD">
      <w:pPr>
        <w:pStyle w:val="af0"/>
        <w:rPr>
          <w:sz w:val="28"/>
          <w:szCs w:val="28"/>
        </w:rPr>
      </w:pPr>
      <w:r w:rsidRPr="008C55BD">
        <w:rPr>
          <w:sz w:val="28"/>
          <w:szCs w:val="28"/>
        </w:rPr>
        <w:t>Цветовая палитра и типографика подобраны с прицелом на высокую читаемость и визуальную иерархию. Основные действия и интерактивные элементы отчётливо выделяются, а текстовая информация легко воспринимается при длительном взаимодействии. Все экраны выполнены в едином стиле, что обеспечивает визуальную целостность продукта и снижает порог освоения для новых пользователей.</w:t>
      </w:r>
    </w:p>
    <w:p w14:paraId="7C7EBC1C" w14:textId="658D420B" w:rsidR="00A66D5A" w:rsidRPr="008C55BD" w:rsidRDefault="00DC526D" w:rsidP="008C55BD">
      <w:pPr>
        <w:pStyle w:val="af0"/>
        <w:rPr>
          <w:sz w:val="28"/>
          <w:szCs w:val="28"/>
        </w:rPr>
      </w:pPr>
      <w:hyperlink r:id="rId19" w:history="1">
        <w:r w:rsidR="0087304D" w:rsidRPr="0087304D">
          <w:rPr>
            <w:rStyle w:val="af4"/>
            <w:sz w:val="28"/>
            <w:szCs w:val="28"/>
          </w:rPr>
          <w:t>https://www.figma.com/design/aGblRUOBS9puIp1LT3zCun/Untitled?node-id=41-13&amp;t=BcwLW6sFOOeZi4NC-1</w:t>
        </w:r>
      </w:hyperlink>
    </w:p>
    <w:p w14:paraId="0341A821" w14:textId="1193FD5A" w:rsidR="008C55BD" w:rsidRPr="008C55BD" w:rsidRDefault="008C55BD" w:rsidP="008C55BD">
      <w:pPr>
        <w:pStyle w:val="af0"/>
        <w:rPr>
          <w:sz w:val="28"/>
          <w:szCs w:val="28"/>
        </w:rPr>
      </w:pPr>
      <w:r w:rsidRPr="008C55BD">
        <w:rPr>
          <w:sz w:val="28"/>
          <w:szCs w:val="28"/>
        </w:rPr>
        <w:t xml:space="preserve">В результате проект демонстрирует полный цикл UX/UI-разработки: от формирования структуры и пользовательских сценариев до создания финального визуального интерфейса. Принятые решения направлены на создание </w:t>
      </w:r>
      <w:r w:rsidRPr="008C55BD">
        <w:rPr>
          <w:sz w:val="28"/>
          <w:szCs w:val="28"/>
        </w:rPr>
        <w:lastRenderedPageBreak/>
        <w:t>функционального, логически выстроенного и визуально выразительного продукта, соответствующего тематике виртуальных музеев и ориентированного на удобство конечного пользователя. UX и UI проекты отображены на приложении Б «UX и UI проектирования».</w:t>
      </w:r>
    </w:p>
    <w:p w14:paraId="6ED59E85" w14:textId="434D0157" w:rsidR="008C55BD" w:rsidRDefault="008C55BD">
      <w:pPr>
        <w:rPr>
          <w:rFonts w:eastAsia="Times New Roman"/>
          <w:b/>
          <w:bCs/>
          <w:szCs w:val="24"/>
          <w:lang w:eastAsia="ru-RU"/>
        </w:rPr>
      </w:pPr>
      <w:r>
        <w:rPr>
          <w:b/>
          <w:bCs/>
        </w:rPr>
        <w:br w:type="page"/>
      </w:r>
    </w:p>
    <w:p w14:paraId="3D97CDFF" w14:textId="774AC20C" w:rsidR="008C55BD" w:rsidRDefault="008C55BD" w:rsidP="008C55BD">
      <w:pPr>
        <w:pStyle w:val="a9"/>
        <w:spacing w:line="360" w:lineRule="exact"/>
        <w:rPr>
          <w:b/>
          <w:bCs/>
        </w:rPr>
      </w:pPr>
      <w:r w:rsidRPr="00FD287C">
        <w:rPr>
          <w:b/>
          <w:bCs/>
        </w:rPr>
        <w:lastRenderedPageBreak/>
        <w:t>3 Реализация</w:t>
      </w:r>
    </w:p>
    <w:p w14:paraId="1FA07C11" w14:textId="29316D1E" w:rsidR="00A66D5A" w:rsidRPr="00A66D5A" w:rsidRDefault="00D24094" w:rsidP="00A66D5A">
      <w:pPr>
        <w:pStyle w:val="a9"/>
        <w:spacing w:after="100" w:afterAutospacing="1" w:line="360" w:lineRule="exact"/>
        <w:rPr>
          <w:b/>
          <w:bCs/>
          <w:color w:val="000000" w:themeColor="text1"/>
        </w:rPr>
      </w:pPr>
      <w:r w:rsidRPr="00A66D5A">
        <w:rPr>
          <w:b/>
          <w:bCs/>
          <w:color w:val="000000" w:themeColor="text1"/>
          <w:lang w:val="ru-RU"/>
        </w:rPr>
        <w:t>3</w:t>
      </w:r>
      <w:r w:rsidRPr="00A66D5A">
        <w:rPr>
          <w:b/>
          <w:bCs/>
          <w:color w:val="000000" w:themeColor="text1"/>
        </w:rPr>
        <w:t>.</w:t>
      </w:r>
      <w:r w:rsidRPr="00A66D5A">
        <w:rPr>
          <w:b/>
          <w:bCs/>
          <w:color w:val="000000" w:themeColor="text1"/>
          <w:lang w:val="ru-RU"/>
        </w:rPr>
        <w:t>1</w:t>
      </w:r>
      <w:r w:rsidRPr="00A66D5A">
        <w:rPr>
          <w:b/>
          <w:bCs/>
          <w:color w:val="000000" w:themeColor="text1"/>
        </w:rPr>
        <w:t xml:space="preserve"> Руководство программиста</w:t>
      </w:r>
    </w:p>
    <w:p w14:paraId="0B48CCCC" w14:textId="286F5822" w:rsidR="00A66D5A" w:rsidRPr="00A66D5A" w:rsidRDefault="00A66D5A" w:rsidP="00A66D5A">
      <w:pPr>
        <w:pStyle w:val="a9"/>
        <w:rPr>
          <w:color w:val="000000" w:themeColor="text1"/>
          <w:lang w:val="ru-RU"/>
        </w:rPr>
      </w:pPr>
      <w:r w:rsidRPr="00A66D5A">
        <w:rPr>
          <w:color w:val="000000" w:themeColor="text1"/>
          <w:lang w:val="ru-RU"/>
        </w:rPr>
        <w:t>Общие сведения о программном продукте.</w:t>
      </w:r>
    </w:p>
    <w:p w14:paraId="32D82072" w14:textId="5294CC12" w:rsidR="00A66D5A" w:rsidRPr="00A66D5A" w:rsidRDefault="00A66D5A" w:rsidP="00A66D5A">
      <w:pPr>
        <w:pStyle w:val="a9"/>
        <w:rPr>
          <w:color w:val="000000" w:themeColor="text1"/>
          <w:lang w:val="ru-RU"/>
        </w:rPr>
      </w:pPr>
      <w:r w:rsidRPr="00A66D5A">
        <w:rPr>
          <w:color w:val="000000" w:themeColor="text1"/>
          <w:lang w:val="ru-RU"/>
        </w:rPr>
        <w:t>Разработанный программный продукт представляет собой интерактивное 3D-приложение «Виртуальный музей», предназначенное для виртуального изучения культурного и исторического наследия города Барановичи.</w:t>
      </w:r>
    </w:p>
    <w:p w14:paraId="3DDF0609" w14:textId="31659F76" w:rsidR="00A66D5A" w:rsidRPr="00A66D5A" w:rsidRDefault="00A66D5A" w:rsidP="00A66D5A">
      <w:pPr>
        <w:pStyle w:val="a9"/>
        <w:rPr>
          <w:color w:val="000000" w:themeColor="text1"/>
          <w:lang w:val="ru-RU"/>
        </w:rPr>
      </w:pPr>
      <w:r w:rsidRPr="00A66D5A">
        <w:rPr>
          <w:color w:val="000000" w:themeColor="text1"/>
          <w:lang w:val="ru-RU"/>
        </w:rPr>
        <w:t>Данный программный продукт ориентирован на широкую аудиторию: учащихся школ и вузов, преподавателей, туристов, а также всех пользователей, интересующихся историей и культурой. Ограничения по возрасту для использования программы отсутствуют.</w:t>
      </w:r>
    </w:p>
    <w:p w14:paraId="3FDF6625" w14:textId="22A3524D" w:rsidR="00A66D5A" w:rsidRPr="00A66D5A" w:rsidRDefault="00A66D5A" w:rsidP="00A66D5A">
      <w:pPr>
        <w:pStyle w:val="a9"/>
        <w:rPr>
          <w:color w:val="000000" w:themeColor="text1"/>
          <w:lang w:val="ru-RU"/>
        </w:rPr>
      </w:pPr>
      <w:r w:rsidRPr="00A66D5A">
        <w:rPr>
          <w:color w:val="000000" w:themeColor="text1"/>
          <w:lang w:val="ru-RU"/>
        </w:rPr>
        <w:t xml:space="preserve">Программа реализована как </w:t>
      </w:r>
      <w:proofErr w:type="spellStart"/>
      <w:r w:rsidRPr="00A66D5A">
        <w:rPr>
          <w:color w:val="000000" w:themeColor="text1"/>
          <w:lang w:val="ru-RU"/>
        </w:rPr>
        <w:t>standalone</w:t>
      </w:r>
      <w:proofErr w:type="spellEnd"/>
      <w:r w:rsidRPr="00A66D5A">
        <w:rPr>
          <w:color w:val="000000" w:themeColor="text1"/>
          <w:lang w:val="ru-RU"/>
        </w:rPr>
        <w:t xml:space="preserve">-приложение на платформе </w:t>
      </w:r>
      <w:proofErr w:type="spellStart"/>
      <w:r w:rsidRPr="00A66D5A">
        <w:rPr>
          <w:color w:val="000000" w:themeColor="text1"/>
          <w:lang w:val="ru-RU"/>
        </w:rPr>
        <w:t>Unity</w:t>
      </w:r>
      <w:proofErr w:type="spellEnd"/>
      <w:r w:rsidRPr="00A66D5A">
        <w:rPr>
          <w:color w:val="000000" w:themeColor="text1"/>
          <w:lang w:val="ru-RU"/>
        </w:rPr>
        <w:t xml:space="preserve">, что обеспечивает стабильную работу и высокую производительность на персональных компьютерах без зависимости от браузера или интернет-соединения. Благодаря использованию современных технологий 3D-рендеринга и оптимизированных </w:t>
      </w:r>
      <w:proofErr w:type="spellStart"/>
      <w:r w:rsidRPr="00A66D5A">
        <w:rPr>
          <w:color w:val="000000" w:themeColor="text1"/>
          <w:lang w:val="ru-RU"/>
        </w:rPr>
        <w:t>ассетов</w:t>
      </w:r>
      <w:proofErr w:type="spellEnd"/>
      <w:r w:rsidRPr="00A66D5A">
        <w:rPr>
          <w:color w:val="000000" w:themeColor="text1"/>
          <w:lang w:val="ru-RU"/>
        </w:rPr>
        <w:t>, приложение обеспечивает плавную навигацию и интерактивность в виртуальном пространстве музея.</w:t>
      </w:r>
    </w:p>
    <w:p w14:paraId="5CBB28D5" w14:textId="6E99250B" w:rsidR="00A66D5A" w:rsidRPr="00A66D5A" w:rsidRDefault="00A66D5A" w:rsidP="00A66D5A">
      <w:pPr>
        <w:pStyle w:val="a9"/>
        <w:rPr>
          <w:color w:val="000000" w:themeColor="text1"/>
          <w:lang w:val="ru-RU"/>
        </w:rPr>
      </w:pPr>
      <w:r w:rsidRPr="00A66D5A">
        <w:rPr>
          <w:color w:val="000000" w:themeColor="text1"/>
          <w:lang w:val="ru-RU"/>
        </w:rPr>
        <w:t xml:space="preserve">Разработка велась на ноутбуке Lenovo </w:t>
      </w:r>
      <w:proofErr w:type="spellStart"/>
      <w:r w:rsidRPr="00A66D5A">
        <w:rPr>
          <w:color w:val="000000" w:themeColor="text1"/>
          <w:lang w:val="ru-RU"/>
        </w:rPr>
        <w:t>IdeaPad</w:t>
      </w:r>
      <w:proofErr w:type="spellEnd"/>
      <w:r w:rsidRPr="00A66D5A">
        <w:rPr>
          <w:color w:val="000000" w:themeColor="text1"/>
          <w:lang w:val="ru-RU"/>
        </w:rPr>
        <w:t xml:space="preserve"> 3 14ALC6 (82KT005QRE), оснащённом процессором AMD </w:t>
      </w:r>
      <w:proofErr w:type="spellStart"/>
      <w:r w:rsidRPr="00A66D5A">
        <w:rPr>
          <w:color w:val="000000" w:themeColor="text1"/>
          <w:lang w:val="ru-RU"/>
        </w:rPr>
        <w:t>Ryzen</w:t>
      </w:r>
      <w:proofErr w:type="spellEnd"/>
      <w:r w:rsidRPr="00A66D5A">
        <w:rPr>
          <w:color w:val="000000" w:themeColor="text1"/>
          <w:lang w:val="ru-RU"/>
        </w:rPr>
        <w:t xml:space="preserve"> 5 5500U (6 ядер, до 4.0 ГГц), оперативной памятью объёмом 8 ГБ DDR4, накопителем SSD 256 ГБ и встроенной графикой AMD Radeon Graphics. Экран ноутбука с диагональю 14.0 дюймов, разрешением 1920×1080 и частотой обновления 60 Гц обеспечивал комфортную визуальную работу с интерфейсом </w:t>
      </w:r>
      <w:proofErr w:type="spellStart"/>
      <w:r w:rsidRPr="00A66D5A">
        <w:rPr>
          <w:color w:val="000000" w:themeColor="text1"/>
          <w:lang w:val="ru-RU"/>
        </w:rPr>
        <w:t>Unity</w:t>
      </w:r>
      <w:proofErr w:type="spellEnd"/>
      <w:r w:rsidRPr="00A66D5A">
        <w:rPr>
          <w:color w:val="000000" w:themeColor="text1"/>
          <w:lang w:val="ru-RU"/>
        </w:rPr>
        <w:t xml:space="preserve"> и трёхмерным контентом. Операционная система Windows 11 предоставила стабильную среду для разработки и тестирования приложения.</w:t>
      </w:r>
    </w:p>
    <w:p w14:paraId="131A5C82" w14:textId="77777777" w:rsidR="00A66D5A" w:rsidRPr="00A66D5A" w:rsidRDefault="00A66D5A" w:rsidP="00A66D5A">
      <w:pPr>
        <w:pStyle w:val="a9"/>
        <w:rPr>
          <w:color w:val="000000" w:themeColor="text1"/>
          <w:lang w:val="ru-RU"/>
        </w:rPr>
      </w:pPr>
      <w:r w:rsidRPr="00A66D5A">
        <w:rPr>
          <w:color w:val="000000" w:themeColor="text1"/>
          <w:lang w:val="ru-RU"/>
        </w:rPr>
        <w:t>Тестирование работоспособности проводилось на различных конфигурациях ПК, включая систему со следующими характеристиками:</w:t>
      </w:r>
    </w:p>
    <w:p w14:paraId="755B94A1" w14:textId="77777777" w:rsidR="00A66D5A" w:rsidRPr="00A66D5A" w:rsidRDefault="00A66D5A" w:rsidP="00A66D5A">
      <w:pPr>
        <w:pStyle w:val="a9"/>
        <w:rPr>
          <w:color w:val="000000" w:themeColor="text1"/>
          <w:lang w:val="ru-RU"/>
        </w:rPr>
      </w:pPr>
    </w:p>
    <w:p w14:paraId="5561E789" w14:textId="77777777" w:rsidR="00A66D5A" w:rsidRPr="00A66D5A" w:rsidRDefault="00A66D5A" w:rsidP="00A66D5A">
      <w:pPr>
        <w:pStyle w:val="a9"/>
        <w:rPr>
          <w:color w:val="000000" w:themeColor="text1"/>
          <w:lang w:val="en-US"/>
        </w:rPr>
      </w:pPr>
      <w:r w:rsidRPr="00A66D5A">
        <w:rPr>
          <w:color w:val="000000" w:themeColor="text1"/>
          <w:lang w:val="en-US"/>
        </w:rPr>
        <w:t xml:space="preserve">- </w:t>
      </w:r>
      <w:r w:rsidRPr="00A66D5A">
        <w:rPr>
          <w:color w:val="000000" w:themeColor="text1"/>
          <w:lang w:val="ru-RU"/>
        </w:rPr>
        <w:t>процессор</w:t>
      </w:r>
      <w:r w:rsidRPr="00A66D5A">
        <w:rPr>
          <w:color w:val="000000" w:themeColor="text1"/>
          <w:lang w:val="en-US"/>
        </w:rPr>
        <w:t>: Intel Core i5-12400F 2.50 GHz;</w:t>
      </w:r>
    </w:p>
    <w:p w14:paraId="27FC6723" w14:textId="77777777" w:rsidR="00A66D5A" w:rsidRPr="00E36E9A" w:rsidRDefault="00A66D5A" w:rsidP="00A66D5A">
      <w:pPr>
        <w:pStyle w:val="a9"/>
        <w:rPr>
          <w:color w:val="000000" w:themeColor="text1"/>
          <w:lang w:val="en-US"/>
        </w:rPr>
      </w:pPr>
      <w:r w:rsidRPr="00E36E9A">
        <w:rPr>
          <w:color w:val="000000" w:themeColor="text1"/>
          <w:lang w:val="en-US"/>
        </w:rPr>
        <w:t xml:space="preserve">- </w:t>
      </w:r>
      <w:r w:rsidRPr="00A66D5A">
        <w:rPr>
          <w:color w:val="000000" w:themeColor="text1"/>
          <w:lang w:val="ru-RU"/>
        </w:rPr>
        <w:t>объем</w:t>
      </w:r>
      <w:r w:rsidRPr="00E36E9A">
        <w:rPr>
          <w:color w:val="000000" w:themeColor="text1"/>
          <w:lang w:val="en-US"/>
        </w:rPr>
        <w:t xml:space="preserve"> </w:t>
      </w:r>
      <w:r w:rsidRPr="00A66D5A">
        <w:rPr>
          <w:color w:val="000000" w:themeColor="text1"/>
          <w:lang w:val="ru-RU"/>
        </w:rPr>
        <w:t>оперативной</w:t>
      </w:r>
      <w:r w:rsidRPr="00E36E9A">
        <w:rPr>
          <w:color w:val="000000" w:themeColor="text1"/>
          <w:lang w:val="en-US"/>
        </w:rPr>
        <w:t xml:space="preserve"> </w:t>
      </w:r>
      <w:r w:rsidRPr="00A66D5A">
        <w:rPr>
          <w:color w:val="000000" w:themeColor="text1"/>
          <w:lang w:val="ru-RU"/>
        </w:rPr>
        <w:t>памяти</w:t>
      </w:r>
      <w:r w:rsidRPr="00E36E9A">
        <w:rPr>
          <w:color w:val="000000" w:themeColor="text1"/>
          <w:lang w:val="en-US"/>
        </w:rPr>
        <w:t>: 16.00 GB;</w:t>
      </w:r>
    </w:p>
    <w:p w14:paraId="190D6091" w14:textId="77777777" w:rsidR="00A66D5A" w:rsidRPr="00E36E9A" w:rsidRDefault="00A66D5A" w:rsidP="00A66D5A">
      <w:pPr>
        <w:pStyle w:val="a9"/>
        <w:rPr>
          <w:color w:val="000000" w:themeColor="text1"/>
          <w:lang w:val="en-US"/>
        </w:rPr>
      </w:pPr>
      <w:r w:rsidRPr="00E36E9A">
        <w:rPr>
          <w:color w:val="000000" w:themeColor="text1"/>
          <w:lang w:val="en-US"/>
        </w:rPr>
        <w:t xml:space="preserve">- </w:t>
      </w:r>
      <w:r w:rsidRPr="00A66D5A">
        <w:rPr>
          <w:color w:val="000000" w:themeColor="text1"/>
          <w:lang w:val="ru-RU"/>
        </w:rPr>
        <w:t>видеокарта</w:t>
      </w:r>
      <w:r w:rsidRPr="00E36E9A">
        <w:rPr>
          <w:color w:val="000000" w:themeColor="text1"/>
          <w:lang w:val="en-US"/>
        </w:rPr>
        <w:t>: NVIDIA GeForce GTX 1660 Super;</w:t>
      </w:r>
    </w:p>
    <w:p w14:paraId="313E4CA7" w14:textId="77777777" w:rsidR="00A66D5A" w:rsidRPr="00A66D5A" w:rsidRDefault="00A66D5A" w:rsidP="00A66D5A">
      <w:pPr>
        <w:pStyle w:val="a9"/>
        <w:rPr>
          <w:color w:val="000000" w:themeColor="text1"/>
          <w:lang w:val="ru-RU"/>
        </w:rPr>
      </w:pPr>
      <w:r w:rsidRPr="00A66D5A">
        <w:rPr>
          <w:color w:val="000000" w:themeColor="text1"/>
          <w:lang w:val="ru-RU"/>
        </w:rPr>
        <w:t>- операционная система: Windows 11 Pro.</w:t>
      </w:r>
    </w:p>
    <w:p w14:paraId="3E0F826D" w14:textId="77777777" w:rsidR="00A66D5A" w:rsidRPr="00A66D5A" w:rsidRDefault="00A66D5A" w:rsidP="00A66D5A">
      <w:pPr>
        <w:pStyle w:val="a9"/>
        <w:rPr>
          <w:color w:val="000000" w:themeColor="text1"/>
          <w:lang w:val="ru-RU"/>
        </w:rPr>
      </w:pPr>
    </w:p>
    <w:p w14:paraId="0A032FDD" w14:textId="042F055F" w:rsidR="00D24094" w:rsidRPr="00A66D5A" w:rsidRDefault="00A66D5A" w:rsidP="00A66D5A">
      <w:pPr>
        <w:pStyle w:val="a9"/>
        <w:spacing w:line="360" w:lineRule="exact"/>
        <w:rPr>
          <w:color w:val="000000" w:themeColor="text1"/>
          <w:lang w:val="ru-RU"/>
        </w:rPr>
      </w:pPr>
      <w:r w:rsidRPr="00A66D5A">
        <w:rPr>
          <w:color w:val="000000" w:themeColor="text1"/>
          <w:lang w:val="ru-RU"/>
        </w:rPr>
        <w:t>Приложение не требует регистрации или авторизации для базового использования. Все функции, включая навигацию, изучение экспонатов и доступ к справочным материалам, доступны сразу после запуска исполняемого файла. Выбор данного аппаратного и программного обеспечения был обусловлен необходимостью обеспечения высокой производительности при работе с трёхмерной графикой, удобством отладки и совместимостью с выбранным технологическим стеком, что в совокупности позволило эффективно реализовать все модули приложения и обеспечить его стабильную работу в целевой среде.</w:t>
      </w:r>
    </w:p>
    <w:p w14:paraId="1AEDB00E" w14:textId="77777777" w:rsidR="00A66D5A" w:rsidRPr="00A66D5A" w:rsidRDefault="00A66D5A" w:rsidP="00A66D5A">
      <w:pPr>
        <w:pStyle w:val="a9"/>
        <w:spacing w:line="360" w:lineRule="exact"/>
        <w:rPr>
          <w:color w:val="FF0000"/>
          <w:lang w:val="ru-RU"/>
        </w:rPr>
      </w:pPr>
    </w:p>
    <w:p w14:paraId="424488CE" w14:textId="1595613B" w:rsidR="008C55BD" w:rsidRPr="00A66D5A" w:rsidRDefault="008C55BD" w:rsidP="008C55BD">
      <w:pPr>
        <w:pStyle w:val="a9"/>
        <w:spacing w:line="360" w:lineRule="exact"/>
        <w:rPr>
          <w:b/>
          <w:bCs/>
          <w:color w:val="000000" w:themeColor="text1"/>
        </w:rPr>
      </w:pPr>
      <w:r w:rsidRPr="00A66D5A">
        <w:rPr>
          <w:b/>
          <w:bCs/>
          <w:color w:val="000000" w:themeColor="text1"/>
        </w:rPr>
        <w:lastRenderedPageBreak/>
        <w:t>3.</w:t>
      </w:r>
      <w:r w:rsidR="00A66D5A">
        <w:rPr>
          <w:b/>
          <w:bCs/>
          <w:color w:val="000000" w:themeColor="text1"/>
          <w:lang w:val="ru-RU"/>
        </w:rPr>
        <w:t>2</w:t>
      </w:r>
      <w:r w:rsidRPr="00A66D5A">
        <w:rPr>
          <w:b/>
          <w:bCs/>
          <w:color w:val="000000" w:themeColor="text1"/>
        </w:rPr>
        <w:t xml:space="preserve"> Структура программы</w:t>
      </w:r>
    </w:p>
    <w:p w14:paraId="2B214020" w14:textId="28841C37" w:rsidR="00E9796F" w:rsidRPr="00A66D5A" w:rsidRDefault="00E9796F" w:rsidP="00E9796F">
      <w:pPr>
        <w:spacing w:before="100" w:beforeAutospacing="1" w:after="100" w:afterAutospacing="1" w:line="240" w:lineRule="auto"/>
        <w:jc w:val="left"/>
        <w:rPr>
          <w:rFonts w:eastAsia="Times New Roman"/>
          <w:color w:val="000000" w:themeColor="text1"/>
          <w:lang w:eastAsia="ru-BY"/>
        </w:rPr>
      </w:pPr>
      <w:r w:rsidRPr="00A66D5A">
        <w:rPr>
          <w:rFonts w:eastAsia="Times New Roman"/>
          <w:color w:val="000000" w:themeColor="text1"/>
          <w:lang w:eastAsia="ru-BY"/>
        </w:rPr>
        <w:t>Модуль устойчивости сеанса (</w:t>
      </w:r>
      <w:proofErr w:type="spellStart"/>
      <w:r w:rsidRPr="00A66D5A">
        <w:rPr>
          <w:rFonts w:eastAsia="Times New Roman"/>
          <w:color w:val="000000" w:themeColor="text1"/>
          <w:lang w:eastAsia="ru-BY"/>
        </w:rPr>
        <w:t>DontDestroy</w:t>
      </w:r>
      <w:proofErr w:type="spellEnd"/>
      <w:r w:rsidRPr="00A66D5A">
        <w:rPr>
          <w:rFonts w:eastAsia="Times New Roman"/>
          <w:color w:val="000000" w:themeColor="text1"/>
          <w:lang w:eastAsia="ru-BY"/>
        </w:rPr>
        <w:t>) Обеспечивает сохранение ключевых объектов при переходе между сценами, таких как настройки звука или текущая локация, чтобы пользовательский опыт оставался непрерывным.</w:t>
      </w:r>
    </w:p>
    <w:p w14:paraId="35A5E83D" w14:textId="6F3B295E" w:rsidR="00E9796F" w:rsidRPr="00A66D5A" w:rsidRDefault="00E9796F" w:rsidP="00E9796F">
      <w:pPr>
        <w:spacing w:before="100" w:beforeAutospacing="1" w:after="100" w:afterAutospacing="1" w:line="240" w:lineRule="auto"/>
        <w:jc w:val="left"/>
        <w:rPr>
          <w:rFonts w:eastAsia="Times New Roman"/>
          <w:color w:val="000000" w:themeColor="text1"/>
          <w:lang w:eastAsia="ru-BY"/>
        </w:rPr>
      </w:pPr>
      <w:r w:rsidRPr="00A66D5A">
        <w:rPr>
          <w:rFonts w:eastAsia="Times New Roman"/>
          <w:color w:val="000000" w:themeColor="text1"/>
          <w:lang w:eastAsia="ru-BY"/>
        </w:rPr>
        <w:t>Модуль перемещения (</w:t>
      </w:r>
      <w:proofErr w:type="spellStart"/>
      <w:r w:rsidRPr="00A66D5A">
        <w:rPr>
          <w:rFonts w:eastAsia="Times New Roman"/>
          <w:color w:val="000000" w:themeColor="text1"/>
          <w:lang w:eastAsia="ru-BY"/>
        </w:rPr>
        <w:t>FPSMovement</w:t>
      </w:r>
      <w:proofErr w:type="spellEnd"/>
      <w:r w:rsidRPr="00A66D5A">
        <w:rPr>
          <w:rFonts w:eastAsia="Times New Roman"/>
          <w:color w:val="000000" w:themeColor="text1"/>
          <w:lang w:eastAsia="ru-BY"/>
        </w:rPr>
        <w:t>) Реализует перемещение пользователя по виртуальному пространству музея с помощью клавиатуры, обеспечивая свободную навигацию по залам.</w:t>
      </w:r>
    </w:p>
    <w:p w14:paraId="38CB331E" w14:textId="4BAEEE9D" w:rsidR="00E9796F" w:rsidRPr="00A66D5A" w:rsidRDefault="00E9796F" w:rsidP="00E9796F">
      <w:pPr>
        <w:spacing w:before="100" w:beforeAutospacing="1" w:after="100" w:afterAutospacing="1" w:line="240" w:lineRule="auto"/>
        <w:jc w:val="left"/>
        <w:rPr>
          <w:rFonts w:eastAsia="Times New Roman"/>
          <w:color w:val="000000" w:themeColor="text1"/>
          <w:lang w:eastAsia="ru-BY"/>
        </w:rPr>
      </w:pPr>
      <w:r w:rsidRPr="00A66D5A">
        <w:rPr>
          <w:rFonts w:eastAsia="Times New Roman"/>
          <w:color w:val="000000" w:themeColor="text1"/>
          <w:lang w:eastAsia="ru-BY"/>
        </w:rPr>
        <w:t>Модуль управления обзором (</w:t>
      </w:r>
      <w:proofErr w:type="spellStart"/>
      <w:r w:rsidRPr="00A66D5A">
        <w:rPr>
          <w:rFonts w:eastAsia="Times New Roman"/>
          <w:color w:val="000000" w:themeColor="text1"/>
          <w:lang w:eastAsia="ru-BY"/>
        </w:rPr>
        <w:t>MouseLook</w:t>
      </w:r>
      <w:proofErr w:type="spellEnd"/>
      <w:r w:rsidRPr="00A66D5A">
        <w:rPr>
          <w:rFonts w:eastAsia="Times New Roman"/>
          <w:color w:val="000000" w:themeColor="text1"/>
          <w:lang w:eastAsia="ru-BY"/>
        </w:rPr>
        <w:t>) Отвечает за управление камерой с помощью мыши, позволяя пользователю осматривать экспонаты под разными углами и взаимодействовать с пространством.</w:t>
      </w:r>
    </w:p>
    <w:p w14:paraId="6674E043" w14:textId="25BD9BC8" w:rsidR="00E9796F" w:rsidRPr="00A66D5A" w:rsidRDefault="00E9796F" w:rsidP="00E9796F">
      <w:pPr>
        <w:spacing w:before="100" w:beforeAutospacing="1" w:after="100" w:afterAutospacing="1" w:line="240" w:lineRule="auto"/>
        <w:jc w:val="left"/>
        <w:rPr>
          <w:rFonts w:eastAsia="Times New Roman"/>
          <w:color w:val="000000" w:themeColor="text1"/>
          <w:lang w:eastAsia="ru-BY"/>
        </w:rPr>
      </w:pPr>
      <w:r w:rsidRPr="00A66D5A">
        <w:rPr>
          <w:rFonts w:eastAsia="Times New Roman"/>
          <w:color w:val="000000" w:themeColor="text1"/>
          <w:lang w:eastAsia="ru-BY"/>
        </w:rPr>
        <w:t>Модуль интерфейса (</w:t>
      </w:r>
      <w:proofErr w:type="spellStart"/>
      <w:r w:rsidRPr="00A66D5A">
        <w:rPr>
          <w:rFonts w:eastAsia="Times New Roman"/>
          <w:color w:val="000000" w:themeColor="text1"/>
          <w:lang w:eastAsia="ru-BY"/>
        </w:rPr>
        <w:t>menu</w:t>
      </w:r>
      <w:proofErr w:type="spellEnd"/>
      <w:r w:rsidRPr="00A66D5A">
        <w:rPr>
          <w:rFonts w:eastAsia="Times New Roman"/>
          <w:color w:val="000000" w:themeColor="text1"/>
          <w:lang w:eastAsia="ru-BY"/>
        </w:rPr>
        <w:t>) Управляет отображением главного меню, переходами между сценами, визуальными элементами интерфейса и взаимодействием с кнопками.</w:t>
      </w:r>
    </w:p>
    <w:p w14:paraId="2CCC466E" w14:textId="2273E387" w:rsidR="00E9796F" w:rsidRPr="00A66D5A" w:rsidRDefault="00E9796F" w:rsidP="00E9796F">
      <w:pPr>
        <w:spacing w:before="100" w:beforeAutospacing="1" w:after="100" w:afterAutospacing="1" w:line="240" w:lineRule="auto"/>
        <w:jc w:val="left"/>
        <w:rPr>
          <w:rFonts w:eastAsia="Times New Roman"/>
          <w:color w:val="000000" w:themeColor="text1"/>
          <w:lang w:eastAsia="ru-BY"/>
        </w:rPr>
      </w:pPr>
      <w:r w:rsidRPr="00A66D5A">
        <w:rPr>
          <w:rFonts w:eastAsia="Times New Roman"/>
          <w:color w:val="000000" w:themeColor="text1"/>
          <w:lang w:eastAsia="ru-BY"/>
        </w:rPr>
        <w:t>Модуль информации об объектах (</w:t>
      </w:r>
      <w:proofErr w:type="spellStart"/>
      <w:r w:rsidRPr="00A66D5A">
        <w:rPr>
          <w:rFonts w:eastAsia="Times New Roman"/>
          <w:color w:val="000000" w:themeColor="text1"/>
          <w:lang w:eastAsia="ru-BY"/>
        </w:rPr>
        <w:t>ObjectInfo</w:t>
      </w:r>
      <w:proofErr w:type="spellEnd"/>
      <w:r w:rsidRPr="00A66D5A">
        <w:rPr>
          <w:rFonts w:eastAsia="Times New Roman"/>
          <w:color w:val="000000" w:themeColor="text1"/>
          <w:lang w:eastAsia="ru-BY"/>
        </w:rPr>
        <w:t>) Отвечает за отображение всплывающих карточек с описанием экспонатов при наведении или клике. Включает данные об авторе, дате создания и историческом контексте.</w:t>
      </w:r>
    </w:p>
    <w:p w14:paraId="33B6A681" w14:textId="72F28269" w:rsidR="00E9796F" w:rsidRPr="00A66D5A" w:rsidRDefault="00E9796F" w:rsidP="00E9796F">
      <w:pPr>
        <w:spacing w:before="100" w:beforeAutospacing="1" w:after="100" w:afterAutospacing="1" w:line="240" w:lineRule="auto"/>
        <w:jc w:val="left"/>
        <w:rPr>
          <w:rFonts w:eastAsia="Times New Roman"/>
          <w:color w:val="000000" w:themeColor="text1"/>
          <w:lang w:eastAsia="ru-BY"/>
        </w:rPr>
      </w:pPr>
      <w:r w:rsidRPr="00A66D5A">
        <w:rPr>
          <w:rFonts w:eastAsia="Times New Roman"/>
          <w:color w:val="000000" w:themeColor="text1"/>
          <w:lang w:eastAsia="ru-BY"/>
        </w:rPr>
        <w:t>Модуль управления звуком (</w:t>
      </w:r>
      <w:proofErr w:type="spellStart"/>
      <w:r w:rsidRPr="00A66D5A">
        <w:rPr>
          <w:rFonts w:eastAsia="Times New Roman"/>
          <w:color w:val="000000" w:themeColor="text1"/>
          <w:lang w:eastAsia="ru-BY"/>
        </w:rPr>
        <w:t>Volume</w:t>
      </w:r>
      <w:proofErr w:type="spellEnd"/>
      <w:r w:rsidRPr="00A66D5A">
        <w:rPr>
          <w:rFonts w:eastAsia="Times New Roman"/>
          <w:color w:val="000000" w:themeColor="text1"/>
          <w:lang w:eastAsia="ru-BY"/>
        </w:rPr>
        <w:t>) Обеспечивает настройку громкости фоновой музыки и звуковых эффектов, доступную через панель настроек.</w:t>
      </w:r>
    </w:p>
    <w:p w14:paraId="03C68F2D" w14:textId="2D15BBD4" w:rsidR="008C55BD" w:rsidRPr="00E9796F" w:rsidRDefault="00E9796F" w:rsidP="00DE45A1">
      <w:pPr>
        <w:pStyle w:val="a9"/>
        <w:spacing w:after="100" w:afterAutospacing="1" w:line="360" w:lineRule="exact"/>
        <w:rPr>
          <w:b/>
          <w:bCs/>
        </w:rPr>
      </w:pPr>
      <w:r w:rsidRPr="00FD287C">
        <w:rPr>
          <w:b/>
          <w:bCs/>
        </w:rPr>
        <w:t>3.</w:t>
      </w:r>
      <w:r w:rsidR="00A66D5A">
        <w:rPr>
          <w:b/>
          <w:bCs/>
          <w:lang w:val="ru-RU"/>
        </w:rPr>
        <w:t>3</w:t>
      </w:r>
      <w:r w:rsidRPr="00FD287C">
        <w:rPr>
          <w:b/>
          <w:bCs/>
        </w:rPr>
        <w:t xml:space="preserve"> Структура и описание процедур и функций</w:t>
      </w:r>
    </w:p>
    <w:p w14:paraId="35D37DE5" w14:textId="77777777" w:rsidR="00DE45A1" w:rsidRDefault="00DE45A1" w:rsidP="00DE45A1">
      <w:pPr>
        <w:jc w:val="left"/>
        <w:rPr>
          <w:rFonts w:eastAsia="Times New Roman"/>
          <w:lang w:eastAsia="ru-BY"/>
        </w:rPr>
      </w:pPr>
      <w:proofErr w:type="spellStart"/>
      <w:r w:rsidRPr="00DE45A1">
        <w:rPr>
          <w:rFonts w:eastAsia="Times New Roman"/>
          <w:lang w:eastAsia="ru-BY"/>
        </w:rPr>
        <w:t>Awake</w:t>
      </w:r>
      <w:proofErr w:type="spellEnd"/>
      <w:r w:rsidRPr="00DE45A1">
        <w:rPr>
          <w:rFonts w:eastAsia="Times New Roman"/>
          <w:lang w:eastAsia="ru-BY"/>
        </w:rPr>
        <w:t xml:space="preserve">() — сохраняет объект при смене сцен, чтобы настройки (например, громкость) не сбрасывались в Модуле </w:t>
      </w:r>
      <w:proofErr w:type="spellStart"/>
      <w:r w:rsidRPr="00DE45A1">
        <w:rPr>
          <w:rFonts w:eastAsia="Times New Roman"/>
          <w:lang w:eastAsia="ru-BY"/>
        </w:rPr>
        <w:t>DontDestroy</w:t>
      </w:r>
      <w:proofErr w:type="spellEnd"/>
      <w:r w:rsidRPr="00DE45A1">
        <w:rPr>
          <w:rFonts w:eastAsia="Times New Roman"/>
          <w:lang w:eastAsia="ru-BY"/>
        </w:rPr>
        <w:t>.</w:t>
      </w:r>
    </w:p>
    <w:p w14:paraId="0D9197C8" w14:textId="77777777" w:rsidR="00DE45A1" w:rsidRDefault="00DE45A1" w:rsidP="00DE45A1">
      <w:pPr>
        <w:jc w:val="left"/>
        <w:rPr>
          <w:rFonts w:eastAsia="Times New Roman"/>
          <w:lang w:eastAsia="ru-BY"/>
        </w:rPr>
      </w:pPr>
      <w:r w:rsidRPr="00DE45A1">
        <w:rPr>
          <w:rFonts w:eastAsia="Times New Roman"/>
          <w:lang w:eastAsia="ru-BY"/>
        </w:rPr>
        <w:t xml:space="preserve"> </w:t>
      </w:r>
      <w:proofErr w:type="spellStart"/>
      <w:r w:rsidRPr="00DE45A1">
        <w:rPr>
          <w:rFonts w:eastAsia="Times New Roman"/>
          <w:lang w:eastAsia="ru-BY"/>
        </w:rPr>
        <w:t>OnEnable</w:t>
      </w:r>
      <w:proofErr w:type="spellEnd"/>
      <w:r w:rsidRPr="00DE45A1">
        <w:rPr>
          <w:rFonts w:eastAsia="Times New Roman"/>
          <w:lang w:eastAsia="ru-BY"/>
        </w:rPr>
        <w:t xml:space="preserve">() — проверяет актуальность сохранённых данных при повторной активации объекта в Модуле </w:t>
      </w:r>
      <w:proofErr w:type="spellStart"/>
      <w:r w:rsidRPr="00DE45A1">
        <w:rPr>
          <w:rFonts w:eastAsia="Times New Roman"/>
          <w:lang w:eastAsia="ru-BY"/>
        </w:rPr>
        <w:t>DontDestroy</w:t>
      </w:r>
      <w:proofErr w:type="spellEnd"/>
      <w:r w:rsidRPr="00DE45A1">
        <w:rPr>
          <w:rFonts w:eastAsia="Times New Roman"/>
          <w:lang w:eastAsia="ru-BY"/>
        </w:rPr>
        <w:t xml:space="preserve">. </w:t>
      </w:r>
    </w:p>
    <w:p w14:paraId="2578821D" w14:textId="77777777" w:rsidR="00DE45A1" w:rsidRPr="00DE45A1" w:rsidRDefault="00DE45A1" w:rsidP="00DE45A1">
      <w:pPr>
        <w:jc w:val="left"/>
        <w:rPr>
          <w:rFonts w:eastAsia="Times New Roman"/>
          <w:lang w:eastAsia="ru-BY"/>
        </w:rPr>
      </w:pPr>
      <w:r w:rsidRPr="00DE45A1">
        <w:rPr>
          <w:rFonts w:eastAsia="Times New Roman"/>
          <w:lang w:eastAsia="ru-BY"/>
        </w:rPr>
        <w:t xml:space="preserve">Update() — отслеживает состояние сохранённых параметров и синхронизирует их между сценами в Модуле </w:t>
      </w:r>
      <w:proofErr w:type="spellStart"/>
      <w:r w:rsidRPr="00DE45A1">
        <w:rPr>
          <w:rFonts w:eastAsia="Times New Roman"/>
          <w:lang w:eastAsia="ru-BY"/>
        </w:rPr>
        <w:t>DontDestroy</w:t>
      </w:r>
      <w:proofErr w:type="spellEnd"/>
      <w:r w:rsidRPr="00DE45A1">
        <w:rPr>
          <w:rFonts w:eastAsia="Times New Roman"/>
          <w:lang w:eastAsia="ru-BY"/>
        </w:rPr>
        <w:t>.</w:t>
      </w:r>
    </w:p>
    <w:p w14:paraId="1B245DB1" w14:textId="77777777" w:rsidR="00DE45A1" w:rsidRDefault="00DE45A1" w:rsidP="00DE45A1">
      <w:pPr>
        <w:jc w:val="left"/>
        <w:rPr>
          <w:rFonts w:eastAsia="Times New Roman"/>
          <w:lang w:eastAsia="ru-BY"/>
        </w:rPr>
      </w:pPr>
      <w:r w:rsidRPr="00DE45A1">
        <w:rPr>
          <w:rFonts w:eastAsia="Times New Roman"/>
          <w:lang w:eastAsia="ru-BY"/>
        </w:rPr>
        <w:t xml:space="preserve">Start() — инициализирует компонент </w:t>
      </w:r>
      <w:proofErr w:type="spellStart"/>
      <w:r w:rsidRPr="00DE45A1">
        <w:rPr>
          <w:rFonts w:eastAsia="Times New Roman"/>
          <w:lang w:eastAsia="ru-BY"/>
        </w:rPr>
        <w:t>CharacterController</w:t>
      </w:r>
      <w:proofErr w:type="spellEnd"/>
      <w:r w:rsidRPr="00DE45A1">
        <w:rPr>
          <w:rFonts w:eastAsia="Times New Roman"/>
          <w:lang w:eastAsia="ru-BY"/>
        </w:rPr>
        <w:t xml:space="preserve"> и получает ссылку на </w:t>
      </w:r>
      <w:proofErr w:type="spellStart"/>
      <w:r w:rsidRPr="00DE45A1">
        <w:rPr>
          <w:rFonts w:eastAsia="Times New Roman"/>
          <w:lang w:eastAsia="ru-BY"/>
        </w:rPr>
        <w:t>MouseLook</w:t>
      </w:r>
      <w:proofErr w:type="spellEnd"/>
      <w:r w:rsidRPr="00DE45A1">
        <w:rPr>
          <w:rFonts w:eastAsia="Times New Roman"/>
          <w:lang w:eastAsia="ru-BY"/>
        </w:rPr>
        <w:t xml:space="preserve"> в Модуле </w:t>
      </w:r>
      <w:proofErr w:type="spellStart"/>
      <w:r w:rsidRPr="00DE45A1">
        <w:rPr>
          <w:rFonts w:eastAsia="Times New Roman"/>
          <w:lang w:eastAsia="ru-BY"/>
        </w:rPr>
        <w:t>FPSMovement</w:t>
      </w:r>
      <w:proofErr w:type="spellEnd"/>
      <w:r w:rsidRPr="00DE45A1">
        <w:rPr>
          <w:rFonts w:eastAsia="Times New Roman"/>
          <w:lang w:eastAsia="ru-BY"/>
        </w:rPr>
        <w:t xml:space="preserve">. </w:t>
      </w:r>
    </w:p>
    <w:p w14:paraId="5D2B09E5" w14:textId="77777777" w:rsidR="00DE45A1" w:rsidRDefault="00DE45A1" w:rsidP="00DE45A1">
      <w:pPr>
        <w:jc w:val="left"/>
        <w:rPr>
          <w:rFonts w:eastAsia="Times New Roman"/>
          <w:lang w:eastAsia="ru-BY"/>
        </w:rPr>
      </w:pPr>
      <w:r w:rsidRPr="00DE45A1">
        <w:rPr>
          <w:rFonts w:eastAsia="Times New Roman"/>
          <w:lang w:eastAsia="ru-BY"/>
        </w:rPr>
        <w:t xml:space="preserve">Update() — реализует перемещение игрока по залам музея: считывает ввод с клавиатуры, формирует вектор движения, применяет гравитацию и перемещает объект через </w:t>
      </w:r>
      <w:proofErr w:type="spellStart"/>
      <w:r w:rsidRPr="00DE45A1">
        <w:rPr>
          <w:rFonts w:eastAsia="Times New Roman"/>
          <w:lang w:eastAsia="ru-BY"/>
        </w:rPr>
        <w:t>CharacterController.Move</w:t>
      </w:r>
      <w:proofErr w:type="spellEnd"/>
      <w:r w:rsidRPr="00DE45A1">
        <w:rPr>
          <w:rFonts w:eastAsia="Times New Roman"/>
          <w:lang w:eastAsia="ru-BY"/>
        </w:rPr>
        <w:t xml:space="preserve">() в Модуле </w:t>
      </w:r>
      <w:proofErr w:type="spellStart"/>
      <w:r w:rsidRPr="00DE45A1">
        <w:rPr>
          <w:rFonts w:eastAsia="Times New Roman"/>
          <w:lang w:eastAsia="ru-BY"/>
        </w:rPr>
        <w:t>FPSMovement</w:t>
      </w:r>
      <w:proofErr w:type="spellEnd"/>
      <w:r w:rsidRPr="00DE45A1">
        <w:rPr>
          <w:rFonts w:eastAsia="Times New Roman"/>
          <w:lang w:eastAsia="ru-BY"/>
        </w:rPr>
        <w:t xml:space="preserve">. </w:t>
      </w:r>
    </w:p>
    <w:p w14:paraId="572771AE" w14:textId="77777777" w:rsidR="00DE45A1" w:rsidRDefault="00DE45A1" w:rsidP="00DE45A1">
      <w:pPr>
        <w:jc w:val="left"/>
        <w:rPr>
          <w:rFonts w:eastAsia="Times New Roman"/>
          <w:lang w:eastAsia="ru-BY"/>
        </w:rPr>
      </w:pPr>
      <w:proofErr w:type="spellStart"/>
      <w:r w:rsidRPr="00DE45A1">
        <w:rPr>
          <w:rFonts w:eastAsia="Times New Roman"/>
          <w:lang w:eastAsia="ru-BY"/>
        </w:rPr>
        <w:t>FixedUpdate</w:t>
      </w:r>
      <w:proofErr w:type="spellEnd"/>
      <w:r w:rsidRPr="00DE45A1">
        <w:rPr>
          <w:rFonts w:eastAsia="Times New Roman"/>
          <w:lang w:eastAsia="ru-BY"/>
        </w:rPr>
        <w:t xml:space="preserve">() — обеспечивает плавное движение и корректное взаимодействие с физикой в Модуле </w:t>
      </w:r>
      <w:proofErr w:type="spellStart"/>
      <w:r w:rsidRPr="00DE45A1">
        <w:rPr>
          <w:rFonts w:eastAsia="Times New Roman"/>
          <w:lang w:eastAsia="ru-BY"/>
        </w:rPr>
        <w:t>FPSMovement</w:t>
      </w:r>
      <w:proofErr w:type="spellEnd"/>
      <w:r w:rsidRPr="00DE45A1">
        <w:rPr>
          <w:rFonts w:eastAsia="Times New Roman"/>
          <w:lang w:eastAsia="ru-BY"/>
        </w:rPr>
        <w:t>.</w:t>
      </w:r>
    </w:p>
    <w:p w14:paraId="1F40F1BC" w14:textId="77777777" w:rsidR="00DE45A1" w:rsidRPr="00DE45A1" w:rsidRDefault="00DE45A1" w:rsidP="00DE45A1">
      <w:pPr>
        <w:jc w:val="left"/>
        <w:rPr>
          <w:rFonts w:eastAsia="Times New Roman"/>
          <w:lang w:eastAsia="ru-BY"/>
        </w:rPr>
      </w:pPr>
      <w:proofErr w:type="spellStart"/>
      <w:r w:rsidRPr="00DE45A1">
        <w:rPr>
          <w:rFonts w:eastAsia="Times New Roman"/>
          <w:lang w:eastAsia="ru-BY"/>
        </w:rPr>
        <w:t>Jump</w:t>
      </w:r>
      <w:proofErr w:type="spellEnd"/>
      <w:r w:rsidRPr="00DE45A1">
        <w:rPr>
          <w:rFonts w:eastAsia="Times New Roman"/>
          <w:lang w:eastAsia="ru-BY"/>
        </w:rPr>
        <w:t xml:space="preserve">() — реализует возможность прыжка в Модуле </w:t>
      </w:r>
      <w:proofErr w:type="spellStart"/>
      <w:r w:rsidRPr="00DE45A1">
        <w:rPr>
          <w:rFonts w:eastAsia="Times New Roman"/>
          <w:lang w:eastAsia="ru-BY"/>
        </w:rPr>
        <w:t>FPSMovement</w:t>
      </w:r>
      <w:proofErr w:type="spellEnd"/>
      <w:r w:rsidRPr="00DE45A1">
        <w:rPr>
          <w:rFonts w:eastAsia="Times New Roman"/>
          <w:lang w:eastAsia="ru-BY"/>
        </w:rPr>
        <w:t>.</w:t>
      </w:r>
    </w:p>
    <w:p w14:paraId="198684C1" w14:textId="77777777" w:rsidR="00DE45A1" w:rsidRDefault="00DE45A1" w:rsidP="00DE45A1">
      <w:pPr>
        <w:jc w:val="left"/>
        <w:rPr>
          <w:rFonts w:eastAsia="Times New Roman"/>
          <w:lang w:eastAsia="ru-BY"/>
        </w:rPr>
      </w:pPr>
      <w:r w:rsidRPr="00DE45A1">
        <w:rPr>
          <w:rFonts w:eastAsia="Times New Roman"/>
          <w:lang w:eastAsia="ru-BY"/>
        </w:rPr>
        <w:lastRenderedPageBreak/>
        <w:t xml:space="preserve">Start() — инициализирует параметры обзора камеры в Модуле </w:t>
      </w:r>
      <w:proofErr w:type="spellStart"/>
      <w:r w:rsidRPr="00DE45A1">
        <w:rPr>
          <w:rFonts w:eastAsia="Times New Roman"/>
          <w:lang w:eastAsia="ru-BY"/>
        </w:rPr>
        <w:t>MouseLook</w:t>
      </w:r>
      <w:proofErr w:type="spellEnd"/>
      <w:r w:rsidRPr="00DE45A1">
        <w:rPr>
          <w:rFonts w:eastAsia="Times New Roman"/>
          <w:lang w:eastAsia="ru-BY"/>
        </w:rPr>
        <w:t xml:space="preserve">. Update() — управляет вращением камеры с помощью мыши, позволяя осматривать экспонаты под разными углами в Модуле </w:t>
      </w:r>
      <w:proofErr w:type="spellStart"/>
      <w:r w:rsidRPr="00DE45A1">
        <w:rPr>
          <w:rFonts w:eastAsia="Times New Roman"/>
          <w:lang w:eastAsia="ru-BY"/>
        </w:rPr>
        <w:t>MouseLook</w:t>
      </w:r>
      <w:proofErr w:type="spellEnd"/>
      <w:r w:rsidRPr="00DE45A1">
        <w:rPr>
          <w:rFonts w:eastAsia="Times New Roman"/>
          <w:lang w:eastAsia="ru-BY"/>
        </w:rPr>
        <w:t xml:space="preserve">. </w:t>
      </w:r>
    </w:p>
    <w:p w14:paraId="589F9037" w14:textId="77777777" w:rsidR="00DE45A1" w:rsidRDefault="00DE45A1" w:rsidP="00DE45A1">
      <w:pPr>
        <w:jc w:val="left"/>
        <w:rPr>
          <w:rFonts w:eastAsia="Times New Roman"/>
          <w:lang w:eastAsia="ru-BY"/>
        </w:rPr>
      </w:pPr>
      <w:proofErr w:type="spellStart"/>
      <w:r w:rsidRPr="00DE45A1">
        <w:rPr>
          <w:rFonts w:eastAsia="Times New Roman"/>
          <w:lang w:eastAsia="ru-BY"/>
        </w:rPr>
        <w:t>LateUpdate</w:t>
      </w:r>
      <w:proofErr w:type="spellEnd"/>
      <w:r w:rsidRPr="00DE45A1">
        <w:rPr>
          <w:rFonts w:eastAsia="Times New Roman"/>
          <w:lang w:eastAsia="ru-BY"/>
        </w:rPr>
        <w:t xml:space="preserve">() — корректирует положение камеры после всех расчётов движения, чтобы избежать рывков в Модуле </w:t>
      </w:r>
      <w:proofErr w:type="spellStart"/>
      <w:r w:rsidRPr="00DE45A1">
        <w:rPr>
          <w:rFonts w:eastAsia="Times New Roman"/>
          <w:lang w:eastAsia="ru-BY"/>
        </w:rPr>
        <w:t>MouseLook</w:t>
      </w:r>
      <w:proofErr w:type="spellEnd"/>
      <w:r w:rsidRPr="00DE45A1">
        <w:rPr>
          <w:rFonts w:eastAsia="Times New Roman"/>
          <w:lang w:eastAsia="ru-BY"/>
        </w:rPr>
        <w:t xml:space="preserve">. </w:t>
      </w:r>
    </w:p>
    <w:p w14:paraId="7C6C7F58" w14:textId="77777777" w:rsidR="00DE45A1" w:rsidRPr="00DE45A1" w:rsidRDefault="00DE45A1" w:rsidP="00DE45A1">
      <w:pPr>
        <w:jc w:val="left"/>
        <w:rPr>
          <w:rFonts w:eastAsia="Times New Roman"/>
          <w:lang w:eastAsia="ru-BY"/>
        </w:rPr>
      </w:pPr>
      <w:proofErr w:type="spellStart"/>
      <w:r w:rsidRPr="00DE45A1">
        <w:rPr>
          <w:rFonts w:eastAsia="Times New Roman"/>
          <w:lang w:eastAsia="ru-BY"/>
        </w:rPr>
        <w:t>ResetView</w:t>
      </w:r>
      <w:proofErr w:type="spellEnd"/>
      <w:r w:rsidRPr="00DE45A1">
        <w:rPr>
          <w:rFonts w:eastAsia="Times New Roman"/>
          <w:lang w:eastAsia="ru-BY"/>
        </w:rPr>
        <w:t xml:space="preserve">() — возвращает камеру в исходное положение в Модуле </w:t>
      </w:r>
      <w:proofErr w:type="spellStart"/>
      <w:r w:rsidRPr="00DE45A1">
        <w:rPr>
          <w:rFonts w:eastAsia="Times New Roman"/>
          <w:lang w:eastAsia="ru-BY"/>
        </w:rPr>
        <w:t>MouseLook</w:t>
      </w:r>
      <w:proofErr w:type="spellEnd"/>
      <w:r w:rsidRPr="00DE45A1">
        <w:rPr>
          <w:rFonts w:eastAsia="Times New Roman"/>
          <w:lang w:eastAsia="ru-BY"/>
        </w:rPr>
        <w:t>.</w:t>
      </w:r>
    </w:p>
    <w:p w14:paraId="695E4C5A" w14:textId="77777777" w:rsidR="00DE45A1" w:rsidRDefault="00DE45A1" w:rsidP="00DE45A1">
      <w:pPr>
        <w:jc w:val="left"/>
        <w:rPr>
          <w:rFonts w:eastAsia="Times New Roman"/>
          <w:lang w:eastAsia="ru-BY"/>
        </w:rPr>
      </w:pPr>
      <w:r w:rsidRPr="00DE45A1">
        <w:rPr>
          <w:rFonts w:eastAsia="Times New Roman"/>
          <w:lang w:eastAsia="ru-BY"/>
        </w:rPr>
        <w:t xml:space="preserve">Start() — инициализирует состояние меню и связывает кнопки с обработчиками событий в Модуле </w:t>
      </w:r>
      <w:proofErr w:type="spellStart"/>
      <w:r w:rsidRPr="00DE45A1">
        <w:rPr>
          <w:rFonts w:eastAsia="Times New Roman"/>
          <w:lang w:eastAsia="ru-BY"/>
        </w:rPr>
        <w:t>Menu</w:t>
      </w:r>
      <w:proofErr w:type="spellEnd"/>
      <w:r w:rsidRPr="00DE45A1">
        <w:rPr>
          <w:rFonts w:eastAsia="Times New Roman"/>
          <w:lang w:eastAsia="ru-BY"/>
        </w:rPr>
        <w:t xml:space="preserve">. </w:t>
      </w:r>
    </w:p>
    <w:p w14:paraId="61A3FC6C" w14:textId="77777777" w:rsidR="00DE45A1" w:rsidRDefault="00DE45A1" w:rsidP="00DE45A1">
      <w:pPr>
        <w:jc w:val="left"/>
        <w:rPr>
          <w:rFonts w:eastAsia="Times New Roman"/>
          <w:lang w:eastAsia="ru-BY"/>
        </w:rPr>
      </w:pPr>
      <w:proofErr w:type="spellStart"/>
      <w:r w:rsidRPr="00DE45A1">
        <w:rPr>
          <w:rFonts w:eastAsia="Times New Roman"/>
          <w:lang w:eastAsia="ru-BY"/>
        </w:rPr>
        <w:t>OnMouseOver</w:t>
      </w:r>
      <w:proofErr w:type="spellEnd"/>
      <w:r w:rsidRPr="00DE45A1">
        <w:rPr>
          <w:rFonts w:eastAsia="Times New Roman"/>
          <w:lang w:eastAsia="ru-BY"/>
        </w:rPr>
        <w:t xml:space="preserve">() — вызывает отображение информационной карточки при наведении на экспонат в Модуле </w:t>
      </w:r>
      <w:proofErr w:type="spellStart"/>
      <w:r w:rsidRPr="00DE45A1">
        <w:rPr>
          <w:rFonts w:eastAsia="Times New Roman"/>
          <w:lang w:eastAsia="ru-BY"/>
        </w:rPr>
        <w:t>ObjectInfo</w:t>
      </w:r>
      <w:proofErr w:type="spellEnd"/>
      <w:r w:rsidRPr="00DE45A1">
        <w:rPr>
          <w:rFonts w:eastAsia="Times New Roman"/>
          <w:lang w:eastAsia="ru-BY"/>
        </w:rPr>
        <w:t xml:space="preserve">. </w:t>
      </w:r>
    </w:p>
    <w:p w14:paraId="6B17B25E" w14:textId="77777777" w:rsidR="00DE45A1" w:rsidRDefault="00DE45A1" w:rsidP="00DE45A1">
      <w:pPr>
        <w:jc w:val="left"/>
        <w:rPr>
          <w:rFonts w:eastAsia="Times New Roman"/>
          <w:lang w:eastAsia="ru-BY"/>
        </w:rPr>
      </w:pPr>
      <w:proofErr w:type="spellStart"/>
      <w:r w:rsidRPr="00DE45A1">
        <w:rPr>
          <w:rFonts w:eastAsia="Times New Roman"/>
          <w:lang w:eastAsia="ru-BY"/>
        </w:rPr>
        <w:t>OnTriggerEnter</w:t>
      </w:r>
      <w:proofErr w:type="spellEnd"/>
      <w:r w:rsidRPr="00DE45A1">
        <w:rPr>
          <w:rFonts w:eastAsia="Times New Roman"/>
          <w:lang w:eastAsia="ru-BY"/>
        </w:rPr>
        <w:t xml:space="preserve">() — вызывает отображение информационной карточки при приближении к экспонату в Модуле </w:t>
      </w:r>
      <w:proofErr w:type="spellStart"/>
      <w:r w:rsidRPr="00DE45A1">
        <w:rPr>
          <w:rFonts w:eastAsia="Times New Roman"/>
          <w:lang w:eastAsia="ru-BY"/>
        </w:rPr>
        <w:t>ObjectInfo</w:t>
      </w:r>
      <w:proofErr w:type="spellEnd"/>
      <w:r w:rsidRPr="00DE45A1">
        <w:rPr>
          <w:rFonts w:eastAsia="Times New Roman"/>
          <w:lang w:eastAsia="ru-BY"/>
        </w:rPr>
        <w:t xml:space="preserve">. </w:t>
      </w:r>
    </w:p>
    <w:p w14:paraId="0722B903" w14:textId="77777777" w:rsidR="00DE45A1" w:rsidRPr="00DE45A1" w:rsidRDefault="00DE45A1" w:rsidP="00DE45A1">
      <w:pPr>
        <w:jc w:val="left"/>
        <w:rPr>
          <w:rFonts w:eastAsia="Times New Roman"/>
          <w:lang w:eastAsia="ru-BY"/>
        </w:rPr>
      </w:pPr>
      <w:proofErr w:type="spellStart"/>
      <w:r w:rsidRPr="00DE45A1">
        <w:rPr>
          <w:rFonts w:eastAsia="Times New Roman"/>
          <w:lang w:eastAsia="ru-BY"/>
        </w:rPr>
        <w:t>ShowDetailedInfo</w:t>
      </w:r>
      <w:proofErr w:type="spellEnd"/>
      <w:r w:rsidRPr="00DE45A1">
        <w:rPr>
          <w:rFonts w:eastAsia="Times New Roman"/>
          <w:lang w:eastAsia="ru-BY"/>
        </w:rPr>
        <w:t xml:space="preserve">() — открывает расширенное описание экспоната в отдельной панели в Модуле </w:t>
      </w:r>
      <w:proofErr w:type="spellStart"/>
      <w:r w:rsidRPr="00DE45A1">
        <w:rPr>
          <w:rFonts w:eastAsia="Times New Roman"/>
          <w:lang w:eastAsia="ru-BY"/>
        </w:rPr>
        <w:t>ObjectInfo</w:t>
      </w:r>
      <w:proofErr w:type="spellEnd"/>
      <w:r w:rsidRPr="00DE45A1">
        <w:rPr>
          <w:rFonts w:eastAsia="Times New Roman"/>
          <w:lang w:eastAsia="ru-BY"/>
        </w:rPr>
        <w:t>.</w:t>
      </w:r>
    </w:p>
    <w:p w14:paraId="5A205B1D" w14:textId="77777777" w:rsidR="00DE45A1" w:rsidRDefault="00DE45A1" w:rsidP="00DE45A1">
      <w:pPr>
        <w:jc w:val="left"/>
        <w:rPr>
          <w:rFonts w:eastAsia="Times New Roman"/>
          <w:lang w:eastAsia="ru-BY"/>
        </w:rPr>
      </w:pPr>
      <w:r w:rsidRPr="00DE45A1">
        <w:rPr>
          <w:rFonts w:eastAsia="Times New Roman"/>
          <w:lang w:eastAsia="ru-BY"/>
        </w:rPr>
        <w:t xml:space="preserve">Start() — загружает сохранённое значение громкости из </w:t>
      </w:r>
      <w:proofErr w:type="spellStart"/>
      <w:r w:rsidRPr="00DE45A1">
        <w:rPr>
          <w:rFonts w:eastAsia="Times New Roman"/>
          <w:lang w:eastAsia="ru-BY"/>
        </w:rPr>
        <w:t>PlayerPrefs</w:t>
      </w:r>
      <w:proofErr w:type="spellEnd"/>
      <w:r w:rsidRPr="00DE45A1">
        <w:rPr>
          <w:rFonts w:eastAsia="Times New Roman"/>
          <w:lang w:eastAsia="ru-BY"/>
        </w:rPr>
        <w:t xml:space="preserve"> и применяет его к слайдеру в Модуле </w:t>
      </w:r>
      <w:proofErr w:type="spellStart"/>
      <w:r w:rsidRPr="00DE45A1">
        <w:rPr>
          <w:rFonts w:eastAsia="Times New Roman"/>
          <w:lang w:eastAsia="ru-BY"/>
        </w:rPr>
        <w:t>Volume</w:t>
      </w:r>
      <w:proofErr w:type="spellEnd"/>
      <w:r w:rsidRPr="00DE45A1">
        <w:rPr>
          <w:rFonts w:eastAsia="Times New Roman"/>
          <w:lang w:eastAsia="ru-BY"/>
        </w:rPr>
        <w:t>.</w:t>
      </w:r>
    </w:p>
    <w:p w14:paraId="26545C20" w14:textId="77777777" w:rsidR="00DE45A1" w:rsidRDefault="00DE45A1" w:rsidP="00DE45A1">
      <w:pPr>
        <w:jc w:val="left"/>
        <w:rPr>
          <w:rFonts w:eastAsia="Times New Roman"/>
          <w:lang w:eastAsia="ru-BY"/>
        </w:rPr>
      </w:pPr>
      <w:r w:rsidRPr="00DE45A1">
        <w:rPr>
          <w:rFonts w:eastAsia="Times New Roman"/>
          <w:lang w:eastAsia="ru-BY"/>
        </w:rPr>
        <w:t xml:space="preserve"> </w:t>
      </w:r>
      <w:proofErr w:type="spellStart"/>
      <w:r w:rsidRPr="00DE45A1">
        <w:rPr>
          <w:rFonts w:eastAsia="Times New Roman"/>
          <w:lang w:eastAsia="ru-BY"/>
        </w:rPr>
        <w:t>SaveVolume</w:t>
      </w:r>
      <w:proofErr w:type="spellEnd"/>
      <w:r w:rsidRPr="00DE45A1">
        <w:rPr>
          <w:rFonts w:eastAsia="Times New Roman"/>
          <w:lang w:eastAsia="ru-BY"/>
        </w:rPr>
        <w:t>(</w:t>
      </w:r>
      <w:proofErr w:type="spellStart"/>
      <w:r w:rsidRPr="00DE45A1">
        <w:rPr>
          <w:rFonts w:eastAsia="Times New Roman"/>
          <w:lang w:eastAsia="ru-BY"/>
        </w:rPr>
        <w:t>float</w:t>
      </w:r>
      <w:proofErr w:type="spellEnd"/>
      <w:r w:rsidRPr="00DE45A1">
        <w:rPr>
          <w:rFonts w:eastAsia="Times New Roman"/>
          <w:lang w:eastAsia="ru-BY"/>
        </w:rPr>
        <w:t xml:space="preserve"> </w:t>
      </w:r>
      <w:proofErr w:type="spellStart"/>
      <w:r w:rsidRPr="00DE45A1">
        <w:rPr>
          <w:rFonts w:eastAsia="Times New Roman"/>
          <w:lang w:eastAsia="ru-BY"/>
        </w:rPr>
        <w:t>value</w:t>
      </w:r>
      <w:proofErr w:type="spellEnd"/>
      <w:r w:rsidRPr="00DE45A1">
        <w:rPr>
          <w:rFonts w:eastAsia="Times New Roman"/>
          <w:lang w:eastAsia="ru-BY"/>
        </w:rPr>
        <w:t xml:space="preserve">) — сохраняет новое значение громкости при изменении положения слайдера в Модуле </w:t>
      </w:r>
      <w:proofErr w:type="spellStart"/>
      <w:r w:rsidRPr="00DE45A1">
        <w:rPr>
          <w:rFonts w:eastAsia="Times New Roman"/>
          <w:lang w:eastAsia="ru-BY"/>
        </w:rPr>
        <w:t>Volume</w:t>
      </w:r>
      <w:proofErr w:type="spellEnd"/>
      <w:r w:rsidRPr="00DE45A1">
        <w:rPr>
          <w:rFonts w:eastAsia="Times New Roman"/>
          <w:lang w:eastAsia="ru-BY"/>
        </w:rPr>
        <w:t xml:space="preserve">. </w:t>
      </w:r>
    </w:p>
    <w:p w14:paraId="0D5F0362" w14:textId="6266A175" w:rsidR="00DE45A1" w:rsidRDefault="00DE45A1" w:rsidP="00DE45A1">
      <w:pPr>
        <w:jc w:val="left"/>
        <w:rPr>
          <w:rFonts w:eastAsia="Times New Roman"/>
          <w:lang w:eastAsia="ru-BY"/>
        </w:rPr>
      </w:pPr>
      <w:proofErr w:type="spellStart"/>
      <w:r w:rsidRPr="00DE45A1">
        <w:rPr>
          <w:rFonts w:eastAsia="Times New Roman"/>
          <w:lang w:eastAsia="ru-BY"/>
        </w:rPr>
        <w:t>ApplyVolume</w:t>
      </w:r>
      <w:proofErr w:type="spellEnd"/>
      <w:r w:rsidRPr="00DE45A1">
        <w:rPr>
          <w:rFonts w:eastAsia="Times New Roman"/>
          <w:lang w:eastAsia="ru-BY"/>
        </w:rPr>
        <w:t xml:space="preserve">() — применяет сохранённое значение громкости ко всем активным источникам звука в Модуле </w:t>
      </w:r>
      <w:proofErr w:type="spellStart"/>
      <w:r w:rsidRPr="00DE45A1">
        <w:rPr>
          <w:rFonts w:eastAsia="Times New Roman"/>
          <w:lang w:eastAsia="ru-BY"/>
        </w:rPr>
        <w:t>Volume</w:t>
      </w:r>
      <w:proofErr w:type="spellEnd"/>
      <w:r w:rsidRPr="00DE45A1">
        <w:rPr>
          <w:rFonts w:eastAsia="Times New Roman"/>
          <w:lang w:eastAsia="ru-BY"/>
        </w:rPr>
        <w:t>.</w:t>
      </w:r>
    </w:p>
    <w:p w14:paraId="164D003D" w14:textId="77777777" w:rsidR="00DE45A1" w:rsidRDefault="00DE45A1" w:rsidP="00DE45A1">
      <w:pPr>
        <w:jc w:val="left"/>
        <w:rPr>
          <w:rFonts w:eastAsia="Times New Roman"/>
          <w:lang w:eastAsia="ru-BY"/>
        </w:rPr>
      </w:pPr>
    </w:p>
    <w:p w14:paraId="5C8ABA25" w14:textId="26830C21" w:rsidR="00BF0B40" w:rsidRDefault="00985EDB">
      <w:pPr>
        <w:rPr>
          <w:b/>
          <w:bCs/>
          <w:color w:val="000000" w:themeColor="text1"/>
          <w:szCs w:val="24"/>
          <w:lang w:val="ru-RU"/>
        </w:rPr>
      </w:pPr>
      <w:r w:rsidRPr="00BF0B40">
        <w:rPr>
          <w:b/>
          <w:bCs/>
          <w:color w:val="000000" w:themeColor="text1"/>
          <w:szCs w:val="24"/>
          <w:lang w:val="ru-RU"/>
        </w:rPr>
        <w:t>3.</w:t>
      </w:r>
      <w:r w:rsidR="00E36E9A">
        <w:rPr>
          <w:b/>
          <w:bCs/>
          <w:color w:val="000000" w:themeColor="text1"/>
          <w:szCs w:val="24"/>
          <w:lang w:val="ru-RU"/>
        </w:rPr>
        <w:t>4</w:t>
      </w:r>
      <w:r w:rsidRPr="00BF0B40">
        <w:rPr>
          <w:b/>
          <w:bCs/>
          <w:color w:val="000000" w:themeColor="text1"/>
          <w:szCs w:val="24"/>
          <w:lang w:val="ru-RU"/>
        </w:rPr>
        <w:t xml:space="preserve"> Спецификация проекта</w:t>
      </w:r>
    </w:p>
    <w:p w14:paraId="098EADF7" w14:textId="74032E95" w:rsidR="00BF0B40" w:rsidRPr="00B70690" w:rsidRDefault="00B70690">
      <w:pPr>
        <w:rPr>
          <w:color w:val="000000" w:themeColor="text1"/>
          <w:szCs w:val="24"/>
          <w:lang w:val="ru-RU"/>
        </w:rPr>
      </w:pPr>
      <w:r>
        <w:rPr>
          <w:color w:val="000000" w:themeColor="text1"/>
          <w:szCs w:val="24"/>
          <w:lang w:val="ru-RU"/>
        </w:rPr>
        <w:t>Таблица с полной таблицей файлов спецификации проекта находится в Приложении Г.</w:t>
      </w:r>
    </w:p>
    <w:p w14:paraId="0232FEFA" w14:textId="796C5EFC" w:rsidR="00985EDB" w:rsidRPr="00985EDB" w:rsidRDefault="00E36E9A" w:rsidP="00E36E9A">
      <w:pPr>
        <w:rPr>
          <w:rFonts w:eastAsia="Times New Roman"/>
          <w:b/>
          <w:bCs/>
          <w:sz w:val="32"/>
          <w:lang w:val="ru-RU" w:eastAsia="ru-RU"/>
        </w:rPr>
      </w:pPr>
      <w:r>
        <w:rPr>
          <w:rFonts w:eastAsia="Times New Roman"/>
          <w:b/>
          <w:bCs/>
          <w:sz w:val="32"/>
          <w:lang w:val="ru-RU" w:eastAsia="ru-RU"/>
        </w:rPr>
        <w:br w:type="page"/>
      </w:r>
    </w:p>
    <w:p w14:paraId="0393535C" w14:textId="77777777" w:rsidR="00EA4393" w:rsidRPr="00705D35" w:rsidRDefault="00EA4393" w:rsidP="00EA4393">
      <w:pPr>
        <w:tabs>
          <w:tab w:val="left" w:pos="3615"/>
        </w:tabs>
        <w:rPr>
          <w:b/>
          <w:bCs/>
        </w:rPr>
      </w:pPr>
      <w:r w:rsidRPr="00705D35">
        <w:rPr>
          <w:b/>
          <w:bCs/>
        </w:rPr>
        <w:lastRenderedPageBreak/>
        <w:t>4 Тестирование</w:t>
      </w:r>
    </w:p>
    <w:p w14:paraId="5B236B79" w14:textId="7A5D4536" w:rsidR="00E66B2D" w:rsidRPr="00E66B2D" w:rsidRDefault="00EC0ABB" w:rsidP="00E66B2D">
      <w:pPr>
        <w:rPr>
          <w:b/>
          <w:bCs/>
        </w:rPr>
      </w:pPr>
      <w:r w:rsidRPr="00F6681D">
        <w:rPr>
          <w:b/>
          <w:bCs/>
        </w:rPr>
        <w:t>4.</w:t>
      </w:r>
      <w:r w:rsidR="00E36E9A">
        <w:rPr>
          <w:b/>
          <w:bCs/>
          <w:lang w:val="ru-RU"/>
        </w:rPr>
        <w:t>1</w:t>
      </w:r>
      <w:r w:rsidRPr="00F6681D">
        <w:rPr>
          <w:b/>
          <w:bCs/>
        </w:rPr>
        <w:t xml:space="preserve"> Отчет о результатах тестирования</w:t>
      </w:r>
    </w:p>
    <w:p w14:paraId="79350F66" w14:textId="21C9A617" w:rsidR="00E66B2D" w:rsidRDefault="00E66B2D" w:rsidP="00080197">
      <w:pPr>
        <w:shd w:val="clear" w:color="auto" w:fill="FFFFFF"/>
        <w:ind w:firstLine="0"/>
        <w:jc w:val="left"/>
        <w:rPr>
          <w:rFonts w:eastAsia="Times New Roman"/>
          <w:color w:val="0F1115"/>
          <w:lang w:eastAsia="ru-BY"/>
        </w:rPr>
      </w:pPr>
      <w:r w:rsidRPr="00E66B2D">
        <w:rPr>
          <w:rFonts w:eastAsia="Times New Roman"/>
          <w:color w:val="0F1115"/>
          <w:lang w:eastAsia="ru-BY"/>
        </w:rPr>
        <w:t xml:space="preserve">Успешно было пройдено 100% тест-кейсов крайне высокого приоритета, 100% тест-кейсов высокого приоритета, 100% тест-кейсов среднего приоритета, 100% тест-кейсов низкого приоритета и 100% тест-кейсов крайне низкого приоритета. Команда тестировщиков описана в таблице </w:t>
      </w:r>
      <w:r w:rsidR="00080197">
        <w:rPr>
          <w:rFonts w:eastAsia="Times New Roman"/>
          <w:color w:val="0F1115"/>
          <w:lang w:val="ru-RU" w:eastAsia="ru-BY"/>
        </w:rPr>
        <w:t>6</w:t>
      </w:r>
      <w:r w:rsidRPr="00E66B2D">
        <w:rPr>
          <w:rFonts w:eastAsia="Times New Roman"/>
          <w:color w:val="0F1115"/>
          <w:lang w:eastAsia="ru-BY"/>
        </w:rPr>
        <w:t>.</w:t>
      </w:r>
    </w:p>
    <w:p w14:paraId="4FF592ED" w14:textId="77777777" w:rsidR="00080197" w:rsidRPr="00E66B2D" w:rsidRDefault="00080197" w:rsidP="00080197">
      <w:pPr>
        <w:shd w:val="clear" w:color="auto" w:fill="FFFFFF"/>
        <w:ind w:firstLine="0"/>
        <w:jc w:val="left"/>
        <w:rPr>
          <w:rFonts w:eastAsia="Times New Roman"/>
          <w:color w:val="0F1115"/>
          <w:lang w:eastAsia="ru-BY"/>
        </w:rPr>
      </w:pPr>
    </w:p>
    <w:p w14:paraId="039CC6E7" w14:textId="0B34B305" w:rsidR="00E66B2D" w:rsidRPr="00E66B2D" w:rsidRDefault="00E66B2D" w:rsidP="00080197">
      <w:pPr>
        <w:shd w:val="clear" w:color="auto" w:fill="FFFFFF"/>
        <w:ind w:firstLine="0"/>
        <w:jc w:val="left"/>
        <w:rPr>
          <w:rFonts w:eastAsia="Times New Roman"/>
          <w:color w:val="0F1115"/>
          <w:lang w:eastAsia="ru-BY"/>
        </w:rPr>
      </w:pPr>
      <w:r w:rsidRPr="00E66B2D">
        <w:rPr>
          <w:rFonts w:eastAsia="Times New Roman"/>
          <w:color w:val="0F1115"/>
          <w:lang w:eastAsia="ru-BY"/>
        </w:rPr>
        <w:t xml:space="preserve">Таблица </w:t>
      </w:r>
      <w:r w:rsidR="00080197">
        <w:rPr>
          <w:rFonts w:eastAsia="Times New Roman"/>
          <w:color w:val="0F1115"/>
          <w:lang w:val="ru-RU" w:eastAsia="ru-BY"/>
        </w:rPr>
        <w:t>6</w:t>
      </w:r>
      <w:r w:rsidRPr="00E66B2D">
        <w:rPr>
          <w:rFonts w:eastAsia="Times New Roman"/>
          <w:color w:val="0F1115"/>
          <w:lang w:eastAsia="ru-BY"/>
        </w:rPr>
        <w:t xml:space="preserve"> – Команда тестировщиков</w:t>
      </w:r>
    </w:p>
    <w:tbl>
      <w:tblPr>
        <w:tblStyle w:val="29"/>
        <w:tblW w:w="9923" w:type="dxa"/>
        <w:tblInd w:w="-5" w:type="dxa"/>
        <w:tblLook w:val="04A0" w:firstRow="1" w:lastRow="0" w:firstColumn="1" w:lastColumn="0" w:noHBand="0" w:noVBand="1"/>
      </w:tblPr>
      <w:tblGrid>
        <w:gridCol w:w="3551"/>
        <w:gridCol w:w="3149"/>
        <w:gridCol w:w="3223"/>
      </w:tblGrid>
      <w:tr w:rsidR="00E66B2D" w:rsidRPr="00E66B2D" w14:paraId="2CCC552F" w14:textId="77777777" w:rsidTr="00080197">
        <w:trPr>
          <w:trHeight w:val="431"/>
        </w:trPr>
        <w:tc>
          <w:tcPr>
            <w:tcW w:w="3551" w:type="dxa"/>
            <w:hideMark/>
          </w:tcPr>
          <w:p w14:paraId="30872F5C" w14:textId="77777777" w:rsidR="00E66B2D" w:rsidRPr="00E66B2D" w:rsidRDefault="00E66B2D" w:rsidP="00080197">
            <w:pPr>
              <w:spacing w:line="360" w:lineRule="exact"/>
              <w:ind w:left="0" w:firstLine="0"/>
              <w:jc w:val="left"/>
              <w:rPr>
                <w:rFonts w:eastAsia="Times New Roman"/>
                <w:sz w:val="24"/>
                <w:szCs w:val="24"/>
                <w:lang w:eastAsia="ru-BY"/>
              </w:rPr>
            </w:pPr>
            <w:r w:rsidRPr="00E66B2D">
              <w:rPr>
                <w:rFonts w:eastAsia="Times New Roman"/>
                <w:sz w:val="24"/>
                <w:szCs w:val="24"/>
                <w:lang w:eastAsia="ru-BY"/>
              </w:rPr>
              <w:t>ФИО</w:t>
            </w:r>
          </w:p>
        </w:tc>
        <w:tc>
          <w:tcPr>
            <w:tcW w:w="0" w:type="auto"/>
            <w:hideMark/>
          </w:tcPr>
          <w:p w14:paraId="4D30B30A" w14:textId="77777777" w:rsidR="00E66B2D" w:rsidRPr="00E66B2D" w:rsidRDefault="00E66B2D" w:rsidP="00080197">
            <w:pPr>
              <w:spacing w:line="360" w:lineRule="exact"/>
              <w:ind w:left="0" w:firstLine="0"/>
              <w:jc w:val="left"/>
              <w:rPr>
                <w:rFonts w:eastAsia="Times New Roman"/>
                <w:sz w:val="24"/>
                <w:szCs w:val="24"/>
                <w:lang w:eastAsia="ru-BY"/>
              </w:rPr>
            </w:pPr>
            <w:r w:rsidRPr="00E66B2D">
              <w:rPr>
                <w:rFonts w:eastAsia="Times New Roman"/>
                <w:sz w:val="24"/>
                <w:szCs w:val="24"/>
                <w:lang w:eastAsia="ru-BY"/>
              </w:rPr>
              <w:t>Должность</w:t>
            </w:r>
          </w:p>
        </w:tc>
        <w:tc>
          <w:tcPr>
            <w:tcW w:w="3223" w:type="dxa"/>
            <w:hideMark/>
          </w:tcPr>
          <w:p w14:paraId="60515F92" w14:textId="77777777" w:rsidR="00E66B2D" w:rsidRPr="00E66B2D" w:rsidRDefault="00E66B2D" w:rsidP="00080197">
            <w:pPr>
              <w:spacing w:line="360" w:lineRule="exact"/>
              <w:ind w:left="0" w:firstLine="0"/>
              <w:jc w:val="left"/>
              <w:rPr>
                <w:rFonts w:eastAsia="Times New Roman"/>
                <w:sz w:val="24"/>
                <w:szCs w:val="24"/>
                <w:lang w:eastAsia="ru-BY"/>
              </w:rPr>
            </w:pPr>
            <w:r w:rsidRPr="00E66B2D">
              <w:rPr>
                <w:rFonts w:eastAsia="Times New Roman"/>
                <w:sz w:val="24"/>
                <w:szCs w:val="24"/>
                <w:lang w:eastAsia="ru-BY"/>
              </w:rPr>
              <w:t>Роль</w:t>
            </w:r>
          </w:p>
        </w:tc>
      </w:tr>
      <w:tr w:rsidR="00E66B2D" w:rsidRPr="00E66B2D" w14:paraId="31FDFE26" w14:textId="77777777" w:rsidTr="00080197">
        <w:trPr>
          <w:trHeight w:val="849"/>
        </w:trPr>
        <w:tc>
          <w:tcPr>
            <w:tcW w:w="3551" w:type="dxa"/>
            <w:hideMark/>
          </w:tcPr>
          <w:p w14:paraId="35ECAA31" w14:textId="77777777" w:rsidR="00E66B2D" w:rsidRPr="00E66B2D" w:rsidRDefault="00E66B2D" w:rsidP="00080197">
            <w:pPr>
              <w:spacing w:line="360" w:lineRule="exact"/>
              <w:ind w:left="0" w:firstLine="0"/>
              <w:jc w:val="left"/>
              <w:rPr>
                <w:rFonts w:eastAsia="Times New Roman"/>
                <w:sz w:val="24"/>
                <w:szCs w:val="24"/>
                <w:lang w:eastAsia="ru-BY"/>
              </w:rPr>
            </w:pPr>
            <w:r w:rsidRPr="00E66B2D">
              <w:rPr>
                <w:rFonts w:eastAsia="Times New Roman"/>
                <w:sz w:val="24"/>
                <w:szCs w:val="24"/>
                <w:lang w:eastAsia="ru-BY"/>
              </w:rPr>
              <w:t>Булыга Алина Денисовна</w:t>
            </w:r>
          </w:p>
        </w:tc>
        <w:tc>
          <w:tcPr>
            <w:tcW w:w="0" w:type="auto"/>
            <w:hideMark/>
          </w:tcPr>
          <w:p w14:paraId="5349E388" w14:textId="77777777" w:rsidR="00E66B2D" w:rsidRPr="00E66B2D" w:rsidRDefault="00E66B2D" w:rsidP="00080197">
            <w:pPr>
              <w:spacing w:line="360" w:lineRule="exact"/>
              <w:ind w:left="0" w:firstLine="0"/>
              <w:jc w:val="left"/>
              <w:rPr>
                <w:rFonts w:eastAsia="Times New Roman"/>
                <w:sz w:val="24"/>
                <w:szCs w:val="24"/>
                <w:lang w:eastAsia="ru-BY"/>
              </w:rPr>
            </w:pPr>
            <w:r w:rsidRPr="00E66B2D">
              <w:rPr>
                <w:rFonts w:eastAsia="Times New Roman"/>
                <w:sz w:val="24"/>
                <w:szCs w:val="24"/>
                <w:lang w:eastAsia="ru-BY"/>
              </w:rPr>
              <w:t>Разработчик, тестировщик</w:t>
            </w:r>
          </w:p>
        </w:tc>
        <w:tc>
          <w:tcPr>
            <w:tcW w:w="3223" w:type="dxa"/>
            <w:hideMark/>
          </w:tcPr>
          <w:p w14:paraId="54AAA80E" w14:textId="77777777" w:rsidR="00E66B2D" w:rsidRPr="00E66B2D" w:rsidRDefault="00E66B2D" w:rsidP="00080197">
            <w:pPr>
              <w:spacing w:line="360" w:lineRule="exact"/>
              <w:ind w:left="0" w:firstLine="0"/>
              <w:jc w:val="left"/>
              <w:rPr>
                <w:rFonts w:eastAsia="Times New Roman"/>
                <w:sz w:val="24"/>
                <w:szCs w:val="24"/>
                <w:lang w:eastAsia="ru-BY"/>
              </w:rPr>
            </w:pPr>
            <w:r w:rsidRPr="00E66B2D">
              <w:rPr>
                <w:rFonts w:eastAsia="Times New Roman"/>
                <w:sz w:val="24"/>
                <w:szCs w:val="24"/>
                <w:lang w:eastAsia="ru-BY"/>
              </w:rPr>
              <w:t>Ответственный за тестирование</w:t>
            </w:r>
          </w:p>
        </w:tc>
      </w:tr>
    </w:tbl>
    <w:p w14:paraId="03B03032" w14:textId="313BABC9" w:rsidR="00E66B2D" w:rsidRDefault="00E66B2D" w:rsidP="00080197">
      <w:pPr>
        <w:shd w:val="clear" w:color="auto" w:fill="FFFFFF"/>
        <w:ind w:firstLine="0"/>
        <w:jc w:val="left"/>
        <w:rPr>
          <w:rFonts w:eastAsia="Times New Roman"/>
          <w:color w:val="0F1115"/>
          <w:lang w:eastAsia="ru-BY"/>
        </w:rPr>
      </w:pPr>
      <w:r w:rsidRPr="00E66B2D">
        <w:rPr>
          <w:rFonts w:eastAsia="Times New Roman"/>
          <w:color w:val="0F1115"/>
          <w:lang w:eastAsia="ru-BY"/>
        </w:rPr>
        <w:t xml:space="preserve">Тестирование производилось под ОС Windows 11 Home x64. Все тест-кейсы выполнялись вручную. Тестирование показало высокую стабильность функциональности (дефектов не было обнаружено). Повторное тестирование подтвердило стабильность работы приложения. Расписание проведения тестирования представлено в таблице </w:t>
      </w:r>
      <w:r w:rsidR="00080197">
        <w:rPr>
          <w:rFonts w:eastAsia="Times New Roman"/>
          <w:color w:val="0F1115"/>
          <w:lang w:val="ru-RU" w:eastAsia="ru-BY"/>
        </w:rPr>
        <w:t>7</w:t>
      </w:r>
      <w:r w:rsidRPr="00E66B2D">
        <w:rPr>
          <w:rFonts w:eastAsia="Times New Roman"/>
          <w:color w:val="0F1115"/>
          <w:lang w:eastAsia="ru-BY"/>
        </w:rPr>
        <w:t>.</w:t>
      </w:r>
    </w:p>
    <w:p w14:paraId="593A0473" w14:textId="77777777" w:rsidR="00080197" w:rsidRPr="00E66B2D" w:rsidRDefault="00080197" w:rsidP="00080197">
      <w:pPr>
        <w:shd w:val="clear" w:color="auto" w:fill="FFFFFF"/>
        <w:ind w:firstLine="0"/>
        <w:jc w:val="left"/>
        <w:rPr>
          <w:rFonts w:eastAsia="Times New Roman"/>
          <w:color w:val="0F1115"/>
          <w:lang w:eastAsia="ru-BY"/>
        </w:rPr>
      </w:pPr>
    </w:p>
    <w:p w14:paraId="0F192B4A" w14:textId="300FFB5C" w:rsidR="00E66B2D" w:rsidRPr="00E66B2D" w:rsidRDefault="00E66B2D" w:rsidP="00080197">
      <w:pPr>
        <w:shd w:val="clear" w:color="auto" w:fill="FFFFFF"/>
        <w:ind w:firstLine="0"/>
        <w:jc w:val="left"/>
        <w:rPr>
          <w:rFonts w:eastAsia="Times New Roman"/>
          <w:color w:val="0F1115"/>
          <w:lang w:eastAsia="ru-BY"/>
        </w:rPr>
      </w:pPr>
      <w:r w:rsidRPr="00E66B2D">
        <w:rPr>
          <w:rFonts w:eastAsia="Times New Roman"/>
          <w:color w:val="0F1115"/>
          <w:lang w:eastAsia="ru-BY"/>
        </w:rPr>
        <w:t xml:space="preserve">Таблица </w:t>
      </w:r>
      <w:r w:rsidR="00080197">
        <w:rPr>
          <w:rFonts w:eastAsia="Times New Roman"/>
          <w:color w:val="0F1115"/>
          <w:lang w:val="ru-RU" w:eastAsia="ru-BY"/>
        </w:rPr>
        <w:t>7</w:t>
      </w:r>
      <w:r w:rsidRPr="00E66B2D">
        <w:rPr>
          <w:rFonts w:eastAsia="Times New Roman"/>
          <w:color w:val="0F1115"/>
          <w:lang w:eastAsia="ru-BY"/>
        </w:rPr>
        <w:t xml:space="preserve"> – Расписание проведения тестирования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945"/>
        <w:gridCol w:w="1302"/>
        <w:gridCol w:w="3230"/>
        <w:gridCol w:w="2434"/>
      </w:tblGrid>
      <w:tr w:rsidR="00080197" w:rsidRPr="00E66B2D" w14:paraId="5867F924" w14:textId="77777777" w:rsidTr="00080197">
        <w:tc>
          <w:tcPr>
            <w:tcW w:w="2946" w:type="dxa"/>
            <w:hideMark/>
          </w:tcPr>
          <w:p w14:paraId="539E7FC3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sz w:val="24"/>
                <w:szCs w:val="24"/>
                <w:lang w:eastAsia="ru-BY"/>
              </w:rPr>
            </w:pPr>
            <w:r w:rsidRPr="00E66B2D">
              <w:rPr>
                <w:sz w:val="24"/>
                <w:szCs w:val="24"/>
                <w:lang w:eastAsia="ru-BY"/>
              </w:rPr>
              <w:t>ФИО</w:t>
            </w:r>
          </w:p>
        </w:tc>
        <w:tc>
          <w:tcPr>
            <w:tcW w:w="1302" w:type="dxa"/>
            <w:hideMark/>
          </w:tcPr>
          <w:p w14:paraId="0298396E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sz w:val="24"/>
                <w:szCs w:val="24"/>
                <w:lang w:eastAsia="ru-BY"/>
              </w:rPr>
            </w:pPr>
            <w:r w:rsidRPr="00E66B2D">
              <w:rPr>
                <w:sz w:val="24"/>
                <w:szCs w:val="24"/>
                <w:lang w:eastAsia="ru-BY"/>
              </w:rPr>
              <w:t>Дата</w:t>
            </w:r>
          </w:p>
        </w:tc>
        <w:tc>
          <w:tcPr>
            <w:tcW w:w="3230" w:type="dxa"/>
            <w:hideMark/>
          </w:tcPr>
          <w:p w14:paraId="24DFDF6B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sz w:val="24"/>
                <w:szCs w:val="24"/>
                <w:lang w:eastAsia="ru-BY"/>
              </w:rPr>
            </w:pPr>
            <w:r w:rsidRPr="00E66B2D">
              <w:rPr>
                <w:sz w:val="24"/>
                <w:szCs w:val="24"/>
                <w:lang w:eastAsia="ru-BY"/>
              </w:rPr>
              <w:t>Деятельность</w:t>
            </w:r>
          </w:p>
        </w:tc>
        <w:tc>
          <w:tcPr>
            <w:tcW w:w="2434" w:type="dxa"/>
            <w:hideMark/>
          </w:tcPr>
          <w:p w14:paraId="3B8AD707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sz w:val="24"/>
                <w:szCs w:val="24"/>
                <w:lang w:eastAsia="ru-BY"/>
              </w:rPr>
            </w:pPr>
            <w:r w:rsidRPr="00E66B2D">
              <w:rPr>
                <w:sz w:val="24"/>
                <w:szCs w:val="24"/>
                <w:lang w:eastAsia="ru-BY"/>
              </w:rPr>
              <w:t>Продолжительность, ч</w:t>
            </w:r>
          </w:p>
        </w:tc>
      </w:tr>
      <w:tr w:rsidR="00080197" w:rsidRPr="00E66B2D" w14:paraId="4D547506" w14:textId="77777777" w:rsidTr="00080197">
        <w:tc>
          <w:tcPr>
            <w:tcW w:w="2946" w:type="dxa"/>
            <w:hideMark/>
          </w:tcPr>
          <w:p w14:paraId="27CDAC80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sz w:val="24"/>
                <w:szCs w:val="24"/>
                <w:lang w:eastAsia="ru-BY"/>
              </w:rPr>
            </w:pPr>
            <w:r w:rsidRPr="00E66B2D">
              <w:rPr>
                <w:sz w:val="24"/>
                <w:szCs w:val="24"/>
                <w:lang w:eastAsia="ru-BY"/>
              </w:rPr>
              <w:t>Булыга Алина Денисовна</w:t>
            </w:r>
          </w:p>
        </w:tc>
        <w:tc>
          <w:tcPr>
            <w:tcW w:w="1302" w:type="dxa"/>
            <w:hideMark/>
          </w:tcPr>
          <w:p w14:paraId="185F7CD9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sz w:val="24"/>
                <w:szCs w:val="24"/>
                <w:lang w:eastAsia="ru-BY"/>
              </w:rPr>
            </w:pPr>
            <w:r w:rsidRPr="00E66B2D">
              <w:rPr>
                <w:sz w:val="24"/>
                <w:szCs w:val="24"/>
                <w:lang w:eastAsia="ru-BY"/>
              </w:rPr>
              <w:t>07.11.2025</w:t>
            </w:r>
          </w:p>
        </w:tc>
        <w:tc>
          <w:tcPr>
            <w:tcW w:w="3230" w:type="dxa"/>
            <w:hideMark/>
          </w:tcPr>
          <w:p w14:paraId="22455C36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sz w:val="24"/>
                <w:szCs w:val="24"/>
                <w:lang w:eastAsia="ru-BY"/>
              </w:rPr>
            </w:pPr>
            <w:r w:rsidRPr="00E66B2D">
              <w:rPr>
                <w:sz w:val="24"/>
                <w:szCs w:val="24"/>
                <w:lang w:eastAsia="ru-BY"/>
              </w:rPr>
              <w:t>Разработка тест-кейсов</w:t>
            </w:r>
          </w:p>
        </w:tc>
        <w:tc>
          <w:tcPr>
            <w:tcW w:w="2434" w:type="dxa"/>
            <w:hideMark/>
          </w:tcPr>
          <w:p w14:paraId="59EF531D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sz w:val="24"/>
                <w:szCs w:val="24"/>
                <w:lang w:eastAsia="ru-BY"/>
              </w:rPr>
            </w:pPr>
            <w:r w:rsidRPr="00E66B2D">
              <w:rPr>
                <w:sz w:val="24"/>
                <w:szCs w:val="24"/>
                <w:lang w:eastAsia="ru-BY"/>
              </w:rPr>
              <w:t>2</w:t>
            </w:r>
          </w:p>
        </w:tc>
      </w:tr>
      <w:tr w:rsidR="00080197" w:rsidRPr="00E66B2D" w14:paraId="60BBA35B" w14:textId="77777777" w:rsidTr="00080197">
        <w:tc>
          <w:tcPr>
            <w:tcW w:w="2946" w:type="dxa"/>
            <w:hideMark/>
          </w:tcPr>
          <w:p w14:paraId="3C1A39D3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sz w:val="24"/>
                <w:szCs w:val="24"/>
                <w:lang w:eastAsia="ru-BY"/>
              </w:rPr>
            </w:pPr>
            <w:r w:rsidRPr="00E66B2D">
              <w:rPr>
                <w:sz w:val="24"/>
                <w:szCs w:val="24"/>
                <w:lang w:eastAsia="ru-BY"/>
              </w:rPr>
              <w:t>Булыга Алина Денисовна</w:t>
            </w:r>
          </w:p>
        </w:tc>
        <w:tc>
          <w:tcPr>
            <w:tcW w:w="1302" w:type="dxa"/>
            <w:hideMark/>
          </w:tcPr>
          <w:p w14:paraId="55293AE7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sz w:val="24"/>
                <w:szCs w:val="24"/>
                <w:lang w:eastAsia="ru-BY"/>
              </w:rPr>
            </w:pPr>
            <w:r w:rsidRPr="00E66B2D">
              <w:rPr>
                <w:sz w:val="24"/>
                <w:szCs w:val="24"/>
                <w:lang w:eastAsia="ru-BY"/>
              </w:rPr>
              <w:t>09.11.2025</w:t>
            </w:r>
          </w:p>
        </w:tc>
        <w:tc>
          <w:tcPr>
            <w:tcW w:w="3230" w:type="dxa"/>
            <w:hideMark/>
          </w:tcPr>
          <w:p w14:paraId="29C5954C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sz w:val="24"/>
                <w:szCs w:val="24"/>
                <w:lang w:eastAsia="ru-BY"/>
              </w:rPr>
            </w:pPr>
            <w:r w:rsidRPr="00E66B2D">
              <w:rPr>
                <w:sz w:val="24"/>
                <w:szCs w:val="24"/>
                <w:lang w:eastAsia="ru-BY"/>
              </w:rPr>
              <w:t>Тестирование приложения</w:t>
            </w:r>
          </w:p>
        </w:tc>
        <w:tc>
          <w:tcPr>
            <w:tcW w:w="2434" w:type="dxa"/>
            <w:hideMark/>
          </w:tcPr>
          <w:p w14:paraId="1BFD553C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sz w:val="24"/>
                <w:szCs w:val="24"/>
                <w:lang w:eastAsia="ru-BY"/>
              </w:rPr>
            </w:pPr>
            <w:r w:rsidRPr="00E66B2D">
              <w:rPr>
                <w:sz w:val="24"/>
                <w:szCs w:val="24"/>
                <w:lang w:eastAsia="ru-BY"/>
              </w:rPr>
              <w:t>3</w:t>
            </w:r>
          </w:p>
        </w:tc>
      </w:tr>
      <w:tr w:rsidR="00080197" w:rsidRPr="00E66B2D" w14:paraId="57155E7A" w14:textId="77777777" w:rsidTr="00080197">
        <w:tc>
          <w:tcPr>
            <w:tcW w:w="2946" w:type="dxa"/>
            <w:hideMark/>
          </w:tcPr>
          <w:p w14:paraId="1976BB9E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sz w:val="24"/>
                <w:szCs w:val="24"/>
                <w:lang w:eastAsia="ru-BY"/>
              </w:rPr>
            </w:pPr>
            <w:r w:rsidRPr="00E66B2D">
              <w:rPr>
                <w:sz w:val="24"/>
                <w:szCs w:val="24"/>
                <w:lang w:eastAsia="ru-BY"/>
              </w:rPr>
              <w:t>Булыга Алина Денисовна</w:t>
            </w:r>
          </w:p>
        </w:tc>
        <w:tc>
          <w:tcPr>
            <w:tcW w:w="1302" w:type="dxa"/>
            <w:hideMark/>
          </w:tcPr>
          <w:p w14:paraId="7B0862E7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sz w:val="24"/>
                <w:szCs w:val="24"/>
                <w:lang w:eastAsia="ru-BY"/>
              </w:rPr>
            </w:pPr>
            <w:r w:rsidRPr="00E66B2D">
              <w:rPr>
                <w:sz w:val="24"/>
                <w:szCs w:val="24"/>
                <w:lang w:eastAsia="ru-BY"/>
              </w:rPr>
              <w:t>09.11.2025</w:t>
            </w:r>
          </w:p>
        </w:tc>
        <w:tc>
          <w:tcPr>
            <w:tcW w:w="3230" w:type="dxa"/>
            <w:hideMark/>
          </w:tcPr>
          <w:p w14:paraId="0BC73534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sz w:val="24"/>
                <w:szCs w:val="24"/>
                <w:lang w:eastAsia="ru-BY"/>
              </w:rPr>
            </w:pPr>
            <w:r w:rsidRPr="00E66B2D">
              <w:rPr>
                <w:sz w:val="24"/>
                <w:szCs w:val="24"/>
                <w:lang w:eastAsia="ru-BY"/>
              </w:rPr>
              <w:t>Анализ выполнения тест-кейсов</w:t>
            </w:r>
          </w:p>
        </w:tc>
        <w:tc>
          <w:tcPr>
            <w:tcW w:w="2434" w:type="dxa"/>
            <w:hideMark/>
          </w:tcPr>
          <w:p w14:paraId="7450B3F9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sz w:val="24"/>
                <w:szCs w:val="24"/>
                <w:lang w:eastAsia="ru-BY"/>
              </w:rPr>
            </w:pPr>
            <w:r w:rsidRPr="00E66B2D">
              <w:rPr>
                <w:sz w:val="24"/>
                <w:szCs w:val="24"/>
                <w:lang w:eastAsia="ru-BY"/>
              </w:rPr>
              <w:t>1</w:t>
            </w:r>
          </w:p>
        </w:tc>
      </w:tr>
      <w:tr w:rsidR="00080197" w:rsidRPr="00E66B2D" w14:paraId="6FF7AFAF" w14:textId="77777777" w:rsidTr="00080197">
        <w:tc>
          <w:tcPr>
            <w:tcW w:w="2946" w:type="dxa"/>
            <w:hideMark/>
          </w:tcPr>
          <w:p w14:paraId="69D65472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sz w:val="24"/>
                <w:szCs w:val="24"/>
                <w:lang w:eastAsia="ru-BY"/>
              </w:rPr>
            </w:pPr>
            <w:r w:rsidRPr="00E66B2D">
              <w:rPr>
                <w:sz w:val="24"/>
                <w:szCs w:val="24"/>
                <w:lang w:eastAsia="ru-BY"/>
              </w:rPr>
              <w:t>Булыга Алина Денисовна</w:t>
            </w:r>
          </w:p>
        </w:tc>
        <w:tc>
          <w:tcPr>
            <w:tcW w:w="1302" w:type="dxa"/>
            <w:hideMark/>
          </w:tcPr>
          <w:p w14:paraId="5E72895B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sz w:val="24"/>
                <w:szCs w:val="24"/>
                <w:lang w:eastAsia="ru-BY"/>
              </w:rPr>
            </w:pPr>
            <w:r w:rsidRPr="00E66B2D">
              <w:rPr>
                <w:sz w:val="24"/>
                <w:szCs w:val="24"/>
                <w:lang w:eastAsia="ru-BY"/>
              </w:rPr>
              <w:t>12.11.2025</w:t>
            </w:r>
          </w:p>
        </w:tc>
        <w:tc>
          <w:tcPr>
            <w:tcW w:w="3230" w:type="dxa"/>
            <w:hideMark/>
          </w:tcPr>
          <w:p w14:paraId="6B0C5022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sz w:val="24"/>
                <w:szCs w:val="24"/>
                <w:lang w:eastAsia="ru-BY"/>
              </w:rPr>
            </w:pPr>
            <w:r w:rsidRPr="00E66B2D">
              <w:rPr>
                <w:sz w:val="24"/>
                <w:szCs w:val="24"/>
                <w:lang w:eastAsia="ru-BY"/>
              </w:rPr>
              <w:t>Тестирование приложения. Проведение регрессионного тестирования</w:t>
            </w:r>
          </w:p>
        </w:tc>
        <w:tc>
          <w:tcPr>
            <w:tcW w:w="2434" w:type="dxa"/>
            <w:hideMark/>
          </w:tcPr>
          <w:p w14:paraId="526B0DA7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sz w:val="24"/>
                <w:szCs w:val="24"/>
                <w:lang w:eastAsia="ru-BY"/>
              </w:rPr>
            </w:pPr>
            <w:r w:rsidRPr="00E66B2D">
              <w:rPr>
                <w:sz w:val="24"/>
                <w:szCs w:val="24"/>
                <w:lang w:eastAsia="ru-BY"/>
              </w:rPr>
              <w:t>2</w:t>
            </w:r>
          </w:p>
        </w:tc>
      </w:tr>
      <w:tr w:rsidR="00080197" w:rsidRPr="00E66B2D" w14:paraId="6F828711" w14:textId="77777777" w:rsidTr="00080197">
        <w:tc>
          <w:tcPr>
            <w:tcW w:w="2946" w:type="dxa"/>
            <w:hideMark/>
          </w:tcPr>
          <w:p w14:paraId="0C1BBB9F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sz w:val="24"/>
                <w:szCs w:val="24"/>
                <w:lang w:eastAsia="ru-BY"/>
              </w:rPr>
            </w:pPr>
            <w:r w:rsidRPr="00E66B2D">
              <w:rPr>
                <w:sz w:val="24"/>
                <w:szCs w:val="24"/>
                <w:lang w:eastAsia="ru-BY"/>
              </w:rPr>
              <w:t>Булыга Алина Денисовна</w:t>
            </w:r>
          </w:p>
        </w:tc>
        <w:tc>
          <w:tcPr>
            <w:tcW w:w="1302" w:type="dxa"/>
            <w:hideMark/>
          </w:tcPr>
          <w:p w14:paraId="1EF97DBC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sz w:val="24"/>
                <w:szCs w:val="24"/>
                <w:lang w:eastAsia="ru-BY"/>
              </w:rPr>
            </w:pPr>
            <w:r w:rsidRPr="00E66B2D">
              <w:rPr>
                <w:sz w:val="24"/>
                <w:szCs w:val="24"/>
                <w:lang w:eastAsia="ru-BY"/>
              </w:rPr>
              <w:t>14.11.2025</w:t>
            </w:r>
          </w:p>
        </w:tc>
        <w:tc>
          <w:tcPr>
            <w:tcW w:w="3230" w:type="dxa"/>
            <w:hideMark/>
          </w:tcPr>
          <w:p w14:paraId="645946E6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sz w:val="24"/>
                <w:szCs w:val="24"/>
                <w:lang w:eastAsia="ru-BY"/>
              </w:rPr>
            </w:pPr>
            <w:r w:rsidRPr="00E66B2D">
              <w:rPr>
                <w:sz w:val="24"/>
                <w:szCs w:val="24"/>
                <w:lang w:eastAsia="ru-BY"/>
              </w:rPr>
              <w:t>Составление отчёта о результатах тестирования</w:t>
            </w:r>
          </w:p>
        </w:tc>
        <w:tc>
          <w:tcPr>
            <w:tcW w:w="2434" w:type="dxa"/>
            <w:hideMark/>
          </w:tcPr>
          <w:p w14:paraId="5001C8D6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sz w:val="24"/>
                <w:szCs w:val="24"/>
                <w:lang w:eastAsia="ru-BY"/>
              </w:rPr>
            </w:pPr>
            <w:r w:rsidRPr="00E66B2D">
              <w:rPr>
                <w:sz w:val="24"/>
                <w:szCs w:val="24"/>
                <w:lang w:eastAsia="ru-BY"/>
              </w:rPr>
              <w:t>2</w:t>
            </w:r>
          </w:p>
        </w:tc>
      </w:tr>
    </w:tbl>
    <w:p w14:paraId="7D3E00FF" w14:textId="7B4AFF28" w:rsidR="00E66B2D" w:rsidRDefault="00E66B2D" w:rsidP="00080197">
      <w:pPr>
        <w:shd w:val="clear" w:color="auto" w:fill="FFFFFF"/>
        <w:ind w:firstLine="0"/>
        <w:jc w:val="left"/>
        <w:rPr>
          <w:rFonts w:eastAsia="Times New Roman"/>
          <w:color w:val="0F1115"/>
          <w:lang w:eastAsia="ru-BY"/>
        </w:rPr>
      </w:pPr>
      <w:r w:rsidRPr="00E66B2D">
        <w:rPr>
          <w:rFonts w:eastAsia="Times New Roman"/>
          <w:color w:val="0F1115"/>
          <w:lang w:eastAsia="ru-BY"/>
        </w:rPr>
        <w:t xml:space="preserve">Разработанные тест-кейсы и результаты тестирования представлены и описаны в приложении </w:t>
      </w:r>
      <w:r w:rsidR="00080197">
        <w:rPr>
          <w:rFonts w:eastAsia="Times New Roman"/>
          <w:color w:val="0F1115"/>
          <w:lang w:val="ru-RU" w:eastAsia="ru-BY"/>
        </w:rPr>
        <w:t>А</w:t>
      </w:r>
      <w:r w:rsidRPr="00E66B2D">
        <w:rPr>
          <w:rFonts w:eastAsia="Times New Roman"/>
          <w:color w:val="0F1115"/>
          <w:lang w:eastAsia="ru-BY"/>
        </w:rPr>
        <w:t xml:space="preserve">(таблица В.1). Статистика по разработанным тест-кейсам представлена в таблице </w:t>
      </w:r>
      <w:r w:rsidR="00080197">
        <w:rPr>
          <w:rFonts w:eastAsia="Times New Roman"/>
          <w:color w:val="0F1115"/>
          <w:lang w:val="ru-RU" w:eastAsia="ru-BY"/>
        </w:rPr>
        <w:t>8</w:t>
      </w:r>
      <w:r w:rsidRPr="00E66B2D">
        <w:rPr>
          <w:rFonts w:eastAsia="Times New Roman"/>
          <w:color w:val="0F1115"/>
          <w:lang w:eastAsia="ru-BY"/>
        </w:rPr>
        <w:t>.</w:t>
      </w:r>
    </w:p>
    <w:p w14:paraId="072BAA94" w14:textId="77777777" w:rsidR="00080197" w:rsidRPr="00E66B2D" w:rsidRDefault="00080197" w:rsidP="00080197">
      <w:pPr>
        <w:shd w:val="clear" w:color="auto" w:fill="FFFFFF"/>
        <w:ind w:firstLine="0"/>
        <w:jc w:val="left"/>
        <w:rPr>
          <w:rFonts w:eastAsia="Times New Roman"/>
          <w:color w:val="0F1115"/>
          <w:lang w:eastAsia="ru-BY"/>
        </w:rPr>
      </w:pPr>
    </w:p>
    <w:p w14:paraId="4EB941B4" w14:textId="4683CD9E" w:rsidR="00E66B2D" w:rsidRPr="00E66B2D" w:rsidRDefault="00E66B2D" w:rsidP="00080197">
      <w:pPr>
        <w:shd w:val="clear" w:color="auto" w:fill="FFFFFF"/>
        <w:ind w:firstLine="0"/>
        <w:jc w:val="left"/>
        <w:rPr>
          <w:rFonts w:eastAsia="Times New Roman"/>
          <w:color w:val="0F1115"/>
          <w:lang w:eastAsia="ru-BY"/>
        </w:rPr>
      </w:pPr>
      <w:r w:rsidRPr="00E66B2D">
        <w:rPr>
          <w:rFonts w:eastAsia="Times New Roman"/>
          <w:color w:val="0F1115"/>
          <w:lang w:eastAsia="ru-BY"/>
        </w:rPr>
        <w:t xml:space="preserve">Таблица </w:t>
      </w:r>
      <w:r w:rsidR="00080197">
        <w:rPr>
          <w:rFonts w:eastAsia="Times New Roman"/>
          <w:color w:val="0F1115"/>
          <w:lang w:val="ru-RU" w:eastAsia="ru-BY"/>
        </w:rPr>
        <w:t xml:space="preserve">8 </w:t>
      </w:r>
      <w:r w:rsidRPr="00E66B2D">
        <w:rPr>
          <w:rFonts w:eastAsia="Times New Roman"/>
          <w:color w:val="0F1115"/>
          <w:lang w:eastAsia="ru-BY"/>
        </w:rPr>
        <w:t>– Статистика по разработанным тест-кейсам</w:t>
      </w:r>
    </w:p>
    <w:tbl>
      <w:tblPr>
        <w:tblStyle w:val="a8"/>
        <w:tblW w:w="9873" w:type="dxa"/>
        <w:tblLook w:val="04A0" w:firstRow="1" w:lastRow="0" w:firstColumn="1" w:lastColumn="0" w:noHBand="0" w:noVBand="1"/>
      </w:tblPr>
      <w:tblGrid>
        <w:gridCol w:w="1881"/>
        <w:gridCol w:w="2231"/>
        <w:gridCol w:w="5761"/>
      </w:tblGrid>
      <w:tr w:rsidR="00080197" w:rsidRPr="00E66B2D" w14:paraId="15FCD109" w14:textId="77777777" w:rsidTr="00E66B2D">
        <w:trPr>
          <w:trHeight w:val="731"/>
        </w:trPr>
        <w:tc>
          <w:tcPr>
            <w:tcW w:w="0" w:type="auto"/>
            <w:hideMark/>
          </w:tcPr>
          <w:p w14:paraId="341A8091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sz w:val="24"/>
                <w:szCs w:val="24"/>
                <w:lang w:eastAsia="ru-BY"/>
              </w:rPr>
            </w:pPr>
            <w:r w:rsidRPr="00E66B2D">
              <w:rPr>
                <w:sz w:val="24"/>
                <w:szCs w:val="24"/>
                <w:lang w:eastAsia="ru-BY"/>
              </w:rPr>
              <w:t>Статус</w:t>
            </w:r>
          </w:p>
        </w:tc>
        <w:tc>
          <w:tcPr>
            <w:tcW w:w="0" w:type="auto"/>
            <w:hideMark/>
          </w:tcPr>
          <w:p w14:paraId="77C2FCE9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sz w:val="24"/>
                <w:szCs w:val="24"/>
                <w:lang w:eastAsia="ru-BY"/>
              </w:rPr>
            </w:pPr>
            <w:r w:rsidRPr="00E66B2D">
              <w:rPr>
                <w:sz w:val="24"/>
                <w:szCs w:val="24"/>
                <w:lang w:eastAsia="ru-BY"/>
              </w:rPr>
              <w:t>Количество тест-кейсов</w:t>
            </w:r>
          </w:p>
        </w:tc>
        <w:tc>
          <w:tcPr>
            <w:tcW w:w="0" w:type="auto"/>
            <w:hideMark/>
          </w:tcPr>
          <w:p w14:paraId="0E6D665E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sz w:val="24"/>
                <w:szCs w:val="24"/>
                <w:lang w:eastAsia="ru-BY"/>
              </w:rPr>
            </w:pPr>
            <w:r w:rsidRPr="00E66B2D">
              <w:rPr>
                <w:sz w:val="24"/>
                <w:szCs w:val="24"/>
                <w:lang w:eastAsia="ru-BY"/>
              </w:rPr>
              <w:t>Приоритет</w:t>
            </w:r>
          </w:p>
        </w:tc>
      </w:tr>
      <w:tr w:rsidR="00080197" w:rsidRPr="00E66B2D" w14:paraId="4B37AFDA" w14:textId="77777777" w:rsidTr="00E66B2D">
        <w:trPr>
          <w:trHeight w:val="720"/>
        </w:trPr>
        <w:tc>
          <w:tcPr>
            <w:tcW w:w="0" w:type="auto"/>
            <w:hideMark/>
          </w:tcPr>
          <w:p w14:paraId="1EEBF22E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sz w:val="24"/>
                <w:szCs w:val="24"/>
                <w:lang w:eastAsia="ru-BY"/>
              </w:rPr>
            </w:pPr>
            <w:r w:rsidRPr="00E66B2D">
              <w:rPr>
                <w:sz w:val="24"/>
                <w:szCs w:val="24"/>
                <w:lang w:eastAsia="ru-BY"/>
              </w:rPr>
              <w:lastRenderedPageBreak/>
              <w:t>Пройдено</w:t>
            </w:r>
          </w:p>
        </w:tc>
        <w:tc>
          <w:tcPr>
            <w:tcW w:w="0" w:type="auto"/>
            <w:hideMark/>
          </w:tcPr>
          <w:p w14:paraId="5CB6931E" w14:textId="6FD434E8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sz w:val="24"/>
                <w:szCs w:val="24"/>
                <w:lang w:val="ru-RU" w:eastAsia="ru-BY"/>
              </w:rPr>
            </w:pPr>
            <w:r w:rsidRPr="00080197">
              <w:rPr>
                <w:sz w:val="24"/>
                <w:szCs w:val="24"/>
                <w:lang w:val="ru-RU" w:eastAsia="ru-BY"/>
              </w:rPr>
              <w:t>6</w:t>
            </w:r>
          </w:p>
        </w:tc>
        <w:tc>
          <w:tcPr>
            <w:tcW w:w="0" w:type="auto"/>
            <w:hideMark/>
          </w:tcPr>
          <w:p w14:paraId="6336DFE1" w14:textId="74EFC4C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sz w:val="24"/>
                <w:szCs w:val="24"/>
                <w:lang w:eastAsia="ru-BY"/>
              </w:rPr>
            </w:pPr>
            <w:r w:rsidRPr="00E66B2D">
              <w:rPr>
                <w:sz w:val="24"/>
                <w:szCs w:val="24"/>
                <w:lang w:eastAsia="ru-BY"/>
              </w:rPr>
              <w:t xml:space="preserve">0 крайне низкий, 1 низкий, </w:t>
            </w:r>
            <w:r w:rsidRPr="00080197">
              <w:rPr>
                <w:sz w:val="24"/>
                <w:szCs w:val="24"/>
                <w:lang w:val="ru-RU" w:eastAsia="ru-BY"/>
              </w:rPr>
              <w:t>2</w:t>
            </w:r>
            <w:r w:rsidRPr="00E66B2D">
              <w:rPr>
                <w:sz w:val="24"/>
                <w:szCs w:val="24"/>
                <w:lang w:eastAsia="ru-BY"/>
              </w:rPr>
              <w:t xml:space="preserve"> средний, </w:t>
            </w:r>
            <w:r w:rsidRPr="00080197">
              <w:rPr>
                <w:sz w:val="24"/>
                <w:szCs w:val="24"/>
                <w:lang w:val="ru-RU" w:eastAsia="ru-BY"/>
              </w:rPr>
              <w:t>3</w:t>
            </w:r>
            <w:r w:rsidRPr="00E66B2D">
              <w:rPr>
                <w:sz w:val="24"/>
                <w:szCs w:val="24"/>
                <w:lang w:eastAsia="ru-BY"/>
              </w:rPr>
              <w:t xml:space="preserve"> высокий, 0 крайне высокий</w:t>
            </w:r>
          </w:p>
        </w:tc>
      </w:tr>
      <w:tr w:rsidR="00080197" w:rsidRPr="00E66B2D" w14:paraId="0EAE61D8" w14:textId="77777777" w:rsidTr="00E66B2D">
        <w:trPr>
          <w:trHeight w:val="366"/>
        </w:trPr>
        <w:tc>
          <w:tcPr>
            <w:tcW w:w="0" w:type="auto"/>
            <w:hideMark/>
          </w:tcPr>
          <w:p w14:paraId="3262145D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sz w:val="24"/>
                <w:szCs w:val="24"/>
                <w:lang w:eastAsia="ru-BY"/>
              </w:rPr>
            </w:pPr>
            <w:r w:rsidRPr="00E66B2D">
              <w:rPr>
                <w:sz w:val="24"/>
                <w:szCs w:val="24"/>
                <w:lang w:eastAsia="ru-BY"/>
              </w:rPr>
              <w:t>Не пройдено</w:t>
            </w:r>
          </w:p>
        </w:tc>
        <w:tc>
          <w:tcPr>
            <w:tcW w:w="0" w:type="auto"/>
            <w:hideMark/>
          </w:tcPr>
          <w:p w14:paraId="77B40946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sz w:val="24"/>
                <w:szCs w:val="24"/>
                <w:lang w:eastAsia="ru-BY"/>
              </w:rPr>
            </w:pPr>
            <w:r w:rsidRPr="00E66B2D">
              <w:rPr>
                <w:sz w:val="24"/>
                <w:szCs w:val="24"/>
                <w:lang w:eastAsia="ru-BY"/>
              </w:rPr>
              <w:t>0</w:t>
            </w:r>
          </w:p>
        </w:tc>
        <w:tc>
          <w:tcPr>
            <w:tcW w:w="0" w:type="auto"/>
            <w:hideMark/>
          </w:tcPr>
          <w:p w14:paraId="50D4CC4C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sz w:val="24"/>
                <w:szCs w:val="24"/>
                <w:lang w:eastAsia="ru-BY"/>
              </w:rPr>
            </w:pPr>
            <w:r w:rsidRPr="00E66B2D">
              <w:rPr>
                <w:sz w:val="24"/>
                <w:szCs w:val="24"/>
                <w:lang w:eastAsia="ru-BY"/>
              </w:rPr>
              <w:t>0</w:t>
            </w:r>
          </w:p>
        </w:tc>
      </w:tr>
      <w:tr w:rsidR="00080197" w:rsidRPr="00E66B2D" w14:paraId="58E6D3E9" w14:textId="77777777" w:rsidTr="00E66B2D">
        <w:trPr>
          <w:trHeight w:val="366"/>
        </w:trPr>
        <w:tc>
          <w:tcPr>
            <w:tcW w:w="0" w:type="auto"/>
            <w:hideMark/>
          </w:tcPr>
          <w:p w14:paraId="52EC53F7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sz w:val="24"/>
                <w:szCs w:val="24"/>
                <w:lang w:eastAsia="ru-BY"/>
              </w:rPr>
            </w:pPr>
            <w:r w:rsidRPr="00E66B2D">
              <w:rPr>
                <w:sz w:val="24"/>
                <w:szCs w:val="24"/>
                <w:lang w:eastAsia="ru-BY"/>
              </w:rPr>
              <w:t>Заблокировано</w:t>
            </w:r>
          </w:p>
        </w:tc>
        <w:tc>
          <w:tcPr>
            <w:tcW w:w="0" w:type="auto"/>
            <w:hideMark/>
          </w:tcPr>
          <w:p w14:paraId="4F5E02EC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sz w:val="24"/>
                <w:szCs w:val="24"/>
                <w:lang w:eastAsia="ru-BY"/>
              </w:rPr>
            </w:pPr>
            <w:r w:rsidRPr="00E66B2D">
              <w:rPr>
                <w:sz w:val="24"/>
                <w:szCs w:val="24"/>
                <w:lang w:eastAsia="ru-BY"/>
              </w:rPr>
              <w:t>0</w:t>
            </w:r>
          </w:p>
        </w:tc>
        <w:tc>
          <w:tcPr>
            <w:tcW w:w="0" w:type="auto"/>
            <w:hideMark/>
          </w:tcPr>
          <w:p w14:paraId="64A2E98E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sz w:val="24"/>
                <w:szCs w:val="24"/>
                <w:lang w:eastAsia="ru-BY"/>
              </w:rPr>
            </w:pPr>
            <w:r w:rsidRPr="00E66B2D">
              <w:rPr>
                <w:sz w:val="24"/>
                <w:szCs w:val="24"/>
                <w:lang w:eastAsia="ru-BY"/>
              </w:rPr>
              <w:t>0</w:t>
            </w:r>
          </w:p>
        </w:tc>
      </w:tr>
      <w:tr w:rsidR="00080197" w:rsidRPr="00E66B2D" w14:paraId="73C9971A" w14:textId="77777777" w:rsidTr="00E66B2D">
        <w:trPr>
          <w:trHeight w:val="720"/>
        </w:trPr>
        <w:tc>
          <w:tcPr>
            <w:tcW w:w="0" w:type="auto"/>
            <w:hideMark/>
          </w:tcPr>
          <w:p w14:paraId="2A5C7DFE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sz w:val="24"/>
                <w:szCs w:val="24"/>
                <w:lang w:eastAsia="ru-BY"/>
              </w:rPr>
            </w:pPr>
            <w:r w:rsidRPr="00E66B2D">
              <w:rPr>
                <w:sz w:val="24"/>
                <w:szCs w:val="24"/>
                <w:lang w:eastAsia="ru-BY"/>
              </w:rPr>
              <w:t>Не протестировано</w:t>
            </w:r>
          </w:p>
        </w:tc>
        <w:tc>
          <w:tcPr>
            <w:tcW w:w="0" w:type="auto"/>
            <w:hideMark/>
          </w:tcPr>
          <w:p w14:paraId="395A45C7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sz w:val="24"/>
                <w:szCs w:val="24"/>
                <w:lang w:eastAsia="ru-BY"/>
              </w:rPr>
            </w:pPr>
            <w:r w:rsidRPr="00E66B2D">
              <w:rPr>
                <w:sz w:val="24"/>
                <w:szCs w:val="24"/>
                <w:lang w:eastAsia="ru-BY"/>
              </w:rPr>
              <w:t>0</w:t>
            </w:r>
          </w:p>
        </w:tc>
        <w:tc>
          <w:tcPr>
            <w:tcW w:w="0" w:type="auto"/>
            <w:hideMark/>
          </w:tcPr>
          <w:p w14:paraId="5733A83A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sz w:val="24"/>
                <w:szCs w:val="24"/>
                <w:lang w:eastAsia="ru-BY"/>
              </w:rPr>
            </w:pPr>
            <w:r w:rsidRPr="00E66B2D">
              <w:rPr>
                <w:sz w:val="24"/>
                <w:szCs w:val="24"/>
                <w:lang w:eastAsia="ru-BY"/>
              </w:rPr>
              <w:t>0</w:t>
            </w:r>
          </w:p>
        </w:tc>
      </w:tr>
    </w:tbl>
    <w:p w14:paraId="17B6BF14" w14:textId="1B126E62" w:rsidR="00E66B2D" w:rsidRDefault="00E66B2D" w:rsidP="00080197">
      <w:pPr>
        <w:shd w:val="clear" w:color="auto" w:fill="FFFFFF"/>
        <w:ind w:firstLine="0"/>
        <w:jc w:val="left"/>
        <w:rPr>
          <w:rFonts w:eastAsia="Times New Roman"/>
          <w:color w:val="0F1115"/>
          <w:lang w:eastAsia="ru-BY"/>
        </w:rPr>
      </w:pPr>
      <w:r w:rsidRPr="00E66B2D">
        <w:rPr>
          <w:rFonts w:eastAsia="Times New Roman"/>
          <w:color w:val="0F1115"/>
          <w:lang w:eastAsia="ru-BY"/>
        </w:rPr>
        <w:t xml:space="preserve">В таблице </w:t>
      </w:r>
      <w:r w:rsidR="00080197">
        <w:rPr>
          <w:rFonts w:eastAsia="Times New Roman"/>
          <w:color w:val="0F1115"/>
          <w:lang w:val="ru-RU" w:eastAsia="ru-BY"/>
        </w:rPr>
        <w:t>9</w:t>
      </w:r>
      <w:r w:rsidRPr="00E66B2D">
        <w:rPr>
          <w:rFonts w:eastAsia="Times New Roman"/>
          <w:color w:val="0F1115"/>
          <w:lang w:eastAsia="ru-BY"/>
        </w:rPr>
        <w:t xml:space="preserve"> представлена статистика по всем дефектам.</w:t>
      </w:r>
    </w:p>
    <w:p w14:paraId="2D2168BD" w14:textId="77777777" w:rsidR="00080197" w:rsidRPr="00E66B2D" w:rsidRDefault="00080197" w:rsidP="00080197">
      <w:pPr>
        <w:shd w:val="clear" w:color="auto" w:fill="FFFFFF"/>
        <w:ind w:firstLine="0"/>
        <w:jc w:val="left"/>
        <w:rPr>
          <w:rFonts w:eastAsia="Times New Roman"/>
          <w:color w:val="0F1115"/>
          <w:lang w:eastAsia="ru-BY"/>
        </w:rPr>
      </w:pPr>
    </w:p>
    <w:p w14:paraId="6A594CCB" w14:textId="3DB73912" w:rsidR="00E66B2D" w:rsidRPr="00E66B2D" w:rsidRDefault="00E66B2D" w:rsidP="00080197">
      <w:pPr>
        <w:ind w:firstLine="0"/>
        <w:jc w:val="left"/>
        <w:rPr>
          <w:rFonts w:eastAsia="Times New Roman"/>
          <w:color w:val="0F1115"/>
          <w:lang w:eastAsia="ru-BY"/>
        </w:rPr>
      </w:pPr>
      <w:r w:rsidRPr="00E66B2D">
        <w:rPr>
          <w:rFonts w:eastAsia="Times New Roman"/>
          <w:color w:val="0F1115"/>
          <w:lang w:eastAsia="ru-BY"/>
        </w:rPr>
        <w:t xml:space="preserve">Таблица </w:t>
      </w:r>
      <w:r w:rsidR="00080197">
        <w:rPr>
          <w:rFonts w:eastAsia="Times New Roman"/>
          <w:color w:val="0F1115"/>
          <w:lang w:val="ru-RU" w:eastAsia="ru-BY"/>
        </w:rPr>
        <w:t>9</w:t>
      </w:r>
      <w:r w:rsidRPr="00E66B2D">
        <w:rPr>
          <w:rFonts w:eastAsia="Times New Roman"/>
          <w:color w:val="0F1115"/>
          <w:lang w:eastAsia="ru-BY"/>
        </w:rPr>
        <w:t xml:space="preserve"> – Статистика по выявленным ошибкам</w:t>
      </w:r>
    </w:p>
    <w:tbl>
      <w:tblPr>
        <w:tblStyle w:val="a8"/>
        <w:tblW w:w="9776" w:type="dxa"/>
        <w:tblLook w:val="04A0" w:firstRow="1" w:lastRow="0" w:firstColumn="1" w:lastColumn="0" w:noHBand="0" w:noVBand="1"/>
      </w:tblPr>
      <w:tblGrid>
        <w:gridCol w:w="2258"/>
        <w:gridCol w:w="2752"/>
        <w:gridCol w:w="4766"/>
      </w:tblGrid>
      <w:tr w:rsidR="00E66B2D" w:rsidRPr="00E66B2D" w14:paraId="6EB8DBC0" w14:textId="77777777" w:rsidTr="00E66B2D">
        <w:tc>
          <w:tcPr>
            <w:tcW w:w="0" w:type="auto"/>
            <w:hideMark/>
          </w:tcPr>
          <w:p w14:paraId="7EE40818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sz w:val="24"/>
                <w:szCs w:val="24"/>
                <w:lang w:eastAsia="ru-BY"/>
              </w:rPr>
            </w:pPr>
            <w:r w:rsidRPr="00E66B2D">
              <w:rPr>
                <w:sz w:val="24"/>
                <w:szCs w:val="24"/>
                <w:lang w:eastAsia="ru-BY"/>
              </w:rPr>
              <w:t>Статус</w:t>
            </w:r>
          </w:p>
        </w:tc>
        <w:tc>
          <w:tcPr>
            <w:tcW w:w="0" w:type="auto"/>
            <w:hideMark/>
          </w:tcPr>
          <w:p w14:paraId="0D1786B2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sz w:val="24"/>
                <w:szCs w:val="24"/>
                <w:lang w:eastAsia="ru-BY"/>
              </w:rPr>
            </w:pPr>
            <w:r w:rsidRPr="00E66B2D">
              <w:rPr>
                <w:sz w:val="24"/>
                <w:szCs w:val="24"/>
                <w:lang w:eastAsia="ru-BY"/>
              </w:rPr>
              <w:t>Количество ошибок</w:t>
            </w:r>
          </w:p>
        </w:tc>
        <w:tc>
          <w:tcPr>
            <w:tcW w:w="4766" w:type="dxa"/>
            <w:hideMark/>
          </w:tcPr>
          <w:p w14:paraId="5A970572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sz w:val="24"/>
                <w:szCs w:val="24"/>
                <w:lang w:eastAsia="ru-BY"/>
              </w:rPr>
            </w:pPr>
            <w:r w:rsidRPr="00E66B2D">
              <w:rPr>
                <w:sz w:val="24"/>
                <w:szCs w:val="24"/>
                <w:lang w:eastAsia="ru-BY"/>
              </w:rPr>
              <w:t>Важность</w:t>
            </w:r>
          </w:p>
        </w:tc>
      </w:tr>
      <w:tr w:rsidR="00E66B2D" w:rsidRPr="00E66B2D" w14:paraId="09FE9514" w14:textId="77777777" w:rsidTr="00E66B2D">
        <w:tc>
          <w:tcPr>
            <w:tcW w:w="0" w:type="auto"/>
            <w:hideMark/>
          </w:tcPr>
          <w:p w14:paraId="44D33FD3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sz w:val="24"/>
                <w:szCs w:val="24"/>
                <w:lang w:eastAsia="ru-BY"/>
              </w:rPr>
            </w:pPr>
            <w:r w:rsidRPr="00E66B2D">
              <w:rPr>
                <w:sz w:val="24"/>
                <w:szCs w:val="24"/>
                <w:lang w:eastAsia="ru-BY"/>
              </w:rPr>
              <w:t>Найдено</w:t>
            </w:r>
          </w:p>
        </w:tc>
        <w:tc>
          <w:tcPr>
            <w:tcW w:w="0" w:type="auto"/>
            <w:hideMark/>
          </w:tcPr>
          <w:p w14:paraId="77444ADB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sz w:val="24"/>
                <w:szCs w:val="24"/>
                <w:lang w:eastAsia="ru-BY"/>
              </w:rPr>
            </w:pPr>
            <w:r w:rsidRPr="00E66B2D">
              <w:rPr>
                <w:sz w:val="24"/>
                <w:szCs w:val="24"/>
                <w:lang w:eastAsia="ru-BY"/>
              </w:rPr>
              <w:t>1</w:t>
            </w:r>
          </w:p>
        </w:tc>
        <w:tc>
          <w:tcPr>
            <w:tcW w:w="4766" w:type="dxa"/>
            <w:hideMark/>
          </w:tcPr>
          <w:p w14:paraId="11F89F29" w14:textId="5867EF19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sz w:val="24"/>
                <w:szCs w:val="24"/>
                <w:lang w:eastAsia="ru-BY"/>
              </w:rPr>
            </w:pPr>
            <w:r w:rsidRPr="00E66B2D">
              <w:rPr>
                <w:sz w:val="24"/>
                <w:szCs w:val="24"/>
                <w:lang w:eastAsia="ru-BY"/>
              </w:rPr>
              <w:t xml:space="preserve">Низкая: </w:t>
            </w:r>
            <w:r w:rsidRPr="00080197">
              <w:rPr>
                <w:sz w:val="24"/>
                <w:szCs w:val="24"/>
                <w:lang w:val="ru-RU" w:eastAsia="ru-BY"/>
              </w:rPr>
              <w:t>1</w:t>
            </w:r>
            <w:r w:rsidRPr="00E66B2D">
              <w:rPr>
                <w:sz w:val="24"/>
                <w:szCs w:val="24"/>
                <w:lang w:eastAsia="ru-BY"/>
              </w:rPr>
              <w:t xml:space="preserve">, Средняя: </w:t>
            </w:r>
            <w:r w:rsidRPr="00080197">
              <w:rPr>
                <w:sz w:val="24"/>
                <w:szCs w:val="24"/>
                <w:lang w:val="ru-RU" w:eastAsia="ru-BY"/>
              </w:rPr>
              <w:t>0,</w:t>
            </w:r>
            <w:r w:rsidRPr="00E66B2D">
              <w:rPr>
                <w:sz w:val="24"/>
                <w:szCs w:val="24"/>
                <w:lang w:eastAsia="ru-BY"/>
              </w:rPr>
              <w:t xml:space="preserve"> Высокая: 0, Критическая: 0</w:t>
            </w:r>
          </w:p>
        </w:tc>
      </w:tr>
      <w:tr w:rsidR="00E66B2D" w:rsidRPr="00E66B2D" w14:paraId="104DB544" w14:textId="77777777" w:rsidTr="00E66B2D">
        <w:tc>
          <w:tcPr>
            <w:tcW w:w="0" w:type="auto"/>
            <w:hideMark/>
          </w:tcPr>
          <w:p w14:paraId="06A9E80D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sz w:val="24"/>
                <w:szCs w:val="24"/>
                <w:lang w:eastAsia="ru-BY"/>
              </w:rPr>
            </w:pPr>
            <w:r w:rsidRPr="00E66B2D">
              <w:rPr>
                <w:sz w:val="24"/>
                <w:szCs w:val="24"/>
                <w:lang w:eastAsia="ru-BY"/>
              </w:rPr>
              <w:t>Исправлено</w:t>
            </w:r>
          </w:p>
        </w:tc>
        <w:tc>
          <w:tcPr>
            <w:tcW w:w="0" w:type="auto"/>
            <w:hideMark/>
          </w:tcPr>
          <w:p w14:paraId="3F37EEA6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sz w:val="24"/>
                <w:szCs w:val="24"/>
                <w:lang w:eastAsia="ru-BY"/>
              </w:rPr>
            </w:pPr>
            <w:r w:rsidRPr="00E66B2D">
              <w:rPr>
                <w:sz w:val="24"/>
                <w:szCs w:val="24"/>
                <w:lang w:eastAsia="ru-BY"/>
              </w:rPr>
              <w:t>1</w:t>
            </w:r>
          </w:p>
        </w:tc>
        <w:tc>
          <w:tcPr>
            <w:tcW w:w="4766" w:type="dxa"/>
            <w:hideMark/>
          </w:tcPr>
          <w:p w14:paraId="5FCB2B6C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sz w:val="24"/>
                <w:szCs w:val="24"/>
                <w:lang w:eastAsia="ru-BY"/>
              </w:rPr>
            </w:pPr>
            <w:r w:rsidRPr="00E66B2D">
              <w:rPr>
                <w:sz w:val="24"/>
                <w:szCs w:val="24"/>
                <w:lang w:eastAsia="ru-BY"/>
              </w:rPr>
              <w:t>0, 1, 0, 0</w:t>
            </w:r>
          </w:p>
        </w:tc>
      </w:tr>
      <w:tr w:rsidR="00E66B2D" w:rsidRPr="00E66B2D" w14:paraId="10CE3C28" w14:textId="77777777" w:rsidTr="00E66B2D">
        <w:tc>
          <w:tcPr>
            <w:tcW w:w="0" w:type="auto"/>
            <w:hideMark/>
          </w:tcPr>
          <w:p w14:paraId="102F9BD1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sz w:val="24"/>
                <w:szCs w:val="24"/>
                <w:lang w:eastAsia="ru-BY"/>
              </w:rPr>
            </w:pPr>
            <w:r w:rsidRPr="00E66B2D">
              <w:rPr>
                <w:sz w:val="24"/>
                <w:szCs w:val="24"/>
                <w:lang w:eastAsia="ru-BY"/>
              </w:rPr>
              <w:t>Проверено</w:t>
            </w:r>
          </w:p>
        </w:tc>
        <w:tc>
          <w:tcPr>
            <w:tcW w:w="0" w:type="auto"/>
            <w:hideMark/>
          </w:tcPr>
          <w:p w14:paraId="0D79578D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sz w:val="24"/>
                <w:szCs w:val="24"/>
                <w:lang w:eastAsia="ru-BY"/>
              </w:rPr>
            </w:pPr>
            <w:r w:rsidRPr="00E66B2D">
              <w:rPr>
                <w:sz w:val="24"/>
                <w:szCs w:val="24"/>
                <w:lang w:eastAsia="ru-BY"/>
              </w:rPr>
              <w:t>0</w:t>
            </w:r>
          </w:p>
        </w:tc>
        <w:tc>
          <w:tcPr>
            <w:tcW w:w="4766" w:type="dxa"/>
            <w:hideMark/>
          </w:tcPr>
          <w:p w14:paraId="03207FAA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sz w:val="24"/>
                <w:szCs w:val="24"/>
                <w:lang w:eastAsia="ru-BY"/>
              </w:rPr>
            </w:pPr>
            <w:r w:rsidRPr="00E66B2D">
              <w:rPr>
                <w:sz w:val="24"/>
                <w:szCs w:val="24"/>
                <w:lang w:eastAsia="ru-BY"/>
              </w:rPr>
              <w:t>0, 0, 0, 0</w:t>
            </w:r>
          </w:p>
        </w:tc>
      </w:tr>
      <w:tr w:rsidR="00E66B2D" w:rsidRPr="00E66B2D" w14:paraId="6E9B794C" w14:textId="77777777" w:rsidTr="00E66B2D">
        <w:tc>
          <w:tcPr>
            <w:tcW w:w="0" w:type="auto"/>
            <w:hideMark/>
          </w:tcPr>
          <w:p w14:paraId="52E68221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sz w:val="24"/>
                <w:szCs w:val="24"/>
                <w:lang w:eastAsia="ru-BY"/>
              </w:rPr>
            </w:pPr>
            <w:r w:rsidRPr="00E66B2D">
              <w:rPr>
                <w:sz w:val="24"/>
                <w:szCs w:val="24"/>
                <w:lang w:eastAsia="ru-BY"/>
              </w:rPr>
              <w:t>Открыто заново</w:t>
            </w:r>
          </w:p>
        </w:tc>
        <w:tc>
          <w:tcPr>
            <w:tcW w:w="0" w:type="auto"/>
            <w:hideMark/>
          </w:tcPr>
          <w:p w14:paraId="701B1449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sz w:val="24"/>
                <w:szCs w:val="24"/>
                <w:lang w:eastAsia="ru-BY"/>
              </w:rPr>
            </w:pPr>
            <w:r w:rsidRPr="00E66B2D">
              <w:rPr>
                <w:sz w:val="24"/>
                <w:szCs w:val="24"/>
                <w:lang w:eastAsia="ru-BY"/>
              </w:rPr>
              <w:t>0</w:t>
            </w:r>
          </w:p>
        </w:tc>
        <w:tc>
          <w:tcPr>
            <w:tcW w:w="4766" w:type="dxa"/>
            <w:hideMark/>
          </w:tcPr>
          <w:p w14:paraId="59E62EBA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sz w:val="24"/>
                <w:szCs w:val="24"/>
                <w:lang w:eastAsia="ru-BY"/>
              </w:rPr>
            </w:pPr>
            <w:r w:rsidRPr="00E66B2D">
              <w:rPr>
                <w:sz w:val="24"/>
                <w:szCs w:val="24"/>
                <w:lang w:eastAsia="ru-BY"/>
              </w:rPr>
              <w:t>0, 0, 0, 0</w:t>
            </w:r>
          </w:p>
        </w:tc>
      </w:tr>
      <w:tr w:rsidR="00E66B2D" w:rsidRPr="00E66B2D" w14:paraId="3829630F" w14:textId="77777777" w:rsidTr="00E66B2D">
        <w:tc>
          <w:tcPr>
            <w:tcW w:w="0" w:type="auto"/>
            <w:hideMark/>
          </w:tcPr>
          <w:p w14:paraId="5D894FBE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sz w:val="24"/>
                <w:szCs w:val="24"/>
                <w:lang w:eastAsia="ru-BY"/>
              </w:rPr>
            </w:pPr>
            <w:r w:rsidRPr="00E66B2D">
              <w:rPr>
                <w:sz w:val="24"/>
                <w:szCs w:val="24"/>
                <w:lang w:eastAsia="ru-BY"/>
              </w:rPr>
              <w:t>Отклонено</w:t>
            </w:r>
          </w:p>
        </w:tc>
        <w:tc>
          <w:tcPr>
            <w:tcW w:w="0" w:type="auto"/>
            <w:hideMark/>
          </w:tcPr>
          <w:p w14:paraId="77C52508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sz w:val="24"/>
                <w:szCs w:val="24"/>
                <w:lang w:eastAsia="ru-BY"/>
              </w:rPr>
            </w:pPr>
            <w:r w:rsidRPr="00E66B2D">
              <w:rPr>
                <w:sz w:val="24"/>
                <w:szCs w:val="24"/>
                <w:lang w:eastAsia="ru-BY"/>
              </w:rPr>
              <w:t>0</w:t>
            </w:r>
          </w:p>
        </w:tc>
        <w:tc>
          <w:tcPr>
            <w:tcW w:w="4766" w:type="dxa"/>
            <w:hideMark/>
          </w:tcPr>
          <w:p w14:paraId="612A8B28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sz w:val="24"/>
                <w:szCs w:val="24"/>
                <w:lang w:eastAsia="ru-BY"/>
              </w:rPr>
            </w:pPr>
            <w:r w:rsidRPr="00E66B2D">
              <w:rPr>
                <w:sz w:val="24"/>
                <w:szCs w:val="24"/>
                <w:lang w:eastAsia="ru-BY"/>
              </w:rPr>
              <w:t>0, 0, 0, 0</w:t>
            </w:r>
          </w:p>
        </w:tc>
      </w:tr>
    </w:tbl>
    <w:p w14:paraId="26CA1503" w14:textId="75BBEAE8" w:rsidR="00E66B2D" w:rsidRDefault="00E66B2D" w:rsidP="00080197">
      <w:pPr>
        <w:ind w:firstLine="0"/>
        <w:jc w:val="left"/>
        <w:rPr>
          <w:rFonts w:eastAsia="Times New Roman"/>
          <w:color w:val="0F1115"/>
          <w:lang w:eastAsia="ru-BY"/>
        </w:rPr>
      </w:pPr>
      <w:r w:rsidRPr="00E66B2D">
        <w:rPr>
          <w:rFonts w:eastAsia="Times New Roman"/>
          <w:color w:val="0F1115"/>
          <w:lang w:eastAsia="ru-BY"/>
        </w:rPr>
        <w:t xml:space="preserve">Список найденных дефектов представлен в таблице </w:t>
      </w:r>
      <w:r w:rsidR="00080197">
        <w:rPr>
          <w:rFonts w:eastAsia="Times New Roman"/>
          <w:color w:val="0F1115"/>
          <w:lang w:val="ru-RU" w:eastAsia="ru-BY"/>
        </w:rPr>
        <w:t>10</w:t>
      </w:r>
      <w:r w:rsidRPr="00E66B2D">
        <w:rPr>
          <w:rFonts w:eastAsia="Times New Roman"/>
          <w:color w:val="0F1115"/>
          <w:lang w:eastAsia="ru-BY"/>
        </w:rPr>
        <w:t>.</w:t>
      </w:r>
    </w:p>
    <w:p w14:paraId="452FB4BA" w14:textId="77777777" w:rsidR="00080197" w:rsidRPr="00E66B2D" w:rsidRDefault="00080197" w:rsidP="00080197">
      <w:pPr>
        <w:ind w:firstLine="0"/>
        <w:jc w:val="left"/>
        <w:rPr>
          <w:rFonts w:eastAsia="Times New Roman"/>
          <w:color w:val="0F1115"/>
          <w:lang w:eastAsia="ru-BY"/>
        </w:rPr>
      </w:pPr>
    </w:p>
    <w:p w14:paraId="3194D069" w14:textId="7CB40670" w:rsidR="00E66B2D" w:rsidRPr="00E66B2D" w:rsidRDefault="00E66B2D" w:rsidP="00080197">
      <w:pPr>
        <w:ind w:firstLine="0"/>
        <w:jc w:val="left"/>
        <w:rPr>
          <w:rFonts w:eastAsia="Times New Roman"/>
          <w:color w:val="0F1115"/>
          <w:lang w:eastAsia="ru-BY"/>
        </w:rPr>
      </w:pPr>
      <w:r w:rsidRPr="00E66B2D">
        <w:rPr>
          <w:rFonts w:eastAsia="Times New Roman"/>
          <w:color w:val="0F1115"/>
          <w:lang w:eastAsia="ru-BY"/>
        </w:rPr>
        <w:t xml:space="preserve">Таблица </w:t>
      </w:r>
      <w:r w:rsidR="00080197">
        <w:rPr>
          <w:rFonts w:eastAsia="Times New Roman"/>
          <w:color w:val="0F1115"/>
          <w:lang w:val="ru-RU" w:eastAsia="ru-BY"/>
        </w:rPr>
        <w:t xml:space="preserve">10 </w:t>
      </w:r>
      <w:r w:rsidRPr="00E66B2D">
        <w:rPr>
          <w:rFonts w:eastAsia="Times New Roman"/>
          <w:color w:val="0F1115"/>
          <w:lang w:eastAsia="ru-BY"/>
        </w:rPr>
        <w:t>– Список найденных дефектов</w:t>
      </w:r>
    </w:p>
    <w:tbl>
      <w:tblPr>
        <w:tblStyle w:val="15"/>
        <w:tblW w:w="0" w:type="auto"/>
        <w:tblLook w:val="04A0" w:firstRow="1" w:lastRow="0" w:firstColumn="1" w:lastColumn="0" w:noHBand="0" w:noVBand="1"/>
      </w:tblPr>
      <w:tblGrid>
        <w:gridCol w:w="1400"/>
        <w:gridCol w:w="1041"/>
        <w:gridCol w:w="6321"/>
        <w:gridCol w:w="1149"/>
      </w:tblGrid>
      <w:tr w:rsidR="00E66B2D" w:rsidRPr="00E66B2D" w14:paraId="5B580934" w14:textId="77777777" w:rsidTr="00E66B2D">
        <w:tc>
          <w:tcPr>
            <w:tcW w:w="0" w:type="auto"/>
            <w:hideMark/>
          </w:tcPr>
          <w:p w14:paraId="350C0817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BY"/>
              </w:rPr>
            </w:pPr>
            <w:r w:rsidRPr="00E66B2D">
              <w:rPr>
                <w:rFonts w:eastAsia="Times New Roman"/>
                <w:sz w:val="24"/>
                <w:szCs w:val="24"/>
                <w:lang w:eastAsia="ru-BY"/>
              </w:rPr>
              <w:t>Идентификатор</w:t>
            </w:r>
          </w:p>
        </w:tc>
        <w:tc>
          <w:tcPr>
            <w:tcW w:w="0" w:type="auto"/>
            <w:hideMark/>
          </w:tcPr>
          <w:p w14:paraId="299F19D2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BY"/>
              </w:rPr>
            </w:pPr>
            <w:r w:rsidRPr="00E66B2D">
              <w:rPr>
                <w:rFonts w:eastAsia="Times New Roman"/>
                <w:sz w:val="24"/>
                <w:szCs w:val="24"/>
                <w:lang w:eastAsia="ru-BY"/>
              </w:rPr>
              <w:t>Важность</w:t>
            </w:r>
          </w:p>
        </w:tc>
        <w:tc>
          <w:tcPr>
            <w:tcW w:w="0" w:type="auto"/>
            <w:hideMark/>
          </w:tcPr>
          <w:p w14:paraId="57AE615C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BY"/>
              </w:rPr>
            </w:pPr>
            <w:r w:rsidRPr="00E66B2D">
              <w:rPr>
                <w:rFonts w:eastAsia="Times New Roman"/>
                <w:sz w:val="24"/>
                <w:szCs w:val="24"/>
                <w:lang w:eastAsia="ru-BY"/>
              </w:rPr>
              <w:t>Описание</w:t>
            </w:r>
          </w:p>
        </w:tc>
        <w:tc>
          <w:tcPr>
            <w:tcW w:w="0" w:type="auto"/>
            <w:hideMark/>
          </w:tcPr>
          <w:p w14:paraId="57D9D89E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BY"/>
              </w:rPr>
            </w:pPr>
            <w:r w:rsidRPr="00E66B2D">
              <w:rPr>
                <w:rFonts w:eastAsia="Times New Roman"/>
                <w:sz w:val="24"/>
                <w:szCs w:val="24"/>
                <w:lang w:eastAsia="ru-BY"/>
              </w:rPr>
              <w:t>Статус</w:t>
            </w:r>
          </w:p>
        </w:tc>
      </w:tr>
      <w:tr w:rsidR="00E66B2D" w:rsidRPr="00E66B2D" w14:paraId="22DDAEE8" w14:textId="77777777" w:rsidTr="00E66B2D">
        <w:tc>
          <w:tcPr>
            <w:tcW w:w="0" w:type="auto"/>
            <w:hideMark/>
          </w:tcPr>
          <w:p w14:paraId="5B65E7A1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BY"/>
              </w:rPr>
            </w:pPr>
            <w:r w:rsidRPr="00E66B2D">
              <w:rPr>
                <w:rFonts w:eastAsia="Times New Roman"/>
                <w:sz w:val="24"/>
                <w:szCs w:val="24"/>
                <w:lang w:eastAsia="ru-BY"/>
              </w:rPr>
              <w:t>D01</w:t>
            </w:r>
          </w:p>
        </w:tc>
        <w:tc>
          <w:tcPr>
            <w:tcW w:w="0" w:type="auto"/>
            <w:hideMark/>
          </w:tcPr>
          <w:p w14:paraId="6F740039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BY"/>
              </w:rPr>
            </w:pPr>
            <w:r w:rsidRPr="00E66B2D">
              <w:rPr>
                <w:rFonts w:eastAsia="Times New Roman"/>
                <w:sz w:val="24"/>
                <w:szCs w:val="24"/>
                <w:lang w:eastAsia="ru-BY"/>
              </w:rPr>
              <w:t>Средняя</w:t>
            </w:r>
          </w:p>
        </w:tc>
        <w:tc>
          <w:tcPr>
            <w:tcW w:w="0" w:type="auto"/>
            <w:hideMark/>
          </w:tcPr>
          <w:p w14:paraId="50398AC2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BY"/>
              </w:rPr>
            </w:pPr>
            <w:r w:rsidRPr="00E66B2D">
              <w:rPr>
                <w:rFonts w:eastAsia="Times New Roman"/>
                <w:sz w:val="24"/>
                <w:szCs w:val="24"/>
                <w:lang w:eastAsia="ru-BY"/>
              </w:rPr>
              <w:t>При нестабильном интернет-соединении наблюдается задержка в загрузке 3D-моделей экспонатов</w:t>
            </w:r>
          </w:p>
        </w:tc>
        <w:tc>
          <w:tcPr>
            <w:tcW w:w="0" w:type="auto"/>
            <w:hideMark/>
          </w:tcPr>
          <w:p w14:paraId="4A8D1EA6" w14:textId="77777777" w:rsidR="00E66B2D" w:rsidRPr="00E66B2D" w:rsidRDefault="00E66B2D" w:rsidP="00080197">
            <w:pPr>
              <w:spacing w:line="36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BY"/>
              </w:rPr>
            </w:pPr>
            <w:r w:rsidRPr="00E66B2D">
              <w:rPr>
                <w:rFonts w:eastAsia="Times New Roman"/>
                <w:sz w:val="24"/>
                <w:szCs w:val="24"/>
                <w:lang w:eastAsia="ru-BY"/>
              </w:rPr>
              <w:t>Исправлено</w:t>
            </w:r>
          </w:p>
        </w:tc>
      </w:tr>
    </w:tbl>
    <w:p w14:paraId="42191E1E" w14:textId="3A478FC0" w:rsidR="00080197" w:rsidRDefault="00080197" w:rsidP="00080197">
      <w:pPr>
        <w:ind w:firstLine="0"/>
        <w:rPr>
          <w:rFonts w:eastAsia="Times New Roman"/>
          <w:b/>
          <w:bCs/>
          <w:sz w:val="32"/>
          <w:lang w:eastAsia="ru-RU"/>
        </w:rPr>
      </w:pPr>
    </w:p>
    <w:p w14:paraId="0262EB3B" w14:textId="6B3783B6" w:rsidR="00EC0ABB" w:rsidRPr="00080197" w:rsidRDefault="00080197" w:rsidP="00080197">
      <w:pPr>
        <w:rPr>
          <w:rFonts w:eastAsia="Times New Roman"/>
          <w:b/>
          <w:bCs/>
          <w:sz w:val="32"/>
          <w:lang w:eastAsia="ru-RU"/>
        </w:rPr>
      </w:pPr>
      <w:r>
        <w:rPr>
          <w:rFonts w:eastAsia="Times New Roman"/>
          <w:b/>
          <w:bCs/>
          <w:sz w:val="32"/>
          <w:lang w:eastAsia="ru-RU"/>
        </w:rPr>
        <w:br w:type="page"/>
      </w:r>
      <w:r w:rsidR="00EC0ABB" w:rsidRPr="007E08CF">
        <w:rPr>
          <w:b/>
          <w:bCs/>
        </w:rPr>
        <w:lastRenderedPageBreak/>
        <w:t xml:space="preserve">5 </w:t>
      </w:r>
      <w:r w:rsidR="00EC0ABB">
        <w:rPr>
          <w:b/>
          <w:bCs/>
        </w:rPr>
        <w:t>Применение</w:t>
      </w:r>
    </w:p>
    <w:p w14:paraId="27E6E856" w14:textId="77777777" w:rsidR="00EC0ABB" w:rsidRDefault="00EC0ABB" w:rsidP="00A94EC6">
      <w:pPr>
        <w:pStyle w:val="a9"/>
        <w:spacing w:after="100" w:afterAutospacing="1" w:line="360" w:lineRule="exact"/>
        <w:rPr>
          <w:b/>
          <w:bCs/>
        </w:rPr>
      </w:pPr>
      <w:r w:rsidRPr="007E08CF">
        <w:rPr>
          <w:b/>
          <w:bCs/>
        </w:rPr>
        <w:t>5.1 Руководство пользователя</w:t>
      </w:r>
    </w:p>
    <w:p w14:paraId="09667F3B" w14:textId="28402CF4" w:rsidR="00EC0ABB" w:rsidRPr="00A94EC6" w:rsidRDefault="00EC0ABB" w:rsidP="00A94EC6">
      <w:pPr>
        <w:pStyle w:val="a9"/>
        <w:rPr>
          <w:szCs w:val="28"/>
        </w:rPr>
      </w:pPr>
      <w:r w:rsidRPr="00A94EC6">
        <w:rPr>
          <w:szCs w:val="28"/>
        </w:rPr>
        <w:t>Общие сведения о программном продукте:</w:t>
      </w:r>
    </w:p>
    <w:p w14:paraId="3C2BB8C6" w14:textId="1AE865EA" w:rsidR="00EC0ABB" w:rsidRPr="00A94EC6" w:rsidRDefault="00EC0ABB" w:rsidP="00A94EC6">
      <w:pPr>
        <w:pStyle w:val="a9"/>
        <w:rPr>
          <w:szCs w:val="28"/>
        </w:rPr>
      </w:pPr>
      <w:r w:rsidRPr="00A94EC6">
        <w:rPr>
          <w:szCs w:val="28"/>
        </w:rPr>
        <w:t>Название: «Виртуальный музей»</w:t>
      </w:r>
    </w:p>
    <w:p w14:paraId="745C6290" w14:textId="2217A228" w:rsidR="00EC0ABB" w:rsidRPr="00A94EC6" w:rsidRDefault="00EC0ABB" w:rsidP="00A94EC6">
      <w:pPr>
        <w:pStyle w:val="a9"/>
        <w:rPr>
          <w:szCs w:val="28"/>
        </w:rPr>
      </w:pPr>
      <w:r w:rsidRPr="00A94EC6">
        <w:rPr>
          <w:szCs w:val="28"/>
        </w:rPr>
        <w:t>Назначение: Интерактивная 3D-образовательная платформа. Цель программы — в доступной и наглядной форме познакомить пользователя с историей, культурой и искусством города Барановичи посредством виртуального посещения музея.</w:t>
      </w:r>
    </w:p>
    <w:p w14:paraId="173E17F7" w14:textId="7FB493F2" w:rsidR="00EC0ABB" w:rsidRPr="00A94EC6" w:rsidRDefault="00EC0ABB" w:rsidP="00A94EC6">
      <w:pPr>
        <w:pStyle w:val="a9"/>
        <w:rPr>
          <w:szCs w:val="28"/>
        </w:rPr>
      </w:pPr>
      <w:r w:rsidRPr="00A94EC6">
        <w:rPr>
          <w:szCs w:val="28"/>
        </w:rPr>
        <w:t xml:space="preserve">Возможности программы:  </w:t>
      </w:r>
    </w:p>
    <w:p w14:paraId="442A16B4" w14:textId="0E99CCDC" w:rsidR="00EC0ABB" w:rsidRPr="00A94EC6" w:rsidRDefault="00EC0ABB" w:rsidP="00A94EC6">
      <w:pPr>
        <w:pStyle w:val="a9"/>
        <w:rPr>
          <w:szCs w:val="28"/>
        </w:rPr>
      </w:pPr>
      <w:r w:rsidRPr="00A94EC6">
        <w:rPr>
          <w:szCs w:val="28"/>
        </w:rPr>
        <w:t xml:space="preserve">Интерактивное перемещение по 3D-пространству музея.  </w:t>
      </w:r>
    </w:p>
    <w:p w14:paraId="1DB5C52B" w14:textId="76E89771" w:rsidR="00EC0ABB" w:rsidRPr="00A94EC6" w:rsidRDefault="00EC0ABB" w:rsidP="00A94EC6">
      <w:pPr>
        <w:pStyle w:val="a9"/>
        <w:ind w:left="851" w:firstLine="0"/>
        <w:rPr>
          <w:szCs w:val="28"/>
        </w:rPr>
      </w:pPr>
      <w:r w:rsidRPr="00A94EC6">
        <w:rPr>
          <w:szCs w:val="28"/>
        </w:rPr>
        <w:t xml:space="preserve">Осмотр и изучение экспонатов с возможностью приближения, вращения.  </w:t>
      </w:r>
    </w:p>
    <w:p w14:paraId="6159CAED" w14:textId="21D7E4D1" w:rsidR="00EC0ABB" w:rsidRPr="00A94EC6" w:rsidRDefault="00EC0ABB" w:rsidP="00A94EC6">
      <w:pPr>
        <w:pStyle w:val="a9"/>
        <w:ind w:left="851" w:firstLine="0"/>
        <w:rPr>
          <w:szCs w:val="28"/>
        </w:rPr>
      </w:pPr>
      <w:r w:rsidRPr="00A94EC6">
        <w:rPr>
          <w:szCs w:val="28"/>
        </w:rPr>
        <w:t xml:space="preserve">Отображение информационных карточек с описанием экспонатов.  </w:t>
      </w:r>
    </w:p>
    <w:p w14:paraId="4CCACACD" w14:textId="15E1A841" w:rsidR="00EC0ABB" w:rsidRPr="00A94EC6" w:rsidRDefault="00EC0ABB" w:rsidP="00A94EC6">
      <w:pPr>
        <w:pStyle w:val="a9"/>
        <w:ind w:left="851" w:firstLine="0"/>
        <w:rPr>
          <w:szCs w:val="28"/>
        </w:rPr>
      </w:pPr>
      <w:r w:rsidRPr="00A94EC6">
        <w:rPr>
          <w:szCs w:val="28"/>
        </w:rPr>
        <w:t xml:space="preserve">Использование навигации и управления через мышь и клавиатуру.  </w:t>
      </w:r>
    </w:p>
    <w:p w14:paraId="2AAB6A76" w14:textId="1D76248E" w:rsidR="00EC0ABB" w:rsidRPr="00A94EC6" w:rsidRDefault="00EC0ABB" w:rsidP="00A94EC6">
      <w:pPr>
        <w:pStyle w:val="a9"/>
        <w:ind w:left="851" w:firstLine="0"/>
        <w:rPr>
          <w:szCs w:val="28"/>
        </w:rPr>
      </w:pPr>
      <w:r w:rsidRPr="00A94EC6">
        <w:rPr>
          <w:szCs w:val="28"/>
        </w:rPr>
        <w:t>Доступ к справочному разделу с дополнительными материалами.</w:t>
      </w:r>
    </w:p>
    <w:p w14:paraId="23ADEDF2" w14:textId="0FAD548A" w:rsidR="00EC0ABB" w:rsidRPr="00A94EC6" w:rsidRDefault="00EC0ABB" w:rsidP="00A94EC6">
      <w:pPr>
        <w:pStyle w:val="a9"/>
        <w:ind w:left="851" w:firstLine="0"/>
        <w:rPr>
          <w:szCs w:val="28"/>
        </w:rPr>
      </w:pPr>
      <w:r w:rsidRPr="00A94EC6">
        <w:rPr>
          <w:szCs w:val="28"/>
        </w:rPr>
        <w:t xml:space="preserve">Периодичность использования:  </w:t>
      </w:r>
    </w:p>
    <w:p w14:paraId="610293DA" w14:textId="45351F32" w:rsidR="00EC0ABB" w:rsidRPr="0087304D" w:rsidRDefault="00EC0ABB" w:rsidP="0087304D">
      <w:pPr>
        <w:pStyle w:val="a9"/>
        <w:rPr>
          <w:szCs w:val="28"/>
        </w:rPr>
      </w:pPr>
      <w:r w:rsidRPr="00A94EC6">
        <w:rPr>
          <w:szCs w:val="28"/>
        </w:rPr>
        <w:t>По мере необходимости (однократное или повторное прохождение экскурсии).</w:t>
      </w:r>
    </w:p>
    <w:p w14:paraId="5EA8B17A" w14:textId="77777777" w:rsidR="00A94EC6" w:rsidRDefault="00A94EC6" w:rsidP="00A94EC6">
      <w:pPr>
        <w:pStyle w:val="a9"/>
        <w:spacing w:line="360" w:lineRule="exact"/>
      </w:pPr>
      <w:r>
        <w:t>Инструкции по работе с программой:</w:t>
      </w:r>
    </w:p>
    <w:p w14:paraId="17DB99D1" w14:textId="0D0CB162" w:rsidR="00A94EC6" w:rsidRDefault="00A94EC6" w:rsidP="00440EA7">
      <w:pPr>
        <w:pStyle w:val="a9"/>
        <w:spacing w:line="360" w:lineRule="exact"/>
        <w:rPr>
          <w:lang w:val="ru-RU"/>
        </w:rPr>
      </w:pPr>
      <w:r>
        <w:t>Управление осуществляется через графический интерфейс.</w:t>
      </w:r>
      <w:r>
        <w:rPr>
          <w:lang w:val="ru-RU"/>
        </w:rPr>
        <w:t xml:space="preserve"> После запуска открывается окно главного меню</w:t>
      </w:r>
      <w:r w:rsidR="00440EA7">
        <w:rPr>
          <w:lang w:val="ru-RU"/>
        </w:rPr>
        <w:t>, изображенного на Рисунке 10.</w:t>
      </w:r>
    </w:p>
    <w:p w14:paraId="43D57304" w14:textId="77835F9D" w:rsidR="00A94EC6" w:rsidRPr="00A94EC6" w:rsidRDefault="00A94EC6" w:rsidP="00A94EC6">
      <w:pPr>
        <w:pStyle w:val="a9"/>
        <w:spacing w:line="360" w:lineRule="exact"/>
        <w:ind w:left="851" w:firstLine="0"/>
        <w:rPr>
          <w:b/>
          <w:bCs/>
          <w:sz w:val="32"/>
          <w:szCs w:val="28"/>
          <w:lang w:val="ru-RU"/>
        </w:rPr>
      </w:pPr>
      <w:r w:rsidRPr="00A94EC6">
        <w:rPr>
          <w:noProof/>
          <w:sz w:val="32"/>
          <w:szCs w:val="32"/>
        </w:rPr>
        <w:drawing>
          <wp:anchor distT="0" distB="0" distL="114300" distR="114300" simplePos="0" relativeHeight="251676672" behindDoc="1" locked="0" layoutInCell="1" allowOverlap="1" wp14:anchorId="3DA29365" wp14:editId="600B081F">
            <wp:simplePos x="0" y="0"/>
            <wp:positionH relativeFrom="margin">
              <wp:align>center</wp:align>
            </wp:positionH>
            <wp:positionV relativeFrom="paragraph">
              <wp:posOffset>67700</wp:posOffset>
            </wp:positionV>
            <wp:extent cx="4603750" cy="2590800"/>
            <wp:effectExtent l="0" t="0" r="6350" b="0"/>
            <wp:wrapTight wrapText="bothSides">
              <wp:wrapPolygon edited="0">
                <wp:start x="0" y="0"/>
                <wp:lineTo x="0" y="21441"/>
                <wp:lineTo x="21540" y="21441"/>
                <wp:lineTo x="21540" y="0"/>
                <wp:lineTo x="0" y="0"/>
              </wp:wrapPolygon>
            </wp:wrapTight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37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55E4AA" w14:textId="1141A5FB" w:rsidR="00DB77E1" w:rsidRDefault="00DB77E1" w:rsidP="00EA4393">
      <w:pPr>
        <w:jc w:val="center"/>
        <w:rPr>
          <w:sz w:val="32"/>
          <w:szCs w:val="32"/>
        </w:rPr>
      </w:pPr>
    </w:p>
    <w:p w14:paraId="1E89548B" w14:textId="157D217B" w:rsidR="00A94EC6" w:rsidRPr="00A94EC6" w:rsidRDefault="00A94EC6" w:rsidP="00A94EC6">
      <w:pPr>
        <w:rPr>
          <w:sz w:val="32"/>
          <w:szCs w:val="32"/>
        </w:rPr>
      </w:pPr>
    </w:p>
    <w:p w14:paraId="7C7A1C02" w14:textId="73917EFF" w:rsidR="00A94EC6" w:rsidRPr="00A94EC6" w:rsidRDefault="00A94EC6" w:rsidP="00A94EC6">
      <w:pPr>
        <w:rPr>
          <w:sz w:val="32"/>
          <w:szCs w:val="32"/>
        </w:rPr>
      </w:pPr>
    </w:p>
    <w:p w14:paraId="2FC1E9A9" w14:textId="3D2DB6F6" w:rsidR="00A94EC6" w:rsidRPr="00A94EC6" w:rsidRDefault="00A94EC6" w:rsidP="00A94EC6">
      <w:pPr>
        <w:rPr>
          <w:sz w:val="32"/>
          <w:szCs w:val="32"/>
        </w:rPr>
      </w:pPr>
    </w:p>
    <w:p w14:paraId="1DD0C88C" w14:textId="6DAA59C8" w:rsidR="00A94EC6" w:rsidRPr="00A94EC6" w:rsidRDefault="00A94EC6" w:rsidP="00A94EC6">
      <w:pPr>
        <w:rPr>
          <w:sz w:val="32"/>
          <w:szCs w:val="32"/>
        </w:rPr>
      </w:pPr>
    </w:p>
    <w:p w14:paraId="3B432CF7" w14:textId="1B20DB5F" w:rsidR="00A94EC6" w:rsidRPr="00A94EC6" w:rsidRDefault="00A94EC6" w:rsidP="00A94EC6">
      <w:pPr>
        <w:rPr>
          <w:sz w:val="32"/>
          <w:szCs w:val="32"/>
        </w:rPr>
      </w:pPr>
    </w:p>
    <w:p w14:paraId="568C849B" w14:textId="1FA2D40A" w:rsidR="00A94EC6" w:rsidRPr="00A94EC6" w:rsidRDefault="00A94EC6" w:rsidP="00A94EC6">
      <w:pPr>
        <w:rPr>
          <w:sz w:val="32"/>
          <w:szCs w:val="32"/>
        </w:rPr>
      </w:pPr>
    </w:p>
    <w:p w14:paraId="02491052" w14:textId="4803DDC0" w:rsidR="00A94EC6" w:rsidRPr="00A94EC6" w:rsidRDefault="00A94EC6" w:rsidP="00A94EC6">
      <w:pPr>
        <w:rPr>
          <w:sz w:val="32"/>
          <w:szCs w:val="32"/>
        </w:rPr>
      </w:pPr>
    </w:p>
    <w:p w14:paraId="575EDEED" w14:textId="64B1B208" w:rsidR="00A94EC6" w:rsidRPr="00A94EC6" w:rsidRDefault="00A94EC6" w:rsidP="00A94EC6">
      <w:pPr>
        <w:rPr>
          <w:sz w:val="32"/>
          <w:szCs w:val="32"/>
        </w:rPr>
      </w:pPr>
    </w:p>
    <w:p w14:paraId="6EB0C2D5" w14:textId="5027F2A3" w:rsidR="00A94EC6" w:rsidRPr="00A94EC6" w:rsidRDefault="00A94EC6" w:rsidP="00A94EC6">
      <w:pPr>
        <w:rPr>
          <w:sz w:val="32"/>
          <w:szCs w:val="32"/>
        </w:rPr>
      </w:pPr>
    </w:p>
    <w:p w14:paraId="483F7A92" w14:textId="2ED9FED6" w:rsidR="00A94EC6" w:rsidRDefault="00A94EC6" w:rsidP="00A94EC6">
      <w:pPr>
        <w:rPr>
          <w:sz w:val="32"/>
          <w:szCs w:val="32"/>
        </w:rPr>
      </w:pPr>
    </w:p>
    <w:p w14:paraId="3A459170" w14:textId="6115C458" w:rsidR="00A94EC6" w:rsidRDefault="00A94EC6" w:rsidP="00A94EC6">
      <w:pPr>
        <w:tabs>
          <w:tab w:val="left" w:pos="4480"/>
        </w:tabs>
        <w:jc w:val="center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Рисунок 10 – Главное меню</w:t>
      </w:r>
    </w:p>
    <w:p w14:paraId="391FA3D5" w14:textId="77777777" w:rsidR="00440EA7" w:rsidRDefault="00440EA7" w:rsidP="00A94EC6">
      <w:pPr>
        <w:tabs>
          <w:tab w:val="left" w:pos="4480"/>
        </w:tabs>
        <w:jc w:val="center"/>
        <w:rPr>
          <w:sz w:val="32"/>
          <w:szCs w:val="32"/>
          <w:lang w:val="ru-RU"/>
        </w:rPr>
      </w:pPr>
    </w:p>
    <w:p w14:paraId="0BF5BC65" w14:textId="0659EC8C" w:rsidR="00440EA7" w:rsidRPr="00080197" w:rsidRDefault="00080197" w:rsidP="00A94EC6">
      <w:pPr>
        <w:tabs>
          <w:tab w:val="left" w:pos="4480"/>
        </w:tabs>
        <w:rPr>
          <w:sz w:val="32"/>
          <w:szCs w:val="32"/>
          <w:lang w:val="ru-RU"/>
        </w:rPr>
      </w:pPr>
      <w:r w:rsidRPr="00080197">
        <w:rPr>
          <w:color w:val="0F1115"/>
          <w:shd w:val="clear" w:color="auto" w:fill="FFFFFF"/>
        </w:rPr>
        <w:t>Здесь пользователь может перейти к настройкам, выбрать желаемую громкость звука, изучить пункт об игре, а также запустить саму игру, как показано на рисунках 11, 12 и 13 соответственно.</w:t>
      </w:r>
    </w:p>
    <w:p w14:paraId="3A6EE3C2" w14:textId="1C97C666" w:rsidR="00440EA7" w:rsidRPr="00440EA7" w:rsidRDefault="00080197" w:rsidP="00440EA7">
      <w:pPr>
        <w:rPr>
          <w:sz w:val="32"/>
          <w:szCs w:val="32"/>
          <w:lang w:val="ru-RU"/>
        </w:rPr>
      </w:pPr>
      <w:r w:rsidRPr="00440EA7">
        <w:rPr>
          <w:noProof/>
          <w:sz w:val="32"/>
          <w:szCs w:val="32"/>
          <w:lang w:val="ru-RU"/>
        </w:rPr>
        <w:lastRenderedPageBreak/>
        <w:drawing>
          <wp:anchor distT="0" distB="0" distL="114300" distR="114300" simplePos="0" relativeHeight="251677696" behindDoc="0" locked="0" layoutInCell="1" allowOverlap="1" wp14:anchorId="11A8A9DE" wp14:editId="68E0F9EC">
            <wp:simplePos x="0" y="0"/>
            <wp:positionH relativeFrom="margin">
              <wp:align>center</wp:align>
            </wp:positionH>
            <wp:positionV relativeFrom="paragraph">
              <wp:posOffset>187325</wp:posOffset>
            </wp:positionV>
            <wp:extent cx="3150870" cy="2162175"/>
            <wp:effectExtent l="0" t="0" r="0" b="9525"/>
            <wp:wrapThrough wrapText="bothSides">
              <wp:wrapPolygon edited="0">
                <wp:start x="0" y="0"/>
                <wp:lineTo x="0" y="21505"/>
                <wp:lineTo x="21417" y="21505"/>
                <wp:lineTo x="21417" y="0"/>
                <wp:lineTo x="0" y="0"/>
              </wp:wrapPolygon>
            </wp:wrapThrough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087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95B1CA" w14:textId="604D9D48" w:rsidR="00440EA7" w:rsidRPr="00440EA7" w:rsidRDefault="00440EA7" w:rsidP="00440EA7">
      <w:pPr>
        <w:rPr>
          <w:sz w:val="32"/>
          <w:szCs w:val="32"/>
          <w:lang w:val="ru-RU"/>
        </w:rPr>
      </w:pPr>
    </w:p>
    <w:p w14:paraId="36CA47A0" w14:textId="723D90F3" w:rsidR="00440EA7" w:rsidRPr="00440EA7" w:rsidRDefault="00440EA7" w:rsidP="00440EA7">
      <w:pPr>
        <w:rPr>
          <w:sz w:val="32"/>
          <w:szCs w:val="32"/>
          <w:lang w:val="ru-RU"/>
        </w:rPr>
      </w:pPr>
    </w:p>
    <w:p w14:paraId="4032FD28" w14:textId="7F26C257" w:rsidR="00440EA7" w:rsidRPr="00440EA7" w:rsidRDefault="00440EA7" w:rsidP="00440EA7">
      <w:pPr>
        <w:rPr>
          <w:sz w:val="32"/>
          <w:szCs w:val="32"/>
          <w:lang w:val="ru-RU"/>
        </w:rPr>
      </w:pPr>
    </w:p>
    <w:p w14:paraId="0CFA8981" w14:textId="19CC2A84" w:rsidR="00440EA7" w:rsidRPr="00440EA7" w:rsidRDefault="00440EA7" w:rsidP="00440EA7">
      <w:pPr>
        <w:rPr>
          <w:sz w:val="32"/>
          <w:szCs w:val="32"/>
          <w:lang w:val="ru-RU"/>
        </w:rPr>
      </w:pPr>
    </w:p>
    <w:p w14:paraId="19312CF7" w14:textId="6EEE89CA" w:rsidR="00440EA7" w:rsidRPr="00440EA7" w:rsidRDefault="00440EA7" w:rsidP="00440EA7">
      <w:pPr>
        <w:rPr>
          <w:sz w:val="32"/>
          <w:szCs w:val="32"/>
          <w:lang w:val="ru-RU"/>
        </w:rPr>
      </w:pPr>
    </w:p>
    <w:p w14:paraId="484E8AF1" w14:textId="6E506C73" w:rsidR="00440EA7" w:rsidRPr="00440EA7" w:rsidRDefault="00440EA7" w:rsidP="00440EA7">
      <w:pPr>
        <w:rPr>
          <w:sz w:val="32"/>
          <w:szCs w:val="32"/>
          <w:lang w:val="ru-RU"/>
        </w:rPr>
      </w:pPr>
    </w:p>
    <w:p w14:paraId="7AED6289" w14:textId="62D43D5B" w:rsidR="00440EA7" w:rsidRPr="00440EA7" w:rsidRDefault="00440EA7" w:rsidP="00440EA7">
      <w:pPr>
        <w:rPr>
          <w:sz w:val="32"/>
          <w:szCs w:val="32"/>
          <w:lang w:val="ru-RU"/>
        </w:rPr>
      </w:pPr>
    </w:p>
    <w:p w14:paraId="544B7D72" w14:textId="1F6A3325" w:rsidR="00440EA7" w:rsidRPr="00440EA7" w:rsidRDefault="00440EA7" w:rsidP="00440EA7">
      <w:pPr>
        <w:rPr>
          <w:sz w:val="32"/>
          <w:szCs w:val="32"/>
          <w:lang w:val="ru-RU"/>
        </w:rPr>
      </w:pPr>
    </w:p>
    <w:p w14:paraId="17685FF9" w14:textId="05A2F879" w:rsidR="00440EA7" w:rsidRDefault="00440EA7" w:rsidP="00440EA7">
      <w:pPr>
        <w:rPr>
          <w:sz w:val="32"/>
          <w:szCs w:val="32"/>
          <w:lang w:val="ru-RU"/>
        </w:rPr>
      </w:pPr>
    </w:p>
    <w:p w14:paraId="5822DD06" w14:textId="77777777" w:rsidR="00080197" w:rsidRDefault="00080197" w:rsidP="00440EA7">
      <w:pPr>
        <w:rPr>
          <w:sz w:val="32"/>
          <w:szCs w:val="32"/>
          <w:lang w:val="ru-RU"/>
        </w:rPr>
      </w:pPr>
    </w:p>
    <w:p w14:paraId="3AD1BA41" w14:textId="3D07779F" w:rsidR="00440EA7" w:rsidRPr="00440EA7" w:rsidRDefault="00440EA7" w:rsidP="00440EA7">
      <w:pPr>
        <w:jc w:val="center"/>
        <w:rPr>
          <w:lang w:val="ru-RU"/>
        </w:rPr>
      </w:pPr>
      <w:r w:rsidRPr="00440EA7">
        <w:rPr>
          <w:lang w:val="ru-RU"/>
        </w:rPr>
        <w:t>Рисунок 11 – Меню настроек</w:t>
      </w:r>
    </w:p>
    <w:p w14:paraId="2084BE3B" w14:textId="22AE7A63" w:rsidR="00440EA7" w:rsidRPr="00440EA7" w:rsidRDefault="008F4EC7" w:rsidP="00440EA7">
      <w:pPr>
        <w:spacing w:before="100" w:beforeAutospacing="1" w:after="100" w:afterAutospacing="1"/>
        <w:jc w:val="center"/>
        <w:rPr>
          <w:lang w:val="ru-RU"/>
        </w:rPr>
      </w:pPr>
      <w:r w:rsidRPr="008F4EC7">
        <w:rPr>
          <w:noProof/>
          <w:sz w:val="32"/>
          <w:szCs w:val="32"/>
          <w:lang w:val="ru-RU"/>
        </w:rPr>
        <w:drawing>
          <wp:anchor distT="0" distB="0" distL="114300" distR="114300" simplePos="0" relativeHeight="251679744" behindDoc="1" locked="0" layoutInCell="1" allowOverlap="1" wp14:anchorId="050C3F57" wp14:editId="08A8128B">
            <wp:simplePos x="0" y="0"/>
            <wp:positionH relativeFrom="page">
              <wp:posOffset>1886585</wp:posOffset>
            </wp:positionH>
            <wp:positionV relativeFrom="paragraph">
              <wp:posOffset>3089275</wp:posOffset>
            </wp:positionV>
            <wp:extent cx="4417060" cy="2514600"/>
            <wp:effectExtent l="0" t="0" r="2540" b="0"/>
            <wp:wrapTight wrapText="bothSides">
              <wp:wrapPolygon edited="0">
                <wp:start x="0" y="0"/>
                <wp:lineTo x="0" y="21436"/>
                <wp:lineTo x="21519" y="21436"/>
                <wp:lineTo x="21519" y="0"/>
                <wp:lineTo x="0" y="0"/>
              </wp:wrapPolygon>
            </wp:wrapTight>
            <wp:docPr id="574992512" name="Рисунок 574992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706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40EA7">
        <w:rPr>
          <w:noProof/>
          <w:lang w:val="ru-RU"/>
        </w:rPr>
        <w:drawing>
          <wp:anchor distT="0" distB="0" distL="114300" distR="114300" simplePos="0" relativeHeight="251678720" behindDoc="1" locked="0" layoutInCell="1" allowOverlap="1" wp14:anchorId="72784B38" wp14:editId="2B3E9E31">
            <wp:simplePos x="0" y="0"/>
            <wp:positionH relativeFrom="margin">
              <wp:align>center</wp:align>
            </wp:positionH>
            <wp:positionV relativeFrom="paragraph">
              <wp:posOffset>586</wp:posOffset>
            </wp:positionV>
            <wp:extent cx="3724275" cy="2505075"/>
            <wp:effectExtent l="0" t="0" r="9525" b="9525"/>
            <wp:wrapTopAndBottom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40EA7" w:rsidRPr="00440EA7">
        <w:rPr>
          <w:lang w:val="ru-RU"/>
        </w:rPr>
        <w:t>Рисунок 12 – Пункт об игре</w:t>
      </w:r>
    </w:p>
    <w:p w14:paraId="6C70C64A" w14:textId="0AC789B9" w:rsidR="00440EA7" w:rsidRDefault="00440EA7" w:rsidP="00440EA7">
      <w:pPr>
        <w:jc w:val="center"/>
        <w:rPr>
          <w:sz w:val="32"/>
          <w:szCs w:val="32"/>
          <w:lang w:val="ru-RU"/>
        </w:rPr>
      </w:pPr>
    </w:p>
    <w:p w14:paraId="23FB2E63" w14:textId="5F05232B" w:rsidR="008F4EC7" w:rsidRPr="008F4EC7" w:rsidRDefault="008F4EC7" w:rsidP="008F4EC7">
      <w:pPr>
        <w:rPr>
          <w:sz w:val="32"/>
          <w:szCs w:val="32"/>
          <w:lang w:val="ru-RU"/>
        </w:rPr>
      </w:pPr>
    </w:p>
    <w:p w14:paraId="63232334" w14:textId="560A6206" w:rsidR="008F4EC7" w:rsidRPr="008F4EC7" w:rsidRDefault="008F4EC7" w:rsidP="008F4EC7">
      <w:pPr>
        <w:rPr>
          <w:sz w:val="32"/>
          <w:szCs w:val="32"/>
          <w:lang w:val="ru-RU"/>
        </w:rPr>
      </w:pPr>
    </w:p>
    <w:p w14:paraId="675F5BBD" w14:textId="504F6083" w:rsidR="008F4EC7" w:rsidRPr="008F4EC7" w:rsidRDefault="008F4EC7" w:rsidP="008F4EC7">
      <w:pPr>
        <w:rPr>
          <w:sz w:val="32"/>
          <w:szCs w:val="32"/>
          <w:lang w:val="ru-RU"/>
        </w:rPr>
      </w:pPr>
    </w:p>
    <w:p w14:paraId="10366F4A" w14:textId="13581A5D" w:rsidR="008F4EC7" w:rsidRPr="008F4EC7" w:rsidRDefault="008F4EC7" w:rsidP="008F4EC7">
      <w:pPr>
        <w:rPr>
          <w:sz w:val="32"/>
          <w:szCs w:val="32"/>
          <w:lang w:val="ru-RU"/>
        </w:rPr>
      </w:pPr>
    </w:p>
    <w:p w14:paraId="35F82945" w14:textId="0C53FA7C" w:rsidR="008F4EC7" w:rsidRPr="008F4EC7" w:rsidRDefault="008F4EC7" w:rsidP="008F4EC7">
      <w:pPr>
        <w:rPr>
          <w:sz w:val="32"/>
          <w:szCs w:val="32"/>
          <w:lang w:val="ru-RU"/>
        </w:rPr>
      </w:pPr>
    </w:p>
    <w:p w14:paraId="0CBD264A" w14:textId="4F72A40C" w:rsidR="008F4EC7" w:rsidRPr="008F4EC7" w:rsidRDefault="008F4EC7" w:rsidP="008F4EC7">
      <w:pPr>
        <w:rPr>
          <w:sz w:val="32"/>
          <w:szCs w:val="32"/>
          <w:lang w:val="ru-RU"/>
        </w:rPr>
      </w:pPr>
    </w:p>
    <w:p w14:paraId="7C0C3EEA" w14:textId="7CD6A00C" w:rsidR="008F4EC7" w:rsidRPr="008F4EC7" w:rsidRDefault="008F4EC7" w:rsidP="008F4EC7">
      <w:pPr>
        <w:rPr>
          <w:sz w:val="32"/>
          <w:szCs w:val="32"/>
          <w:lang w:val="ru-RU"/>
        </w:rPr>
      </w:pPr>
    </w:p>
    <w:p w14:paraId="50C6F51A" w14:textId="7BB5D350" w:rsidR="008F4EC7" w:rsidRPr="008F4EC7" w:rsidRDefault="008F4EC7" w:rsidP="008F4EC7">
      <w:pPr>
        <w:rPr>
          <w:sz w:val="32"/>
          <w:szCs w:val="32"/>
          <w:lang w:val="ru-RU"/>
        </w:rPr>
      </w:pPr>
    </w:p>
    <w:p w14:paraId="0978A159" w14:textId="73D27B6A" w:rsidR="008F4EC7" w:rsidRPr="008F4EC7" w:rsidRDefault="008F4EC7" w:rsidP="008F4EC7">
      <w:pPr>
        <w:rPr>
          <w:sz w:val="32"/>
          <w:szCs w:val="32"/>
          <w:lang w:val="ru-RU"/>
        </w:rPr>
      </w:pPr>
    </w:p>
    <w:p w14:paraId="6CD59887" w14:textId="5949592B" w:rsidR="008F4EC7" w:rsidRPr="008F4EC7" w:rsidRDefault="008F4EC7" w:rsidP="008F4EC7">
      <w:pPr>
        <w:rPr>
          <w:sz w:val="32"/>
          <w:szCs w:val="32"/>
          <w:lang w:val="ru-RU"/>
        </w:rPr>
      </w:pPr>
    </w:p>
    <w:p w14:paraId="6DEEB6A3" w14:textId="79E17A41" w:rsidR="008F4EC7" w:rsidRDefault="008F4EC7" w:rsidP="008F4EC7">
      <w:pPr>
        <w:rPr>
          <w:sz w:val="32"/>
          <w:szCs w:val="32"/>
          <w:lang w:val="ru-RU"/>
        </w:rPr>
      </w:pPr>
    </w:p>
    <w:p w14:paraId="33D7A392" w14:textId="2EA8122F" w:rsidR="008F4EC7" w:rsidRDefault="008F4EC7" w:rsidP="005A63E7">
      <w:pPr>
        <w:tabs>
          <w:tab w:val="left" w:pos="4929"/>
        </w:tabs>
        <w:spacing w:after="100" w:afterAutospacing="1"/>
        <w:jc w:val="center"/>
        <w:rPr>
          <w:lang w:val="ru-RU"/>
        </w:rPr>
      </w:pPr>
      <w:r w:rsidRPr="008F4EC7">
        <w:rPr>
          <w:lang w:val="ru-RU"/>
        </w:rPr>
        <w:t>Рисунок 13 – Игра</w:t>
      </w:r>
    </w:p>
    <w:p w14:paraId="1AFE4F1C" w14:textId="5D008776" w:rsidR="00080197" w:rsidRPr="00080197" w:rsidRDefault="00080197" w:rsidP="005A63E7">
      <w:pPr>
        <w:pStyle w:val="ds-markdown-paragraph"/>
        <w:spacing w:before="0" w:beforeAutospacing="0" w:after="0" w:afterAutospacing="0" w:line="360" w:lineRule="exact"/>
        <w:ind w:firstLine="851"/>
        <w:jc w:val="both"/>
        <w:rPr>
          <w:color w:val="0F1115"/>
          <w:sz w:val="28"/>
          <w:szCs w:val="28"/>
        </w:rPr>
      </w:pPr>
      <w:r w:rsidRPr="00080197">
        <w:rPr>
          <w:color w:val="0F1115"/>
          <w:sz w:val="28"/>
          <w:szCs w:val="28"/>
        </w:rPr>
        <w:lastRenderedPageBreak/>
        <w:t>Здесь пользователь ходит по локации, изучая экспонаты. При</w:t>
      </w:r>
      <w:r w:rsidR="005A63E7">
        <w:rPr>
          <w:color w:val="0F1115"/>
          <w:sz w:val="28"/>
          <w:szCs w:val="28"/>
          <w:lang w:val="ru-RU"/>
        </w:rPr>
        <w:t xml:space="preserve"> </w:t>
      </w:r>
      <w:r w:rsidRPr="00080197">
        <w:rPr>
          <w:color w:val="0F1115"/>
          <w:sz w:val="28"/>
          <w:szCs w:val="28"/>
        </w:rPr>
        <w:t>приближении к экспонату, содержащему справку, появляется подсказка. При клике на объект открывается информационная панель, как показано на рисунках 14 и 15 соответственно.</w:t>
      </w:r>
    </w:p>
    <w:p w14:paraId="19BED189" w14:textId="085052E9" w:rsidR="008F4EC7" w:rsidRDefault="008F4EC7" w:rsidP="008F4EC7">
      <w:pPr>
        <w:tabs>
          <w:tab w:val="left" w:pos="4929"/>
        </w:tabs>
        <w:rPr>
          <w:lang w:val="ru-RU"/>
        </w:rPr>
      </w:pPr>
      <w:r w:rsidRPr="008F4EC7">
        <w:rPr>
          <w:noProof/>
          <w:lang w:val="ru-RU"/>
        </w:rPr>
        <w:drawing>
          <wp:anchor distT="0" distB="0" distL="114300" distR="114300" simplePos="0" relativeHeight="251680768" behindDoc="1" locked="0" layoutInCell="1" allowOverlap="1" wp14:anchorId="61C1D4CF" wp14:editId="50CAF262">
            <wp:simplePos x="0" y="0"/>
            <wp:positionH relativeFrom="margin">
              <wp:posOffset>1576852</wp:posOffset>
            </wp:positionH>
            <wp:positionV relativeFrom="paragraph">
              <wp:posOffset>163146</wp:posOffset>
            </wp:positionV>
            <wp:extent cx="3368675" cy="629285"/>
            <wp:effectExtent l="0" t="0" r="3175" b="0"/>
            <wp:wrapSquare wrapText="bothSides"/>
            <wp:docPr id="574992513" name="Рисунок 574992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947"/>
                    <a:stretch/>
                  </pic:blipFill>
                  <pic:spPr bwMode="auto">
                    <a:xfrm>
                      <a:off x="0" y="0"/>
                      <a:ext cx="3368675" cy="629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896880" w14:textId="41EAFDDA" w:rsidR="008F4EC7" w:rsidRPr="008F4EC7" w:rsidRDefault="008F4EC7" w:rsidP="008F4EC7">
      <w:pPr>
        <w:rPr>
          <w:lang w:val="ru-RU"/>
        </w:rPr>
      </w:pPr>
    </w:p>
    <w:p w14:paraId="6F196C3C" w14:textId="3D5A240C" w:rsidR="008F4EC7" w:rsidRPr="008F4EC7" w:rsidRDefault="008F4EC7" w:rsidP="008F4EC7">
      <w:pPr>
        <w:rPr>
          <w:lang w:val="ru-RU"/>
        </w:rPr>
      </w:pPr>
    </w:p>
    <w:p w14:paraId="4625A9B7" w14:textId="2DECA4A7" w:rsidR="008F4EC7" w:rsidRDefault="008F4EC7" w:rsidP="008F4EC7">
      <w:pPr>
        <w:rPr>
          <w:lang w:val="ru-RU"/>
        </w:rPr>
      </w:pPr>
    </w:p>
    <w:p w14:paraId="6A7565F8" w14:textId="14C17132" w:rsidR="008F4EC7" w:rsidRDefault="008F4EC7" w:rsidP="008F4EC7">
      <w:pPr>
        <w:tabs>
          <w:tab w:val="left" w:pos="4774"/>
        </w:tabs>
        <w:jc w:val="center"/>
        <w:rPr>
          <w:lang w:val="ru-RU"/>
        </w:rPr>
      </w:pPr>
      <w:r>
        <w:rPr>
          <w:lang w:val="ru-RU"/>
        </w:rPr>
        <w:t>Рисунок 14 – Подсказка</w:t>
      </w:r>
    </w:p>
    <w:p w14:paraId="5C204B9A" w14:textId="1C63041E" w:rsidR="008F4EC7" w:rsidRDefault="008F4EC7" w:rsidP="008F4EC7">
      <w:pPr>
        <w:tabs>
          <w:tab w:val="left" w:pos="4774"/>
        </w:tabs>
        <w:jc w:val="center"/>
        <w:rPr>
          <w:lang w:val="ru-RU"/>
        </w:rPr>
      </w:pPr>
      <w:r w:rsidRPr="008F4EC7">
        <w:rPr>
          <w:noProof/>
          <w:lang w:val="ru-RU"/>
        </w:rPr>
        <w:drawing>
          <wp:anchor distT="0" distB="0" distL="114300" distR="114300" simplePos="0" relativeHeight="251681792" behindDoc="0" locked="0" layoutInCell="1" allowOverlap="1" wp14:anchorId="715025CB" wp14:editId="521F789D">
            <wp:simplePos x="0" y="0"/>
            <wp:positionH relativeFrom="margin">
              <wp:align>center</wp:align>
            </wp:positionH>
            <wp:positionV relativeFrom="paragraph">
              <wp:posOffset>293</wp:posOffset>
            </wp:positionV>
            <wp:extent cx="4360545" cy="2647315"/>
            <wp:effectExtent l="0" t="0" r="1905" b="635"/>
            <wp:wrapSquare wrapText="bothSides"/>
            <wp:docPr id="574992514" name="Рисунок 574992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0545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A1A7A6" w14:textId="47EC1058" w:rsidR="008F4EC7" w:rsidRPr="008F4EC7" w:rsidRDefault="008F4EC7" w:rsidP="008F4EC7">
      <w:pPr>
        <w:rPr>
          <w:lang w:val="ru-RU"/>
        </w:rPr>
      </w:pPr>
    </w:p>
    <w:p w14:paraId="463BED4A" w14:textId="040B0A40" w:rsidR="008F4EC7" w:rsidRPr="008F4EC7" w:rsidRDefault="008F4EC7" w:rsidP="008F4EC7">
      <w:pPr>
        <w:rPr>
          <w:lang w:val="ru-RU"/>
        </w:rPr>
      </w:pPr>
    </w:p>
    <w:p w14:paraId="3694EEF9" w14:textId="0AA0A95E" w:rsidR="008F4EC7" w:rsidRPr="008F4EC7" w:rsidRDefault="008F4EC7" w:rsidP="008F4EC7">
      <w:pPr>
        <w:rPr>
          <w:lang w:val="ru-RU"/>
        </w:rPr>
      </w:pPr>
    </w:p>
    <w:p w14:paraId="508E25A2" w14:textId="78469150" w:rsidR="008F4EC7" w:rsidRPr="008F4EC7" w:rsidRDefault="008F4EC7" w:rsidP="008F4EC7">
      <w:pPr>
        <w:rPr>
          <w:lang w:val="ru-RU"/>
        </w:rPr>
      </w:pPr>
    </w:p>
    <w:p w14:paraId="4641A59F" w14:textId="5F7B8C77" w:rsidR="008F4EC7" w:rsidRPr="008F4EC7" w:rsidRDefault="008F4EC7" w:rsidP="008F4EC7">
      <w:pPr>
        <w:rPr>
          <w:lang w:val="ru-RU"/>
        </w:rPr>
      </w:pPr>
    </w:p>
    <w:p w14:paraId="21C8AAEB" w14:textId="2A51AC40" w:rsidR="008F4EC7" w:rsidRPr="008F4EC7" w:rsidRDefault="008F4EC7" w:rsidP="008F4EC7">
      <w:pPr>
        <w:rPr>
          <w:lang w:val="ru-RU"/>
        </w:rPr>
      </w:pPr>
    </w:p>
    <w:p w14:paraId="1A49D38B" w14:textId="1D452921" w:rsidR="008F4EC7" w:rsidRPr="008F4EC7" w:rsidRDefault="008F4EC7" w:rsidP="008F4EC7">
      <w:pPr>
        <w:rPr>
          <w:lang w:val="ru-RU"/>
        </w:rPr>
      </w:pPr>
    </w:p>
    <w:p w14:paraId="0147A238" w14:textId="3426FFE8" w:rsidR="008F4EC7" w:rsidRPr="008F4EC7" w:rsidRDefault="008F4EC7" w:rsidP="008F4EC7">
      <w:pPr>
        <w:rPr>
          <w:lang w:val="ru-RU"/>
        </w:rPr>
      </w:pPr>
    </w:p>
    <w:p w14:paraId="57343EA6" w14:textId="0A5443B5" w:rsidR="008F4EC7" w:rsidRPr="008F4EC7" w:rsidRDefault="008F4EC7" w:rsidP="008F4EC7">
      <w:pPr>
        <w:rPr>
          <w:lang w:val="ru-RU"/>
        </w:rPr>
      </w:pPr>
    </w:p>
    <w:p w14:paraId="5DB62702" w14:textId="300350AB" w:rsidR="008F4EC7" w:rsidRPr="008F4EC7" w:rsidRDefault="008F4EC7" w:rsidP="008F4EC7">
      <w:pPr>
        <w:rPr>
          <w:lang w:val="ru-RU"/>
        </w:rPr>
      </w:pPr>
    </w:p>
    <w:p w14:paraId="0A3A7AE7" w14:textId="0089AE0A" w:rsidR="008F4EC7" w:rsidRDefault="008F4EC7" w:rsidP="008F4EC7">
      <w:pPr>
        <w:rPr>
          <w:lang w:val="ru-RU"/>
        </w:rPr>
      </w:pPr>
    </w:p>
    <w:p w14:paraId="3CE65900" w14:textId="01C11D28" w:rsidR="008F4EC7" w:rsidRDefault="008F4EC7" w:rsidP="008F4EC7">
      <w:pPr>
        <w:jc w:val="center"/>
        <w:rPr>
          <w:lang w:val="ru-RU"/>
        </w:rPr>
      </w:pPr>
      <w:r>
        <w:rPr>
          <w:lang w:val="ru-RU"/>
        </w:rPr>
        <w:t>Рисунок 15 – Информационная панель</w:t>
      </w:r>
    </w:p>
    <w:p w14:paraId="68884366" w14:textId="7E6B81A4" w:rsidR="008F4EC7" w:rsidRDefault="008F4EC7" w:rsidP="008F4EC7">
      <w:pPr>
        <w:jc w:val="center"/>
        <w:rPr>
          <w:lang w:val="ru-RU"/>
        </w:rPr>
      </w:pPr>
    </w:p>
    <w:p w14:paraId="6D6D81C6" w14:textId="77777777" w:rsidR="008F4EC7" w:rsidRDefault="008F4EC7" w:rsidP="004D6DF5">
      <w:pPr>
        <w:pStyle w:val="a9"/>
        <w:spacing w:after="100" w:afterAutospacing="1" w:line="360" w:lineRule="exact"/>
        <w:rPr>
          <w:b/>
          <w:bCs/>
        </w:rPr>
      </w:pPr>
      <w:r w:rsidRPr="00082C78">
        <w:rPr>
          <w:b/>
          <w:bCs/>
        </w:rPr>
        <w:t>5.2 Руководство программиста</w:t>
      </w:r>
    </w:p>
    <w:p w14:paraId="6114E1CF" w14:textId="79B124EE" w:rsidR="004D6DF5" w:rsidRPr="004D6DF5" w:rsidRDefault="004D6DF5" w:rsidP="004D6DF5">
      <w:pPr>
        <w:rPr>
          <w:lang w:val="ru-RU"/>
        </w:rPr>
      </w:pPr>
      <w:r w:rsidRPr="004D6DF5">
        <w:rPr>
          <w:lang w:val="ru-RU"/>
        </w:rPr>
        <w:t>Общие сведения о программном продукте</w:t>
      </w:r>
    </w:p>
    <w:p w14:paraId="7F3841B3" w14:textId="5A8D4C33" w:rsidR="004D6DF5" w:rsidRPr="004D6DF5" w:rsidRDefault="004D6DF5" w:rsidP="004D6DF5">
      <w:pPr>
        <w:rPr>
          <w:lang w:val="ru-RU"/>
        </w:rPr>
      </w:pPr>
      <w:r w:rsidRPr="004D6DF5">
        <w:rPr>
          <w:lang w:val="ru-RU"/>
        </w:rPr>
        <w:t>Разработанный программный продукт представляет собой интерактивное 3D-приложение «Виртуальный музей», предназначенное для виртуального изучения культурного и исторического наследия города Барановичи.</w:t>
      </w:r>
    </w:p>
    <w:p w14:paraId="49F670FA" w14:textId="5678276C" w:rsidR="004D6DF5" w:rsidRPr="004D6DF5" w:rsidRDefault="004D6DF5" w:rsidP="004D6DF5">
      <w:pPr>
        <w:rPr>
          <w:lang w:val="ru-RU"/>
        </w:rPr>
      </w:pPr>
      <w:r w:rsidRPr="004D6DF5">
        <w:rPr>
          <w:lang w:val="ru-RU"/>
        </w:rPr>
        <w:t>Данный программный продукт ориентирован на широкую аудиторию: учащихся школ и вузов, преподавателей, туристов, а также всех пользователей, интересующихся историей и культурой. Ограничения по возрасту для использования программы отсутствуют.</w:t>
      </w:r>
    </w:p>
    <w:p w14:paraId="071C4957" w14:textId="323C82F1" w:rsidR="004D6DF5" w:rsidRPr="004D6DF5" w:rsidRDefault="004D6DF5" w:rsidP="004D6DF5">
      <w:pPr>
        <w:rPr>
          <w:lang w:val="ru-RU"/>
        </w:rPr>
      </w:pPr>
      <w:r w:rsidRPr="004D6DF5">
        <w:rPr>
          <w:lang w:val="ru-RU"/>
        </w:rPr>
        <w:t>Программа реализована как веб-приложение, что обеспечивает кроссплатформенность и доступность с различных устройств без необходимости установки. Благодаря использованию современных веб-технологий (HTML5, CSS3, JavaScript) и 3D-библиотек, приложение обеспечивает плавную работу и интерактивность в поддерживаемых браузерах.</w:t>
      </w:r>
    </w:p>
    <w:p w14:paraId="6336302C" w14:textId="77777777" w:rsidR="004D6DF5" w:rsidRPr="004D6DF5" w:rsidRDefault="004D6DF5" w:rsidP="004D6DF5">
      <w:pPr>
        <w:rPr>
          <w:lang w:val="ru-RU"/>
        </w:rPr>
      </w:pPr>
      <w:r w:rsidRPr="004D6DF5">
        <w:rPr>
          <w:lang w:val="ru-RU"/>
        </w:rPr>
        <w:lastRenderedPageBreak/>
        <w:t>Тестирование работоспособности проводилось на различных устройствах и браузерах. Основная отладка выполнялась на ПК со следующими характеристиками:</w:t>
      </w:r>
    </w:p>
    <w:p w14:paraId="30E2F036" w14:textId="77777777" w:rsidR="004D6DF5" w:rsidRPr="004D6DF5" w:rsidRDefault="004D6DF5" w:rsidP="004D6DF5">
      <w:pPr>
        <w:rPr>
          <w:lang w:val="ru-RU"/>
        </w:rPr>
      </w:pPr>
      <w:r w:rsidRPr="004D6DF5">
        <w:rPr>
          <w:lang w:val="ru-RU"/>
        </w:rPr>
        <w:t xml:space="preserve">- процессор: Intel Core i5-12400F 2.50 </w:t>
      </w:r>
      <w:proofErr w:type="spellStart"/>
      <w:r w:rsidRPr="004D6DF5">
        <w:rPr>
          <w:lang w:val="ru-RU"/>
        </w:rPr>
        <w:t>GHz</w:t>
      </w:r>
      <w:proofErr w:type="spellEnd"/>
      <w:r w:rsidRPr="004D6DF5">
        <w:rPr>
          <w:lang w:val="ru-RU"/>
        </w:rPr>
        <w:t>;</w:t>
      </w:r>
    </w:p>
    <w:p w14:paraId="0D26147F" w14:textId="77777777" w:rsidR="004D6DF5" w:rsidRPr="004D6DF5" w:rsidRDefault="004D6DF5" w:rsidP="004D6DF5">
      <w:pPr>
        <w:rPr>
          <w:lang w:val="ru-RU"/>
        </w:rPr>
      </w:pPr>
      <w:r w:rsidRPr="004D6DF5">
        <w:rPr>
          <w:lang w:val="ru-RU"/>
        </w:rPr>
        <w:t>- объем оперативной памяти: 16.00 GB;</w:t>
      </w:r>
    </w:p>
    <w:p w14:paraId="08ED0D8E" w14:textId="77777777" w:rsidR="004D6DF5" w:rsidRPr="004D6DF5" w:rsidRDefault="004D6DF5" w:rsidP="004D6DF5">
      <w:pPr>
        <w:rPr>
          <w:lang w:val="ru-RU"/>
        </w:rPr>
      </w:pPr>
      <w:r w:rsidRPr="004D6DF5">
        <w:rPr>
          <w:lang w:val="ru-RU"/>
        </w:rPr>
        <w:t>- видеокарта: NVIDIA GeForce GTX 1660 Super;</w:t>
      </w:r>
    </w:p>
    <w:p w14:paraId="36EC17CF" w14:textId="1783B17B" w:rsidR="004D6DF5" w:rsidRPr="004D6DF5" w:rsidRDefault="004D6DF5" w:rsidP="004D6DF5">
      <w:pPr>
        <w:rPr>
          <w:lang w:val="ru-RU"/>
        </w:rPr>
      </w:pPr>
      <w:r w:rsidRPr="004D6DF5">
        <w:rPr>
          <w:lang w:val="ru-RU"/>
        </w:rPr>
        <w:t>- операционная система: Windows 11 Pro.</w:t>
      </w:r>
    </w:p>
    <w:p w14:paraId="7D597F17" w14:textId="28D98198" w:rsidR="008F4EC7" w:rsidRDefault="004D6DF5" w:rsidP="004D6DF5">
      <w:pPr>
        <w:rPr>
          <w:lang w:val="ru-RU"/>
        </w:rPr>
      </w:pPr>
      <w:r w:rsidRPr="004D6DF5">
        <w:rPr>
          <w:lang w:val="ru-RU"/>
        </w:rPr>
        <w:t>Приложение не требует регистрации или авторизации для базового использования. Все функции, включая навигацию, изучение экспонатов и доступ к справочным материалам, доступны сразу после загрузки приложения в браузере.</w:t>
      </w:r>
    </w:p>
    <w:p w14:paraId="3B4D60C3" w14:textId="2285E9B1" w:rsidR="00845C69" w:rsidRDefault="00845C69" w:rsidP="004D6DF5">
      <w:pPr>
        <w:rPr>
          <w:lang w:val="ru-RU"/>
        </w:rPr>
      </w:pPr>
    </w:p>
    <w:p w14:paraId="0662DE68" w14:textId="253126B9" w:rsidR="00845C69" w:rsidRDefault="00845C69" w:rsidP="004D6DF5">
      <w:pPr>
        <w:rPr>
          <w:b/>
          <w:bCs/>
          <w:lang w:val="ru-RU"/>
        </w:rPr>
      </w:pPr>
      <w:r w:rsidRPr="00845C69">
        <w:rPr>
          <w:b/>
          <w:bCs/>
          <w:lang w:val="en-US"/>
        </w:rPr>
        <w:t>5</w:t>
      </w:r>
      <w:r w:rsidRPr="00845C69">
        <w:rPr>
          <w:b/>
          <w:bCs/>
          <w:lang w:val="ru-RU"/>
        </w:rPr>
        <w:t>.3 Ин</w:t>
      </w:r>
      <w:r>
        <w:rPr>
          <w:b/>
          <w:bCs/>
          <w:lang w:val="ru-RU"/>
        </w:rPr>
        <w:t>сталляция</w:t>
      </w:r>
    </w:p>
    <w:p w14:paraId="1DEC8743" w14:textId="48AAE93F" w:rsidR="00AC464D" w:rsidRPr="00AC464D" w:rsidRDefault="00AC464D" w:rsidP="00AC464D">
      <w:pPr>
        <w:pStyle w:val="ds-markdown-paragraph"/>
        <w:shd w:val="clear" w:color="auto" w:fill="FFFFFF"/>
        <w:spacing w:before="240" w:beforeAutospacing="0" w:after="240" w:afterAutospacing="0"/>
        <w:ind w:firstLine="851"/>
        <w:rPr>
          <w:color w:val="0F1115"/>
          <w:sz w:val="28"/>
          <w:szCs w:val="28"/>
          <w:lang w:val="ru-RU"/>
        </w:rPr>
      </w:pPr>
      <w:r w:rsidRPr="00AC464D">
        <w:rPr>
          <w:color w:val="0F1115"/>
          <w:sz w:val="28"/>
          <w:szCs w:val="28"/>
        </w:rPr>
        <w:t xml:space="preserve">Пользователь получает архив с игрой (ZIP/RAR), </w:t>
      </w:r>
      <w:r w:rsidRPr="00AC464D">
        <w:rPr>
          <w:color w:val="0F1115"/>
          <w:sz w:val="28"/>
          <w:szCs w:val="28"/>
          <w:lang w:val="ru-RU"/>
        </w:rPr>
        <w:t>д</w:t>
      </w:r>
      <w:r w:rsidRPr="00AC464D">
        <w:rPr>
          <w:color w:val="0F1115"/>
          <w:sz w:val="28"/>
          <w:szCs w:val="28"/>
        </w:rPr>
        <w:t>ля установки нужно распаковать архив в любую папку на диске</w:t>
      </w:r>
      <w:r w:rsidRPr="00AC464D">
        <w:rPr>
          <w:color w:val="0F1115"/>
          <w:sz w:val="28"/>
          <w:szCs w:val="28"/>
          <w:lang w:val="ru-RU"/>
        </w:rPr>
        <w:t xml:space="preserve"> – рисунок 16.</w:t>
      </w:r>
    </w:p>
    <w:p w14:paraId="59543765" w14:textId="12B459A7" w:rsidR="00AC464D" w:rsidRPr="00AC464D" w:rsidRDefault="00AC464D" w:rsidP="00AC464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ru-BY"/>
        </w:rPr>
      </w:pPr>
      <w:r w:rsidRPr="00AC464D">
        <w:rPr>
          <w:rFonts w:ascii="Segoe UI" w:hAnsi="Segoe UI" w:cs="Segoe UI"/>
          <w:color w:val="0F1115"/>
          <w:lang w:val="ru-BY"/>
        </w:rPr>
        <w:drawing>
          <wp:anchor distT="0" distB="0" distL="114300" distR="114300" simplePos="0" relativeHeight="251682816" behindDoc="1" locked="0" layoutInCell="1" allowOverlap="1" wp14:anchorId="2BE022DA" wp14:editId="42FEFDDE">
            <wp:simplePos x="0" y="0"/>
            <wp:positionH relativeFrom="margin">
              <wp:align>center</wp:align>
            </wp:positionH>
            <wp:positionV relativeFrom="paragraph">
              <wp:posOffset>19050</wp:posOffset>
            </wp:positionV>
            <wp:extent cx="5168900" cy="794534"/>
            <wp:effectExtent l="0" t="0" r="0" b="5715"/>
            <wp:wrapTight wrapText="bothSides">
              <wp:wrapPolygon edited="0">
                <wp:start x="0" y="0"/>
                <wp:lineTo x="0" y="21237"/>
                <wp:lineTo x="21494" y="21237"/>
                <wp:lineTo x="21494" y="0"/>
                <wp:lineTo x="0" y="0"/>
              </wp:wrapPolygon>
            </wp:wrapTight>
            <wp:docPr id="574992515" name="Рисунок 574992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794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6215B5" w14:textId="3455506C" w:rsidR="00AC464D" w:rsidRPr="00AC464D" w:rsidRDefault="00AC464D" w:rsidP="00AC464D">
      <w:pPr>
        <w:jc w:val="center"/>
        <w:rPr>
          <w:rFonts w:eastAsia="Times New Roman"/>
          <w:szCs w:val="24"/>
          <w:lang w:val="ru-RU" w:eastAsia="ru-RU"/>
        </w:rPr>
      </w:pPr>
      <w:r w:rsidRPr="00AC464D">
        <w:rPr>
          <w:rFonts w:eastAsia="Times New Roman"/>
          <w:szCs w:val="24"/>
          <w:lang w:val="ru-RU" w:eastAsia="ru-RU"/>
        </w:rPr>
        <w:t>Рисунок 16 – Распакованный архив</w:t>
      </w:r>
    </w:p>
    <w:p w14:paraId="59B7D59B" w14:textId="4D16ACB8" w:rsidR="00AC464D" w:rsidRDefault="00AC464D" w:rsidP="00AC464D">
      <w:pPr>
        <w:pStyle w:val="ds-markdown-paragraph"/>
        <w:shd w:val="clear" w:color="auto" w:fill="FFFFFF"/>
        <w:spacing w:before="240" w:beforeAutospacing="0" w:after="240" w:afterAutospacing="0"/>
        <w:ind w:firstLine="851"/>
        <w:rPr>
          <w:color w:val="0F1115"/>
          <w:sz w:val="28"/>
          <w:szCs w:val="28"/>
          <w:lang w:val="ru-RU"/>
        </w:rPr>
      </w:pPr>
      <w:r w:rsidRPr="00AC464D">
        <w:rPr>
          <w:color w:val="0F1115"/>
          <w:sz w:val="28"/>
          <w:szCs w:val="28"/>
        </w:rPr>
        <w:t>Для запуска пользователь дважды щелкает по файлу VirtualMuseum.exe. Происходит автоматическая инициализация</w:t>
      </w:r>
      <w:r w:rsidRPr="00AC464D">
        <w:rPr>
          <w:color w:val="0F1115"/>
          <w:sz w:val="28"/>
          <w:szCs w:val="28"/>
          <w:lang w:val="ru-RU"/>
        </w:rPr>
        <w:t>, смотри рисунок 17.</w:t>
      </w:r>
    </w:p>
    <w:p w14:paraId="55B99D18" w14:textId="79ECF0FF" w:rsidR="00AC464D" w:rsidRDefault="00AC464D" w:rsidP="00AC464D">
      <w:pPr>
        <w:pStyle w:val="ds-markdown-paragraph"/>
        <w:shd w:val="clear" w:color="auto" w:fill="FFFFFF"/>
        <w:spacing w:before="240" w:beforeAutospacing="0" w:after="240" w:afterAutospacing="0"/>
        <w:ind w:firstLine="851"/>
        <w:rPr>
          <w:color w:val="0F1115"/>
          <w:sz w:val="28"/>
          <w:szCs w:val="28"/>
          <w:lang w:val="ru-RU"/>
        </w:rPr>
      </w:pPr>
      <w:r w:rsidRPr="00AC464D">
        <w:rPr>
          <w:color w:val="0F1115"/>
          <w:sz w:val="28"/>
          <w:szCs w:val="28"/>
          <w:lang w:val="ru-RU"/>
        </w:rPr>
        <w:drawing>
          <wp:anchor distT="0" distB="0" distL="114300" distR="114300" simplePos="0" relativeHeight="251683840" behindDoc="1" locked="0" layoutInCell="1" allowOverlap="1" wp14:anchorId="156C8748" wp14:editId="02211E06">
            <wp:simplePos x="0" y="0"/>
            <wp:positionH relativeFrom="margin">
              <wp:posOffset>1511300</wp:posOffset>
            </wp:positionH>
            <wp:positionV relativeFrom="paragraph">
              <wp:posOffset>6985</wp:posOffset>
            </wp:positionV>
            <wp:extent cx="3759200" cy="2127885"/>
            <wp:effectExtent l="0" t="0" r="0" b="5715"/>
            <wp:wrapTight wrapText="bothSides">
              <wp:wrapPolygon edited="0">
                <wp:start x="0" y="0"/>
                <wp:lineTo x="0" y="21465"/>
                <wp:lineTo x="21454" y="21465"/>
                <wp:lineTo x="21454" y="0"/>
                <wp:lineTo x="0" y="0"/>
              </wp:wrapPolygon>
            </wp:wrapTight>
            <wp:docPr id="574992516" name="Рисунок 574992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042D5C" w14:textId="20B4D800" w:rsidR="00AC464D" w:rsidRPr="00AC464D" w:rsidRDefault="00AC464D" w:rsidP="00AC464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ru-RU"/>
        </w:rPr>
      </w:pPr>
    </w:p>
    <w:p w14:paraId="6F91AC41" w14:textId="77777777" w:rsidR="00AC464D" w:rsidRPr="00AC464D" w:rsidRDefault="00AC464D" w:rsidP="00AC464D">
      <w:pPr>
        <w:pStyle w:val="a9"/>
        <w:spacing w:line="360" w:lineRule="exact"/>
        <w:rPr>
          <w:b/>
          <w:bCs/>
          <w:lang w:val="ru-BY"/>
        </w:rPr>
      </w:pPr>
    </w:p>
    <w:p w14:paraId="218DD5A0" w14:textId="77777777" w:rsidR="00AC464D" w:rsidRDefault="00AC464D" w:rsidP="004D6DF5">
      <w:pPr>
        <w:pStyle w:val="a9"/>
        <w:spacing w:line="360" w:lineRule="exact"/>
        <w:jc w:val="center"/>
        <w:rPr>
          <w:b/>
          <w:bCs/>
        </w:rPr>
      </w:pPr>
    </w:p>
    <w:p w14:paraId="63DE8ED0" w14:textId="77777777" w:rsidR="00AC464D" w:rsidRDefault="00AC464D" w:rsidP="004D6DF5">
      <w:pPr>
        <w:pStyle w:val="a9"/>
        <w:spacing w:line="360" w:lineRule="exact"/>
        <w:jc w:val="center"/>
        <w:rPr>
          <w:b/>
          <w:bCs/>
        </w:rPr>
      </w:pPr>
    </w:p>
    <w:p w14:paraId="2F73D8AF" w14:textId="77777777" w:rsidR="00AC464D" w:rsidRDefault="00AC464D" w:rsidP="004D6DF5">
      <w:pPr>
        <w:pStyle w:val="a9"/>
        <w:spacing w:line="360" w:lineRule="exact"/>
        <w:jc w:val="center"/>
        <w:rPr>
          <w:b/>
          <w:bCs/>
        </w:rPr>
      </w:pPr>
    </w:p>
    <w:p w14:paraId="32F2512F" w14:textId="77777777" w:rsidR="00AC464D" w:rsidRDefault="00AC464D" w:rsidP="004D6DF5">
      <w:pPr>
        <w:pStyle w:val="a9"/>
        <w:spacing w:line="360" w:lineRule="exact"/>
        <w:jc w:val="center"/>
        <w:rPr>
          <w:b/>
          <w:bCs/>
        </w:rPr>
      </w:pPr>
    </w:p>
    <w:p w14:paraId="39CC15A1" w14:textId="77777777" w:rsidR="00AC464D" w:rsidRDefault="00AC464D" w:rsidP="004D6DF5">
      <w:pPr>
        <w:pStyle w:val="a9"/>
        <w:spacing w:line="360" w:lineRule="exact"/>
        <w:jc w:val="center"/>
        <w:rPr>
          <w:b/>
          <w:bCs/>
        </w:rPr>
      </w:pPr>
    </w:p>
    <w:p w14:paraId="2BFA3BD8" w14:textId="77777777" w:rsidR="00AC464D" w:rsidRDefault="00AC464D" w:rsidP="004D6DF5">
      <w:pPr>
        <w:pStyle w:val="a9"/>
        <w:spacing w:line="360" w:lineRule="exact"/>
        <w:jc w:val="center"/>
        <w:rPr>
          <w:b/>
          <w:bCs/>
        </w:rPr>
      </w:pPr>
    </w:p>
    <w:p w14:paraId="7A089CF0" w14:textId="4C0E3A5D" w:rsidR="00AC464D" w:rsidRDefault="00AC464D" w:rsidP="00AC464D">
      <w:pPr>
        <w:pStyle w:val="a9"/>
        <w:spacing w:line="360" w:lineRule="exact"/>
        <w:jc w:val="center"/>
        <w:rPr>
          <w:lang w:val="ru-RU"/>
        </w:rPr>
      </w:pPr>
      <w:r w:rsidRPr="00AC464D">
        <w:rPr>
          <w:lang w:val="ru-RU"/>
        </w:rPr>
        <w:t xml:space="preserve">Рисунок 17 </w:t>
      </w:r>
      <w:r>
        <w:rPr>
          <w:lang w:val="ru-RU"/>
        </w:rPr>
        <w:t xml:space="preserve">– Инициализация </w:t>
      </w:r>
    </w:p>
    <w:p w14:paraId="58E1E2BE" w14:textId="77777777" w:rsidR="00AC464D" w:rsidRDefault="00AC464D" w:rsidP="00AC464D">
      <w:pPr>
        <w:pStyle w:val="a9"/>
        <w:spacing w:line="360" w:lineRule="exact"/>
        <w:jc w:val="center"/>
        <w:rPr>
          <w:lang w:val="ru-RU"/>
        </w:rPr>
      </w:pPr>
    </w:p>
    <w:p w14:paraId="03CB3061" w14:textId="202E50F3" w:rsidR="00AC464D" w:rsidRPr="00AC464D" w:rsidRDefault="00AC464D" w:rsidP="00AC464D">
      <w:pPr>
        <w:pStyle w:val="a9"/>
        <w:spacing w:line="360" w:lineRule="exact"/>
        <w:rPr>
          <w:lang w:val="ru-RU"/>
        </w:rPr>
      </w:pPr>
      <w:r w:rsidRPr="00AC464D">
        <w:rPr>
          <w:color w:val="0F1115"/>
          <w:shd w:val="clear" w:color="auto" w:fill="FFFFFF"/>
        </w:rPr>
        <w:t>После загрузки отображается главное меню.</w:t>
      </w:r>
      <w:r w:rsidRPr="00AC464D">
        <w:rPr>
          <w:color w:val="0F1115"/>
          <w:shd w:val="clear" w:color="auto" w:fill="FFFFFF"/>
        </w:rPr>
        <w:t xml:space="preserve"> </w:t>
      </w:r>
      <w:r w:rsidRPr="00AC464D">
        <w:rPr>
          <w:color w:val="0F1115"/>
          <w:shd w:val="clear" w:color="auto" w:fill="FFFFFF"/>
        </w:rPr>
        <w:t>На этом этап инициализации завершен, приложение готово к использованию.</w:t>
      </w:r>
    </w:p>
    <w:p w14:paraId="50220936" w14:textId="77777777" w:rsidR="00AC464D" w:rsidRDefault="00AC464D" w:rsidP="004D6DF5">
      <w:pPr>
        <w:pStyle w:val="a9"/>
        <w:spacing w:line="360" w:lineRule="exact"/>
        <w:jc w:val="center"/>
        <w:rPr>
          <w:b/>
          <w:bCs/>
        </w:rPr>
      </w:pPr>
    </w:p>
    <w:p w14:paraId="5C2672D8" w14:textId="64377AF9" w:rsidR="004D6DF5" w:rsidRDefault="004D6DF5" w:rsidP="004D6DF5">
      <w:pPr>
        <w:pStyle w:val="a9"/>
        <w:spacing w:line="360" w:lineRule="exact"/>
        <w:jc w:val="center"/>
        <w:rPr>
          <w:b/>
          <w:bCs/>
        </w:rPr>
      </w:pPr>
      <w:r w:rsidRPr="00423588">
        <w:rPr>
          <w:b/>
          <w:bCs/>
        </w:rPr>
        <w:lastRenderedPageBreak/>
        <w:t>Заключение</w:t>
      </w:r>
    </w:p>
    <w:p w14:paraId="0579E50B" w14:textId="77777777" w:rsidR="004D6DF5" w:rsidRPr="004D6DF5" w:rsidRDefault="004D6DF5" w:rsidP="004D6DF5">
      <w:pPr>
        <w:ind w:firstLine="0"/>
        <w:rPr>
          <w:lang w:val="ru-RU"/>
        </w:rPr>
      </w:pPr>
    </w:p>
    <w:p w14:paraId="3559E0C0" w14:textId="4F075635" w:rsidR="004D6DF5" w:rsidRPr="004D6DF5" w:rsidRDefault="004D6DF5" w:rsidP="004D6DF5">
      <w:pPr>
        <w:rPr>
          <w:lang w:val="ru-RU"/>
        </w:rPr>
      </w:pPr>
      <w:r w:rsidRPr="004D6DF5">
        <w:rPr>
          <w:lang w:val="ru-RU"/>
        </w:rPr>
        <w:t>В ходе выполнения проекта по дисциплине «Технология разработки программного обеспечения» была проведена комплексная работа по проектированию и созданию интерактивного веб-приложения «Виртуальный музей» на базе современных веб-технологий (HTML5, CSS3, JavaScript) с использованием 3D-библиотек для визуализации. Основной целью работы была реализация программного продукта с модульной архитектурой, где функционал распределён по независимым компонентам: модуль 3D-навигации, менеджер загрузки и отображения контента, система интерактивного взаимодействия с экспонатами. Применение объектно-ориентированного подхода и принципов модульности позволило обеспечить высокую производительность и удобство дальнейшего расширения системы.</w:t>
      </w:r>
    </w:p>
    <w:p w14:paraId="061A8688" w14:textId="12C4079E" w:rsidR="004D6DF5" w:rsidRPr="004D6DF5" w:rsidRDefault="004D6DF5" w:rsidP="004D6DF5">
      <w:pPr>
        <w:rPr>
          <w:lang w:val="ru-RU"/>
        </w:rPr>
      </w:pPr>
      <w:r w:rsidRPr="004D6DF5">
        <w:rPr>
          <w:lang w:val="ru-RU"/>
        </w:rPr>
        <w:t>Особое внимание в процессе реализации было уделено технологическому циклу разработки: от проектирования структуры контента и пользовательского интерфейса до оптимизации загрузки 3D-моделей и медиаресурсов. Несмотря на возникновение технических сложностей, связанных с адаптацией интерфейса под различные разрешения экранов и обеспечением плавной работы 3-мерной графики в браузере, все проблемы были успешно решены. Это позволило добиться корректного отображения контента на различных устройствах и гарантировать удобство пользовательского взаимодействия.</w:t>
      </w:r>
    </w:p>
    <w:p w14:paraId="36348912" w14:textId="6713748F" w:rsidR="004D6DF5" w:rsidRPr="004D6DF5" w:rsidRDefault="004D6DF5" w:rsidP="004D6DF5">
      <w:pPr>
        <w:rPr>
          <w:lang w:val="ru-RU"/>
        </w:rPr>
      </w:pPr>
      <w:r w:rsidRPr="004D6DF5">
        <w:rPr>
          <w:lang w:val="ru-RU"/>
        </w:rPr>
        <w:t xml:space="preserve">Результаты проведённого функционального, пользовательского и кросс-браузерного тестирования подтверждают стабильную работу приложения в целевых средах (Windows, </w:t>
      </w:r>
      <w:proofErr w:type="spellStart"/>
      <w:r w:rsidRPr="004D6DF5">
        <w:rPr>
          <w:lang w:val="ru-RU"/>
        </w:rPr>
        <w:t>macOS</w:t>
      </w:r>
      <w:proofErr w:type="spellEnd"/>
      <w:r w:rsidRPr="004D6DF5">
        <w:rPr>
          <w:lang w:val="ru-RU"/>
        </w:rPr>
        <w:t>, мобильные ОС). Проверка всех модулей, включая систему навигации, работу интерактивных элементов, корректность отображения информационных карточек и механизмов паузы/возобновления, показала полное соответствие разработанного продукта техническому заданию. Были успешно реализованы механизмы обработки ошибок и оптимизации производительности, что повышает отказоустойчивость и удобство использования приложения.</w:t>
      </w:r>
      <w:r>
        <w:rPr>
          <w:lang w:val="ru-RU"/>
        </w:rPr>
        <w:tab/>
      </w:r>
    </w:p>
    <w:p w14:paraId="54FF2B21" w14:textId="081D1AC1" w:rsidR="004D6DF5" w:rsidRDefault="004D6DF5" w:rsidP="004D6DF5">
      <w:pPr>
        <w:rPr>
          <w:lang w:val="ru-RU"/>
        </w:rPr>
      </w:pPr>
      <w:r w:rsidRPr="004D6DF5">
        <w:rPr>
          <w:lang w:val="ru-RU"/>
        </w:rPr>
        <w:t>На текущий момент программный продукт «Виртуальный музей» представляет собой завершённое решение, готовое к эксплуатации в образовательных и просветительских целях. Разработанная архитектура и детально проработанная программная документация создают надёжный фундамент для дальнейшего сопровождения и развития проекта, а успешное применение современных методик и технологий веб-разработки подтверждает высокое качество реализации проекта.</w:t>
      </w:r>
    </w:p>
    <w:p w14:paraId="090B5149" w14:textId="7D65B938" w:rsidR="001F5DA3" w:rsidRDefault="001F5DA3">
      <w:pPr>
        <w:rPr>
          <w:lang w:val="ru-RU"/>
        </w:rPr>
      </w:pPr>
      <w:r>
        <w:rPr>
          <w:lang w:val="ru-RU"/>
        </w:rPr>
        <w:br w:type="page"/>
      </w:r>
    </w:p>
    <w:p w14:paraId="427F9816" w14:textId="7EF71B59" w:rsidR="00D24094" w:rsidRDefault="001F5DA3" w:rsidP="004D6DF5">
      <w:pPr>
        <w:rPr>
          <w:b/>
          <w:bCs/>
          <w:lang w:val="ru-RU"/>
        </w:rPr>
      </w:pPr>
      <w:r w:rsidRPr="001F5DA3">
        <w:rPr>
          <w:b/>
          <w:bCs/>
          <w:lang w:val="ru-RU"/>
        </w:rPr>
        <w:lastRenderedPageBreak/>
        <w:t>Список использованных источников</w:t>
      </w:r>
    </w:p>
    <w:p w14:paraId="68E11F17" w14:textId="409E3F02" w:rsidR="001F5DA3" w:rsidRDefault="001F5DA3" w:rsidP="004D6DF5">
      <w:pPr>
        <w:rPr>
          <w:lang w:val="ru-RU"/>
        </w:rPr>
      </w:pPr>
      <w:hyperlink r:id="rId28" w:history="1">
        <w:r w:rsidRPr="001F5DA3">
          <w:rPr>
            <w:rStyle w:val="af4"/>
            <w:lang w:val="ru-RU"/>
          </w:rPr>
          <w:t>https://barkm.by/</w:t>
        </w:r>
      </w:hyperlink>
      <w:r w:rsidRPr="001F5DA3">
        <w:rPr>
          <w:lang w:val="ru-RU"/>
        </w:rPr>
        <w:t xml:space="preserve"> - основной сайт музея</w:t>
      </w:r>
    </w:p>
    <w:p w14:paraId="11E3FC9B" w14:textId="57D8BE68" w:rsidR="001F5DA3" w:rsidRDefault="001F5DA3" w:rsidP="004D6DF5">
      <w:pPr>
        <w:rPr>
          <w:lang w:val="ru-RU"/>
        </w:rPr>
      </w:pPr>
      <w:hyperlink r:id="rId29" w:history="1">
        <w:r w:rsidRPr="001F5DA3">
          <w:rPr>
            <w:rStyle w:val="af4"/>
            <w:lang w:val="ru-RU"/>
          </w:rPr>
          <w:t>https://www.instagram.com/baranovichi_museum/?hl=en</w:t>
        </w:r>
      </w:hyperlink>
      <w:r>
        <w:rPr>
          <w:lang w:val="ru-RU"/>
        </w:rPr>
        <w:t xml:space="preserve"> – социальные сети музея</w:t>
      </w:r>
    </w:p>
    <w:p w14:paraId="310D7313" w14:textId="68940441" w:rsidR="001F5DA3" w:rsidRPr="001F5DA3" w:rsidRDefault="001F5DA3" w:rsidP="004D6DF5">
      <w:pPr>
        <w:rPr>
          <w:lang w:val="ru-RU"/>
        </w:rPr>
      </w:pPr>
      <w:r>
        <w:rPr>
          <w:lang w:val="ru-RU"/>
        </w:rPr>
        <w:t>Доступ к информации об экспонатах и фотогалерее.</w:t>
      </w:r>
    </w:p>
    <w:sectPr w:rsidR="001F5DA3" w:rsidRPr="001F5DA3" w:rsidSect="00E36E9A"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type w:val="continuous"/>
      <w:pgSz w:w="11906" w:h="16838" w:code="9"/>
      <w:pgMar w:top="992" w:right="567" w:bottom="1843" w:left="1418" w:header="720" w:footer="720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A3AA3D" w14:textId="77777777" w:rsidR="00DC526D" w:rsidRDefault="00DC526D" w:rsidP="00D973E7">
      <w:pPr>
        <w:spacing w:line="240" w:lineRule="auto"/>
      </w:pPr>
      <w:r>
        <w:separator/>
      </w:r>
    </w:p>
  </w:endnote>
  <w:endnote w:type="continuationSeparator" w:id="0">
    <w:p w14:paraId="7EB33760" w14:textId="77777777" w:rsidR="00DC526D" w:rsidRDefault="00DC526D" w:rsidP="00D973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26ACB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6147F464" w14:textId="77777777" w:rsidR="0007690D" w:rsidRDefault="0007690D" w:rsidP="0051061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23A23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5F11DD">
      <w:rPr>
        <w:rStyle w:val="a7"/>
        <w:noProof/>
      </w:rPr>
      <w:t>1</w:t>
    </w:r>
    <w:r>
      <w:rPr>
        <w:rStyle w:val="a7"/>
      </w:rPr>
      <w:fldChar w:fldCharType="end"/>
    </w:r>
  </w:p>
  <w:p w14:paraId="7BAD14AC" w14:textId="6D0DB2BB" w:rsidR="0007690D" w:rsidRDefault="00AE2AB1" w:rsidP="00510612">
    <w:pPr>
      <w:pStyle w:val="a5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A02B889" wp14:editId="6D97527B">
              <wp:simplePos x="0" y="0"/>
              <wp:positionH relativeFrom="column">
                <wp:posOffset>2077720</wp:posOffset>
              </wp:positionH>
              <wp:positionV relativeFrom="paragraph">
                <wp:posOffset>8531</wp:posOffset>
              </wp:positionV>
              <wp:extent cx="3877426" cy="436765"/>
              <wp:effectExtent l="0" t="0" r="8890" b="1905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77426" cy="436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E33054" w14:textId="0D886C0E" w:rsidR="0007690D" w:rsidRPr="00AE2AB1" w:rsidRDefault="00CE72C1" w:rsidP="00AE2AB1">
                          <w:pPr>
                            <w:pStyle w:val="4"/>
                            <w:spacing w:before="0" w:after="0"/>
                            <w:ind w:firstLine="0"/>
                            <w:jc w:val="center"/>
                            <w:rPr>
                              <w:rFonts w:ascii="ISOCPEUR" w:hAnsi="ISOCPEUR"/>
                              <w:b w:val="0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ISOCPEUR" w:hAnsi="ISOCPEUR"/>
                              <w:b w:val="0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ТРПО </w:t>
                          </w:r>
                          <w:r w:rsidR="005F11DD" w:rsidRPr="00AE2AB1">
                            <w:rPr>
                              <w:rFonts w:ascii="ISOCPEUR" w:hAnsi="ISOCPEUR"/>
                              <w:b w:val="0"/>
                              <w:i/>
                              <w:sz w:val="24"/>
                              <w:szCs w:val="24"/>
                            </w:rPr>
                            <w:t>5-04-0612</w:t>
                          </w:r>
                          <w:r w:rsidR="0007690D" w:rsidRPr="00AE2AB1">
                            <w:rPr>
                              <w:rFonts w:ascii="ISOCPEUR" w:hAnsi="ISOCPEUR"/>
                              <w:b w:val="0"/>
                              <w:i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  <w:r w:rsidR="005F11DD" w:rsidRPr="00AE2AB1">
                            <w:rPr>
                              <w:rFonts w:ascii="ISOCPEUR" w:hAnsi="ISOCPEUR"/>
                              <w:b w:val="0"/>
                              <w:i/>
                              <w:sz w:val="24"/>
                              <w:szCs w:val="24"/>
                            </w:rPr>
                            <w:t>33.43</w:t>
                          </w:r>
                          <w:r w:rsidR="0007690D" w:rsidRPr="00AE2AB1">
                            <w:rPr>
                              <w:rFonts w:ascii="ISOCPEUR" w:hAnsi="ISOCPEUR"/>
                              <w:b w:val="0"/>
                              <w:i/>
                              <w:sz w:val="24"/>
                              <w:szCs w:val="24"/>
                            </w:rPr>
                            <w:t>.0</w:t>
                          </w:r>
                          <w:r w:rsidR="000C0043">
                            <w:rPr>
                              <w:rFonts w:ascii="ISOCPEUR" w:hAnsi="ISOCPEUR"/>
                              <w:b w:val="0"/>
                              <w:i/>
                              <w:sz w:val="24"/>
                              <w:szCs w:val="24"/>
                              <w:lang w:val="ru-RU"/>
                            </w:rPr>
                            <w:t>2</w:t>
                          </w:r>
                          <w:r w:rsidR="005F11DD" w:rsidRPr="00AE2AB1">
                            <w:rPr>
                              <w:rFonts w:ascii="ISOCPEUR" w:hAnsi="ISOCPEUR"/>
                              <w:b w:val="0"/>
                              <w:i/>
                              <w:sz w:val="24"/>
                              <w:szCs w:val="24"/>
                            </w:rPr>
                            <w:t>.2</w:t>
                          </w:r>
                          <w:r w:rsidR="00AE2AB1">
                            <w:rPr>
                              <w:rFonts w:ascii="ISOCPEUR" w:hAnsi="ISOCPEUR"/>
                              <w:b w:val="0"/>
                              <w:i/>
                              <w:sz w:val="24"/>
                              <w:szCs w:val="24"/>
                              <w:lang w:val="ru-RU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02B889" id="_x0000_t202" coordsize="21600,21600" o:spt="202" path="m,l,21600r21600,l21600,xe">
              <v:stroke joinstyle="miter"/>
              <v:path gradientshapeok="t" o:connecttype="rect"/>
            </v:shapetype>
            <v:shape id="Поле 54" o:spid="_x0000_s1027" type="#_x0000_t202" style="position:absolute;left:0;text-align:left;margin-left:163.6pt;margin-top:.65pt;width:305.3pt;height:34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" filled="f" stroked="f">
              <v:textbox inset="0,0,0,0">
                <w:txbxContent>
                  <w:p w14:paraId="26E33054" w14:textId="0D886C0E" w:rsidR="0007690D" w:rsidRPr="00AE2AB1" w:rsidRDefault="00CE72C1" w:rsidP="00AE2AB1">
                    <w:pPr>
                      <w:pStyle w:val="4"/>
                      <w:spacing w:before="0" w:after="0"/>
                      <w:ind w:firstLine="0"/>
                      <w:jc w:val="center"/>
                      <w:rPr>
                        <w:rFonts w:ascii="ISOCPEUR" w:hAnsi="ISOCPEUR"/>
                        <w:b w:val="0"/>
                        <w:i/>
                        <w:sz w:val="24"/>
                        <w:szCs w:val="24"/>
                        <w:lang w:val="ru-RU"/>
                      </w:rPr>
                    </w:pPr>
                    <w:r>
                      <w:rPr>
                        <w:rFonts w:ascii="ISOCPEUR" w:hAnsi="ISOCPEUR"/>
                        <w:b w:val="0"/>
                        <w:i/>
                        <w:sz w:val="24"/>
                        <w:szCs w:val="24"/>
                        <w:lang w:val="ru-RU"/>
                      </w:rPr>
                      <w:t xml:space="preserve">ТРПО </w:t>
                    </w:r>
                    <w:r w:rsidR="005F11DD" w:rsidRPr="00AE2AB1">
                      <w:rPr>
                        <w:rFonts w:ascii="ISOCPEUR" w:hAnsi="ISOCPEUR"/>
                        <w:b w:val="0"/>
                        <w:i/>
                        <w:sz w:val="24"/>
                        <w:szCs w:val="24"/>
                      </w:rPr>
                      <w:t>5-04-0612</w:t>
                    </w:r>
                    <w:r w:rsidR="0007690D" w:rsidRPr="00AE2AB1">
                      <w:rPr>
                        <w:rFonts w:ascii="ISOCPEUR" w:hAnsi="ISOCPEUR"/>
                        <w:b w:val="0"/>
                        <w:i/>
                        <w:sz w:val="24"/>
                        <w:szCs w:val="24"/>
                        <w:lang w:val="en-US"/>
                      </w:rPr>
                      <w:t>.</w:t>
                    </w:r>
                    <w:r w:rsidR="005F11DD" w:rsidRPr="00AE2AB1">
                      <w:rPr>
                        <w:rFonts w:ascii="ISOCPEUR" w:hAnsi="ISOCPEUR"/>
                        <w:b w:val="0"/>
                        <w:i/>
                        <w:sz w:val="24"/>
                        <w:szCs w:val="24"/>
                      </w:rPr>
                      <w:t>33.43</w:t>
                    </w:r>
                    <w:r w:rsidR="0007690D" w:rsidRPr="00AE2AB1">
                      <w:rPr>
                        <w:rFonts w:ascii="ISOCPEUR" w:hAnsi="ISOCPEUR"/>
                        <w:b w:val="0"/>
                        <w:i/>
                        <w:sz w:val="24"/>
                        <w:szCs w:val="24"/>
                      </w:rPr>
                      <w:t>.0</w:t>
                    </w:r>
                    <w:r w:rsidR="000C0043">
                      <w:rPr>
                        <w:rFonts w:ascii="ISOCPEUR" w:hAnsi="ISOCPEUR"/>
                        <w:b w:val="0"/>
                        <w:i/>
                        <w:sz w:val="24"/>
                        <w:szCs w:val="24"/>
                        <w:lang w:val="ru-RU"/>
                      </w:rPr>
                      <w:t>2</w:t>
                    </w:r>
                    <w:r w:rsidR="005F11DD" w:rsidRPr="00AE2AB1">
                      <w:rPr>
                        <w:rFonts w:ascii="ISOCPEUR" w:hAnsi="ISOCPEUR"/>
                        <w:b w:val="0"/>
                        <w:i/>
                        <w:sz w:val="24"/>
                        <w:szCs w:val="24"/>
                      </w:rPr>
                      <w:t>.2</w:t>
                    </w:r>
                    <w:r w:rsidR="00AE2AB1">
                      <w:rPr>
                        <w:rFonts w:ascii="ISOCPEUR" w:hAnsi="ISOCPEUR"/>
                        <w:b w:val="0"/>
                        <w:i/>
                        <w:sz w:val="24"/>
                        <w:szCs w:val="24"/>
                        <w:lang w:val="ru-RU"/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  <w:r w:rsidR="00060FF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2A0B9EAA" wp14:editId="0F827EEC">
              <wp:simplePos x="0" y="0"/>
              <wp:positionH relativeFrom="column">
                <wp:posOffset>173297</wp:posOffset>
              </wp:positionH>
              <wp:positionV relativeFrom="paragraph">
                <wp:posOffset>170410</wp:posOffset>
              </wp:positionV>
              <wp:extent cx="367146" cy="207125"/>
              <wp:effectExtent l="0" t="0" r="13970" b="2540"/>
              <wp:wrapNone/>
              <wp:docPr id="62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7146" cy="207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D08621" w14:textId="77777777" w:rsidR="0007690D" w:rsidRPr="00060FFD" w:rsidRDefault="0007690D" w:rsidP="00060FFD">
                          <w:pPr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</w:pPr>
                          <w:r w:rsidRPr="00060FFD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0B9EAA" id="Поле 62" o:spid="_x0000_s1028" type="#_x0000_t202" style="position:absolute;left:0;text-align:left;margin-left:13.65pt;margin-top:13.4pt;width:28.9pt;height:16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" filled="f" stroked="f">
              <v:textbox inset="0,0,0,0">
                <w:txbxContent>
                  <w:p w14:paraId="17D08621" w14:textId="77777777" w:rsidR="0007690D" w:rsidRPr="00060FFD" w:rsidRDefault="0007690D" w:rsidP="00060FFD">
                    <w:pPr>
                      <w:ind w:firstLine="0"/>
                      <w:jc w:val="center"/>
                      <w:rPr>
                        <w:rFonts w:ascii="ISOCPEUR" w:hAnsi="ISOCPEUR"/>
                        <w:i/>
                        <w:sz w:val="24"/>
                        <w:szCs w:val="24"/>
                      </w:rPr>
                    </w:pPr>
                    <w:r w:rsidRPr="00060FFD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060FF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84CB017" wp14:editId="508922FE">
              <wp:simplePos x="0" y="0"/>
              <wp:positionH relativeFrom="column">
                <wp:posOffset>-109162</wp:posOffset>
              </wp:positionH>
              <wp:positionV relativeFrom="paragraph">
                <wp:posOffset>169545</wp:posOffset>
              </wp:positionV>
              <wp:extent cx="311728" cy="277091"/>
              <wp:effectExtent l="0" t="0" r="12700" b="8890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728" cy="2770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8B3FCE" w14:textId="298DEFE8" w:rsidR="0007690D" w:rsidRPr="00060FFD" w:rsidRDefault="00060FFD" w:rsidP="00060FFD">
                          <w:pPr>
                            <w:ind w:firstLine="0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ru-RU"/>
                            </w:rPr>
                          </w:pPr>
                          <w:r w:rsidRPr="00060FFD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Изм</w:t>
                          </w:r>
                          <w:r w:rsidRPr="00060FFD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4CB017" id="Поле 63" o:spid="_x0000_s1029" type="#_x0000_t202" style="position:absolute;left:0;text-align:left;margin-left:-8.6pt;margin-top:13.35pt;width:24.55pt;height:21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" filled="f" stroked="f">
              <v:textbox inset="0,0,0,0">
                <w:txbxContent>
                  <w:p w14:paraId="188B3FCE" w14:textId="298DEFE8" w:rsidR="0007690D" w:rsidRPr="00060FFD" w:rsidRDefault="00060FFD" w:rsidP="00060FFD">
                    <w:pPr>
                      <w:ind w:firstLine="0"/>
                      <w:rPr>
                        <w:rFonts w:ascii="ISOCPEUR" w:hAnsi="ISOCPEUR"/>
                        <w:i/>
                        <w:sz w:val="22"/>
                        <w:szCs w:val="22"/>
                        <w:lang w:val="ru-RU"/>
                      </w:rPr>
                    </w:pPr>
                    <w:r w:rsidRPr="00060FFD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Изм</w:t>
                    </w:r>
                    <w:r w:rsidRPr="00060FFD"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33563CBC" wp14:editId="0E64D2BD">
              <wp:simplePos x="0" y="0"/>
              <wp:positionH relativeFrom="column">
                <wp:posOffset>6076315</wp:posOffset>
              </wp:positionH>
              <wp:positionV relativeFrom="paragraph">
                <wp:posOffset>-118110</wp:posOffset>
              </wp:positionV>
              <wp:extent cx="360680" cy="276225"/>
              <wp:effectExtent l="0" t="0" r="1270" b="9525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97DBBC" w14:textId="77777777" w:rsidR="0007690D" w:rsidRPr="00060FFD" w:rsidRDefault="0007690D" w:rsidP="00060FFD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</w:pPr>
                          <w:r w:rsidRPr="00060FFD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t>Лист</w:t>
                          </w:r>
                        </w:p>
                        <w:p w14:paraId="02D5A71F" w14:textId="77777777" w:rsidR="0007690D" w:rsidRPr="00060FFD" w:rsidRDefault="0007690D" w:rsidP="00060FFD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rFonts w:ascii="GOST type B" w:hAnsi="GOST type B"/>
                              <w:i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563CBC" id="Поле 60" o:spid="_x0000_s1030" type="#_x0000_t202" style="position:absolute;left:0;text-align:left;margin-left:478.45pt;margin-top:-9.3pt;width:28.4pt;height:21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" filled="f" stroked="f">
              <v:textbox inset="0,0,0,0">
                <w:txbxContent>
                  <w:p w14:paraId="5E97DBBC" w14:textId="77777777" w:rsidR="0007690D" w:rsidRPr="00060FFD" w:rsidRDefault="0007690D" w:rsidP="00060FFD">
                    <w:pPr>
                      <w:spacing w:line="24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4"/>
                        <w:szCs w:val="24"/>
                      </w:rPr>
                    </w:pPr>
                    <w:r w:rsidRPr="00060FFD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t>Лист</w:t>
                    </w:r>
                  </w:p>
                  <w:p w14:paraId="02D5A71F" w14:textId="77777777" w:rsidR="0007690D" w:rsidRPr="00060FFD" w:rsidRDefault="0007690D" w:rsidP="00060FFD">
                    <w:pPr>
                      <w:spacing w:line="240" w:lineRule="auto"/>
                      <w:ind w:firstLine="0"/>
                      <w:jc w:val="center"/>
                      <w:rPr>
                        <w:rFonts w:ascii="GOST type B" w:hAnsi="GOST type B"/>
                        <w:i/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CF5595A" wp14:editId="7B71B07A">
              <wp:simplePos x="0" y="0"/>
              <wp:positionH relativeFrom="page">
                <wp:posOffset>6948170</wp:posOffset>
              </wp:positionH>
              <wp:positionV relativeFrom="page">
                <wp:posOffset>10182225</wp:posOffset>
              </wp:positionV>
              <wp:extent cx="404495" cy="0"/>
              <wp:effectExtent l="0" t="0" r="14605" b="19050"/>
              <wp:wrapNone/>
              <wp:docPr id="64" name="Прямая соединительная линия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0449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1F0032EB" id="Прямая соединительная линия 6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1pt,801.75pt" to="578.95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38C2FE8" wp14:editId="4416AD39">
              <wp:simplePos x="0" y="0"/>
              <wp:positionH relativeFrom="page">
                <wp:posOffset>723900</wp:posOffset>
              </wp:positionH>
              <wp:positionV relativeFrom="page">
                <wp:posOffset>9934575</wp:posOffset>
              </wp:positionV>
              <wp:extent cx="6629400" cy="0"/>
              <wp:effectExtent l="0" t="0" r="19050" b="1905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6A3A468C" id="Прямая соединительная линия 4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pt,782.25pt" to="579pt,78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725824" behindDoc="0" locked="0" layoutInCell="1" allowOverlap="1" wp14:anchorId="35004AA9" wp14:editId="376ED102">
              <wp:simplePos x="0" y="0"/>
              <wp:positionH relativeFrom="column">
                <wp:posOffset>550545</wp:posOffset>
              </wp:positionH>
              <wp:positionV relativeFrom="paragraph">
                <wp:posOffset>202883</wp:posOffset>
              </wp:positionV>
              <wp:extent cx="709613" cy="150812"/>
              <wp:effectExtent l="0" t="0" r="14605" b="1905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613" cy="1508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C1C21E" w14:textId="77777777" w:rsidR="0007690D" w:rsidRPr="00060FFD" w:rsidRDefault="0007690D" w:rsidP="00060FFD">
                          <w:pPr>
                            <w:spacing w:line="240" w:lineRule="auto"/>
                            <w:ind w:firstLine="0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060FFD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004AA9" id="Поле 65" o:spid="_x0000_s1031" type="#_x0000_t202" style="position:absolute;left:0;text-align:left;margin-left:43.35pt;margin-top:16pt;width:55.9pt;height:11.8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" filled="f" stroked="f">
              <v:textbox inset="0,0,0,0">
                <w:txbxContent>
                  <w:p w14:paraId="14C1C21E" w14:textId="77777777" w:rsidR="0007690D" w:rsidRPr="00060FFD" w:rsidRDefault="0007690D" w:rsidP="00060FFD">
                    <w:pPr>
                      <w:spacing w:line="240" w:lineRule="auto"/>
                      <w:ind w:firstLine="0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060FFD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1DBD1B92" wp14:editId="7AD77C3D">
              <wp:simplePos x="0" y="0"/>
              <wp:positionH relativeFrom="column">
                <wp:posOffset>1798320</wp:posOffset>
              </wp:positionH>
              <wp:positionV relativeFrom="paragraph">
                <wp:posOffset>194946</wp:posOffset>
              </wp:positionV>
              <wp:extent cx="360045" cy="158750"/>
              <wp:effectExtent l="0" t="0" r="1905" b="12700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025BFC" w14:textId="77777777" w:rsidR="0007690D" w:rsidRPr="00060FFD" w:rsidRDefault="0007690D" w:rsidP="00060FFD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  <w:lang w:val="en-US"/>
                            </w:rPr>
                          </w:pPr>
                          <w:r w:rsidRPr="00060FFD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BD1B92" id="Поле 59" o:spid="_x0000_s1032" type="#_x0000_t202" style="position:absolute;left:0;text-align:left;margin-left:141.6pt;margin-top:15.35pt;width:28.35pt;height:1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" filled="f" stroked="f">
              <v:textbox inset="0,0,0,0">
                <w:txbxContent>
                  <w:p w14:paraId="33025BFC" w14:textId="77777777" w:rsidR="0007690D" w:rsidRPr="00060FFD" w:rsidRDefault="0007690D" w:rsidP="00060FFD">
                    <w:pPr>
                      <w:spacing w:line="24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4"/>
                        <w:szCs w:val="24"/>
                        <w:lang w:val="en-US"/>
                      </w:rPr>
                    </w:pPr>
                    <w:r w:rsidRPr="00060FFD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7C625F3" wp14:editId="21653A1A">
              <wp:simplePos x="0" y="0"/>
              <wp:positionH relativeFrom="column">
                <wp:posOffset>1258570</wp:posOffset>
              </wp:positionH>
              <wp:positionV relativeFrom="paragraph">
                <wp:posOffset>198120</wp:posOffset>
              </wp:positionV>
              <wp:extent cx="542925" cy="155575"/>
              <wp:effectExtent l="0" t="0" r="9525" b="1587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7C332" w14:textId="77777777" w:rsidR="0007690D" w:rsidRPr="00060FFD" w:rsidRDefault="0007690D" w:rsidP="00060FFD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rFonts w:ascii="GOST type B" w:hAnsi="GOST type B"/>
                              <w:i/>
                              <w:sz w:val="24"/>
                              <w:szCs w:val="24"/>
                              <w:lang w:val="en-US"/>
                            </w:rPr>
                          </w:pPr>
                          <w:r w:rsidRPr="00060FFD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C625F3" id="Поле 58" o:spid="_x0000_s1033" type="#_x0000_t202" style="position:absolute;left:0;text-align:left;margin-left:99.1pt;margin-top:15.6pt;width:42.75pt;height:12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" filled="f" stroked="f">
              <v:textbox inset="0,0,0,0">
                <w:txbxContent>
                  <w:p w14:paraId="2C17C332" w14:textId="77777777" w:rsidR="0007690D" w:rsidRPr="00060FFD" w:rsidRDefault="0007690D" w:rsidP="00060FFD">
                    <w:pPr>
                      <w:spacing w:line="240" w:lineRule="auto"/>
                      <w:ind w:firstLine="0"/>
                      <w:jc w:val="center"/>
                      <w:rPr>
                        <w:rFonts w:ascii="GOST type B" w:hAnsi="GOST type B"/>
                        <w:i/>
                        <w:sz w:val="24"/>
                        <w:szCs w:val="24"/>
                        <w:lang w:val="en-US"/>
                      </w:rPr>
                    </w:pPr>
                    <w:r w:rsidRPr="00060FFD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F624569" wp14:editId="380D92FA">
              <wp:simplePos x="0" y="0"/>
              <wp:positionH relativeFrom="column">
                <wp:posOffset>6045835</wp:posOffset>
              </wp:positionH>
              <wp:positionV relativeFrom="paragraph">
                <wp:posOffset>136842</wp:posOffset>
              </wp:positionV>
              <wp:extent cx="340995" cy="264160"/>
              <wp:effectExtent l="0" t="0" r="1905" b="254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621BE5" w14:textId="77777777" w:rsidR="0007690D" w:rsidRPr="00E861C8" w:rsidRDefault="0007690D" w:rsidP="00060FFD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</w:pP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begin"/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instrText>PAGE   \* MERGEFORMAT</w:instrText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separate"/>
                          </w:r>
                          <w:r w:rsidR="005F11DD">
                            <w:rPr>
                              <w:rFonts w:ascii="ISOCPEUR" w:hAnsi="ISOCPEUR"/>
                              <w:i/>
                              <w:noProof/>
                              <w:sz w:val="24"/>
                              <w:szCs w:val="32"/>
                            </w:rPr>
                            <w:t>1</w:t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end"/>
                          </w:r>
                        </w:p>
                        <w:p w14:paraId="42D4D6F7" w14:textId="77777777" w:rsidR="0007690D" w:rsidRPr="00C00CD7" w:rsidRDefault="0007690D" w:rsidP="00510612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624569" id="Поле 53" o:spid="_x0000_s1034" type="#_x0000_t202" style="position:absolute;left:0;text-align:left;margin-left:476.05pt;margin-top:10.75pt;width:26.85pt;height:20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" filled="f" stroked="f">
              <v:textbox inset="0,0,0,0">
                <w:txbxContent>
                  <w:p w14:paraId="04621BE5" w14:textId="77777777" w:rsidR="0007690D" w:rsidRPr="00E861C8" w:rsidRDefault="0007690D" w:rsidP="00060FFD">
                    <w:pPr>
                      <w:spacing w:line="24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4"/>
                        <w:szCs w:val="32"/>
                      </w:rPr>
                    </w:pP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begin"/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instrText>PAGE   \* MERGEFORMAT</w:instrText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separate"/>
                    </w:r>
                    <w:r w:rsidR="005F11DD">
                      <w:rPr>
                        <w:rFonts w:ascii="ISOCPEUR" w:hAnsi="ISOCPEUR"/>
                        <w:i/>
                        <w:noProof/>
                        <w:sz w:val="24"/>
                        <w:szCs w:val="32"/>
                      </w:rPr>
                      <w:t>1</w:t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end"/>
                    </w:r>
                  </w:p>
                  <w:p w14:paraId="42D4D6F7" w14:textId="77777777" w:rsidR="0007690D" w:rsidRPr="00C00CD7" w:rsidRDefault="0007690D" w:rsidP="00510612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BCC65BF" wp14:editId="631A9F23">
              <wp:simplePos x="0" y="0"/>
              <wp:positionH relativeFrom="page">
                <wp:posOffset>6949440</wp:posOffset>
              </wp:positionH>
              <wp:positionV relativeFrom="page">
                <wp:posOffset>9925050</wp:posOffset>
              </wp:positionV>
              <wp:extent cx="0" cy="539750"/>
              <wp:effectExtent l="0" t="0" r="19050" b="12700"/>
              <wp:wrapNone/>
              <wp:docPr id="49" name="Прямая соединительная линия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39E185AA" id="Прямая соединительная линия 4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2pt,781.5pt" to="547.2pt,8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VZcRT3gAAAA8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DD087F0" wp14:editId="63FBB80F">
              <wp:simplePos x="0" y="0"/>
              <wp:positionH relativeFrom="page">
                <wp:posOffset>1440815</wp:posOffset>
              </wp:positionH>
              <wp:positionV relativeFrom="page">
                <wp:posOffset>9926955</wp:posOffset>
              </wp:positionV>
              <wp:extent cx="0" cy="539750"/>
              <wp:effectExtent l="0" t="0" r="0" b="0"/>
              <wp:wrapNone/>
              <wp:docPr id="56" name="Прямая соединительная линия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3E50A04F" id="Прямая соединительная линия 5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5pt,781.65pt" to="113.45pt,8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CUt+x/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AD1084A" wp14:editId="5037EDDA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52" name="Прямая соединительная линия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5A09951E" id="Прямая соединительная линия 52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Lry8yv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CAC9E6A" wp14:editId="5545F04B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51" name="Прямая соединительная линия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30E236E2" id="Прямая соединительная линия 5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BAfr6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7205864" wp14:editId="2EEBEACB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50" name="Прямая соединительная линия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31039C4E" id="Прямая соединительная линия 5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hVer7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B9B27F8" wp14:editId="7A590DB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0" t="0" r="0" b="0"/>
              <wp:wrapNone/>
              <wp:docPr id="48" name="Прямая соединительная линия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4AEA95AE" id="Прямая соединительная линия 4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ChNvuU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570F1CA" wp14:editId="18F89C0A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00513988" id="Прямая соединительная линия 4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MMGGT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486F451" wp14:editId="1857823F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41848952" id="Прямая соединительная линия 4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bvcZC98AAAANAQAADwAAAAAAAAAAAAAAAAAKBAAAZHJzL2Rvd25y&#10;ZXYueG1sUEsFBgAAAAAEAAQA8wAAABYFAAAAAA==&#10;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AA5AA9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7464F231" w14:textId="77777777" w:rsidR="0007690D" w:rsidRDefault="0007690D" w:rsidP="00510612">
    <w:pPr>
      <w:pStyle w:val="a5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0B82CE10" wp14:editId="3427E865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03B837A0" id="Прямая соединительная линия 42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7A0B4773" wp14:editId="1DC10209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C6CE69" w14:textId="77777777" w:rsidR="0007690D" w:rsidRPr="00934A03" w:rsidRDefault="0007690D" w:rsidP="00510612">
                          <w:pPr>
                            <w:pStyle w:val="2"/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0A3393">
                            <w:rPr>
                              <w:sz w:val="32"/>
                              <w:szCs w:val="32"/>
                            </w:rPr>
                            <w:t>Практическая работа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 xml:space="preserve"> №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5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</w:p>
                        <w:p w14:paraId="30E96817" w14:textId="77777777" w:rsidR="0007690D" w:rsidRPr="008D6622" w:rsidRDefault="0007690D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0B4773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35" type="#_x0000_t202" style="position:absolute;left:0;text-align:left;margin-left:156.2pt;margin-top:-56.15pt;width:198.8pt;height:85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" filled="f" stroked="f">
              <v:textbox>
                <w:txbxContent>
                  <w:p w14:paraId="47C6CE69" w14:textId="77777777" w:rsidR="0007690D" w:rsidRPr="00934A03" w:rsidRDefault="0007690D" w:rsidP="00510612">
                    <w:pPr>
                      <w:pStyle w:val="2"/>
                      <w:rPr>
                        <w:sz w:val="32"/>
                        <w:szCs w:val="32"/>
                        <w:lang w:val="en-US"/>
                      </w:rPr>
                    </w:pPr>
                    <w:r w:rsidRPr="000A3393">
                      <w:rPr>
                        <w:sz w:val="32"/>
                        <w:szCs w:val="32"/>
                      </w:rPr>
                      <w:t>Практическая работа</w:t>
                    </w:r>
                    <w:r w:rsidRPr="00FA176E">
                      <w:rPr>
                        <w:sz w:val="32"/>
                        <w:szCs w:val="32"/>
                      </w:rPr>
                      <w:t xml:space="preserve"> №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5</w:t>
                    </w:r>
                    <w:r w:rsidRPr="00FA176E">
                      <w:rPr>
                        <w:sz w:val="32"/>
                        <w:szCs w:val="32"/>
                      </w:rPr>
                      <w:t>.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2</w:t>
                    </w:r>
                  </w:p>
                  <w:p w14:paraId="30E96817" w14:textId="77777777" w:rsidR="0007690D" w:rsidRPr="008D662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1077E578" wp14:editId="62AAEA08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89DF6C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77E578" id="Поле 40" o:spid="_x0000_s1036" type="#_x0000_t202" style="position:absolute;left:0;text-align:left;margin-left:129pt;margin-top:-52.95pt;width:28.4pt;height:12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" filled="f" stroked="f">
              <v:textbox inset="0,0,0,0">
                <w:txbxContent>
                  <w:p w14:paraId="2889DF6C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51E13303" wp14:editId="476EC877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2C1C3F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E13303" id="Поле 39" o:spid="_x0000_s1037" type="#_x0000_t202" style="position:absolute;left:0;text-align:left;margin-left:86.4pt;margin-top:-53pt;width:40.55pt;height:12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" filled="f" stroked="f">
              <v:textbox inset="0,0,0,0">
                <w:txbxContent>
                  <w:p w14:paraId="3E2C1C3F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000D56ED" wp14:editId="1ACC5F79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104BD4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D56ED" id="Поле 38" o:spid="_x0000_s1038" type="#_x0000_t202" style="position:absolute;left:0;text-align:left;margin-left:56.8pt;margin-top:-52.9pt;width:28.4pt;height:12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" filled="f" stroked="f">
              <v:textbox inset="0,0,0,0">
                <w:txbxContent>
                  <w:p w14:paraId="04104BD4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2D77603A" wp14:editId="57B36C2F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B1A06C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D77603A" id="Поле 37" o:spid="_x0000_s1039" type="#_x0000_t202" style="position:absolute;left:0;text-align:left;margin-left:29.35pt;margin-top:-53pt;width:27.45pt;height:12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" filled="f" stroked="f">
              <v:textbox inset="0,0,0,0">
                <w:txbxContent>
                  <w:p w14:paraId="3FB1A06C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194A1C1F" wp14:editId="4B258AF5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12C343" w14:textId="77777777" w:rsidR="0007690D" w:rsidRPr="00504EE5" w:rsidRDefault="0007690D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4A1C1F" id="Поле 36" o:spid="_x0000_s1040" type="#_x0000_t202" style="position:absolute;left:0;text-align:left;margin-left:0;margin-top:-52.9pt;width:28.4pt;height:11.8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" filled="f" stroked="f">
              <v:textbox inset="0,0,0,0">
                <w:txbxContent>
                  <w:p w14:paraId="4912C343" w14:textId="77777777" w:rsidR="0007690D" w:rsidRPr="00504EE5" w:rsidRDefault="0007690D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proofErr w:type="spellStart"/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7A50AD98" wp14:editId="0420A333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7873AB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50AD98" id="Поле 35" o:spid="_x0000_s1041" type="#_x0000_t202" style="position:absolute;left:0;text-align:left;margin-left:-28.4pt;margin-top:-52.95pt;width:28.4pt;height:12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" filled="f" stroked="f">
              <v:textbox inset="0,0,0,0">
                <w:txbxContent>
                  <w:p w14:paraId="107873AB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73217C1E" wp14:editId="66A38BA0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6D9F26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217C1E" id="Поле 34" o:spid="_x0000_s1042" type="#_x0000_t202" style="position:absolute;left:0;text-align:left;margin-left:-28.4pt;margin-top:-24.3pt;width:56.8pt;height:21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" filled="f" stroked="f">
              <v:textbox inset="0,0,0,0">
                <w:txbxContent>
                  <w:p w14:paraId="526D9F26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2B30555D" wp14:editId="78479B43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B3E4B7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30555D" id="Поле 33" o:spid="_x0000_s1043" type="#_x0000_t202" style="position:absolute;left:0;text-align:left;margin-left:-28.4pt;margin-top:-10.25pt;width:56.8pt;height:14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" filled="f" stroked="f">
              <v:textbox inset="0,0,0,0">
                <w:txbxContent>
                  <w:p w14:paraId="78B3E4B7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6E1C484E" wp14:editId="4E0ED8FD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F22808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 xml:space="preserve">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1C484E" id="Поле 32" o:spid="_x0000_s1044" type="#_x0000_t202" style="position:absolute;left:0;text-align:left;margin-left:28.4pt;margin-top:-24.3pt;width:56.8pt;height:21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" filled="f" stroked="f">
              <v:textbox inset="0,0,0,0">
                <w:txbxContent>
                  <w:p w14:paraId="26F22808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proofErr w:type="spellStart"/>
                    <w:r w:rsidRPr="00504EE5">
                      <w:rPr>
                        <w:rFonts w:ascii="GOST type B" w:hAnsi="GOST type B"/>
                        <w:i/>
                      </w:rPr>
                      <w:t>Гоцко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</w:rPr>
                      <w:t xml:space="preserve">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2AA7371B" wp14:editId="6BF9CE70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CF13E5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>Шакаль</w:t>
                          </w:r>
                          <w:proofErr w:type="spellEnd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A7371B" id="Поле 31" o:spid="_x0000_s1045" type="#_x0000_t202" style="position:absolute;left:0;text-align:left;margin-left:28.4pt;margin-top:-10.25pt;width:56.8pt;height:21.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" filled="f" stroked="f">
              <v:textbox inset="0,0,0,0">
                <w:txbxContent>
                  <w:p w14:paraId="38CF13E5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  <w:proofErr w:type="spellStart"/>
                    <w:r>
                      <w:rPr>
                        <w:rFonts w:ascii="GOST type B" w:hAnsi="GOST type B"/>
                        <w:i/>
                        <w:spacing w:val="-4"/>
                      </w:rPr>
                      <w:t>Шакаль</w:t>
                    </w:r>
                    <w:proofErr w:type="spellEnd"/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69719167" wp14:editId="44E3F9DB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4F2D28" w14:textId="77777777" w:rsidR="0007690D" w:rsidRPr="000F58C4" w:rsidRDefault="0007690D" w:rsidP="00510612">
                          <w:pPr>
                            <w:pStyle w:val="a3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719167" id="Поле 30" o:spid="_x0000_s1046" type="#_x0000_t202" style="position:absolute;left:0;text-align:left;margin-left:156.2pt;margin-top:-1.35pt;width:190.4pt;height:31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" filled="f" stroked="f">
              <v:textbox inset="0,0,0,0">
                <w:txbxContent>
                  <w:p w14:paraId="244F2D28" w14:textId="77777777" w:rsidR="0007690D" w:rsidRPr="000F58C4" w:rsidRDefault="0007690D" w:rsidP="00510612">
                    <w:pPr>
                      <w:pStyle w:val="a3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78F50D70" wp14:editId="6C117B72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4D27DC" w14:textId="77777777" w:rsidR="0007690D" w:rsidRPr="00EA3828" w:rsidRDefault="0007690D" w:rsidP="00510612">
                          <w:pPr>
                            <w:pStyle w:val="3"/>
                            <w:rPr>
                              <w:szCs w:val="28"/>
                            </w:rPr>
                          </w:pPr>
                          <w:r w:rsidRPr="00EA3828">
                            <w:rPr>
                              <w:szCs w:val="28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F50D70" id="Поле 29" o:spid="_x0000_s1047" type="#_x0000_t202" style="position:absolute;left:0;text-align:left;margin-left:355pt;margin-top:-36.85pt;width:42.6pt;height:28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" filled="f" stroked="f">
              <v:textbox inset="0,0,0,0">
                <w:txbxContent>
                  <w:p w14:paraId="454D27DC" w14:textId="77777777" w:rsidR="0007690D" w:rsidRPr="00EA3828" w:rsidRDefault="0007690D" w:rsidP="00510612">
                    <w:pPr>
                      <w:pStyle w:val="3"/>
                      <w:rPr>
                        <w:szCs w:val="28"/>
                      </w:rPr>
                    </w:pPr>
                    <w:r w:rsidRPr="00EA3828">
                      <w:rPr>
                        <w:szCs w:val="28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75B9A4B2" wp14:editId="6DF02A3C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6AB696" w14:textId="77777777" w:rsidR="0007690D" w:rsidRPr="00436502" w:rsidRDefault="0007690D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B9A4B2" id="Поле 28" o:spid="_x0000_s1048" type="#_x0000_t202" style="position:absolute;left:0;text-align:left;margin-left:440.2pt;margin-top:-41.95pt;width:56.8pt;height:27.8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" filled="f" stroked="f">
              <v:textbox inset="0,0,0,0">
                <w:txbxContent>
                  <w:p w14:paraId="3D6AB696" w14:textId="77777777" w:rsidR="0007690D" w:rsidRPr="0043650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31913D74" wp14:editId="2BEF5625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6BD11F" w14:textId="77777777" w:rsidR="0007690D" w:rsidRPr="00436502" w:rsidRDefault="0007690D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913D74" id="Поле 27" o:spid="_x0000_s1049" type="#_x0000_t202" style="position:absolute;left:0;text-align:left;margin-left:397.6pt;margin-top:-41.95pt;width:42.6pt;height:28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" filled="f" stroked="f">
              <v:textbox inset="0,0,0,0">
                <w:txbxContent>
                  <w:p w14:paraId="7E6BD11F" w14:textId="77777777" w:rsidR="0007690D" w:rsidRPr="0043650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17C89C77" wp14:editId="06273E9A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8458CF" w14:textId="77777777" w:rsidR="0007690D" w:rsidRPr="00B51140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2E4FE0DB" w14:textId="77777777" w:rsidR="0007690D" w:rsidRPr="009032C9" w:rsidRDefault="0007690D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C89C77" id="Поле 26" o:spid="_x0000_s1050" type="#_x0000_t202" style="position:absolute;left:0;text-align:left;margin-left:156.2pt;margin-top:-87.1pt;width:340.8pt;height:37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" filled="f" stroked="f">
              <v:textbox>
                <w:txbxContent>
                  <w:p w14:paraId="568458CF" w14:textId="77777777" w:rsidR="0007690D" w:rsidRPr="00B51140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2E4FE0DB" w14:textId="77777777" w:rsidR="0007690D" w:rsidRPr="009032C9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2A99445B" wp14:editId="54E0298E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C4F567" w14:textId="77777777" w:rsidR="0007690D" w:rsidRPr="0061661F" w:rsidRDefault="0007690D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99445B" id="Поле 25" o:spid="_x0000_s1051" type="#_x0000_t202" style="position:absolute;left:0;text-align:left;margin-left:440.2pt;margin-top:-54.45pt;width:54.8pt;height:12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" filled="f" stroked="f">
              <v:textbox inset="0,0,0,0">
                <w:txbxContent>
                  <w:p w14:paraId="34C4F567" w14:textId="77777777" w:rsidR="0007690D" w:rsidRPr="0061661F" w:rsidRDefault="0007690D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36A705E7" wp14:editId="409A362D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961933" w14:textId="77777777" w:rsidR="0007690D" w:rsidRPr="0061661F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A705E7" id="Поле 24" o:spid="_x0000_s1052" type="#_x0000_t202" style="position:absolute;left:0;text-align:left;margin-left:397.6pt;margin-top:-54.45pt;width:41.35pt;height:1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" filled="f" stroked="f">
              <v:textbox inset="0,0,0,0">
                <w:txbxContent>
                  <w:p w14:paraId="49961933" w14:textId="77777777" w:rsidR="0007690D" w:rsidRPr="0061661F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771D2C38" wp14:editId="35365250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279376" w14:textId="77777777" w:rsidR="0007690D" w:rsidRPr="0061661F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1D2C38" id="Поле 23" o:spid="_x0000_s1053" type="#_x0000_t202" style="position:absolute;left:0;text-align:left;margin-left:355pt;margin-top:-54.45pt;width:42.8pt;height:12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" filled="f" stroked="f">
              <v:textbox inset="0,0,0,0">
                <w:txbxContent>
                  <w:p w14:paraId="3C279376" w14:textId="77777777" w:rsidR="0007690D" w:rsidRPr="0061661F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0000852F" wp14:editId="2F01FF71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4223BF87" id="Прямая соединительная линия 22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CSEDRj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7AB161B3" wp14:editId="01FDFAE1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9AFAC37" id="Прямая соединительная линия 21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078E3E1E" wp14:editId="76F1B71A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4D63B1F7" id="Прямая соединительная линия 20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320A45BD" wp14:editId="4F22448B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197454E0" id="Прямая соединительная линия 19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70AC5D03" wp14:editId="1F793819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0D18411F" id="Прямая соединительная линия 18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0869E23D" wp14:editId="6118F8C1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03668AF2" id="Прямая соединительная линия 17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160BDF9B" wp14:editId="608DE877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2605AA" w14:textId="77777777" w:rsidR="0007690D" w:rsidRPr="00B51140" w:rsidRDefault="0007690D" w:rsidP="00510612">
                          <w:pPr>
                            <w:pStyle w:val="2"/>
                            <w:rPr>
                              <w:sz w:val="32"/>
                              <w:szCs w:val="32"/>
                            </w:rPr>
                          </w:pPr>
                          <w:r w:rsidRPr="00B51140">
                            <w:rPr>
                              <w:sz w:val="32"/>
                              <w:szCs w:val="32"/>
                            </w:rPr>
                            <w:t>УО ГГПК ПГС-</w:t>
                          </w:r>
                          <w:r w:rsidRPr="00B51140"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  <w:r w:rsidRPr="00B51140">
                            <w:rPr>
                              <w:sz w:val="32"/>
                              <w:szCs w:val="32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60BDF9B" id="Поле 16" o:spid="_x0000_s1054" type="#_x0000_t202" style="position:absolute;left:0;text-align:left;margin-left:355pt;margin-top:.65pt;width:142pt;height:28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" filled="f" stroked="f">
              <v:textbox inset="0,0,0,0">
                <w:txbxContent>
                  <w:p w14:paraId="1A2605AA" w14:textId="77777777" w:rsidR="0007690D" w:rsidRPr="00B51140" w:rsidRDefault="0007690D" w:rsidP="00510612">
                    <w:pPr>
                      <w:pStyle w:val="2"/>
                      <w:rPr>
                        <w:sz w:val="32"/>
                        <w:szCs w:val="32"/>
                      </w:rPr>
                    </w:pPr>
                    <w:r w:rsidRPr="00B51140">
                      <w:rPr>
                        <w:sz w:val="32"/>
                        <w:szCs w:val="32"/>
                      </w:rPr>
                      <w:t>УО ГГПК ПГС-</w:t>
                    </w:r>
                    <w:r w:rsidRPr="00B51140">
                      <w:rPr>
                        <w:sz w:val="32"/>
                        <w:szCs w:val="32"/>
                        <w:lang w:val="en-US"/>
                      </w:rPr>
                      <w:t>2</w:t>
                    </w:r>
                    <w:r w:rsidRPr="00B51140">
                      <w:rPr>
                        <w:sz w:val="32"/>
                        <w:szCs w:val="32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3F1C0F0C" wp14:editId="327A15D4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6ECCE7EB" id="Прямая соединительная линия 15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10A43106" wp14:editId="05F95FD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631E2BC1" id="Прямая соединительная линия 14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Fei74P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4ADE7879" wp14:editId="53C08ABB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57C8796C" id="Прямая соединительная линия 13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+/2uG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1C96FA6F" wp14:editId="67122746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99CE05" w14:textId="77777777" w:rsidR="0007690D" w:rsidRPr="00961A19" w:rsidRDefault="0007690D" w:rsidP="00510612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C96FA6F" id="Поле 12" o:spid="_x0000_s1055" type="#_x0000_t202" style="position:absolute;left:0;text-align:left;margin-left:165.45pt;margin-top:-85.1pt;width:321.65pt;height:11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" filled="f" stroked="f">
              <v:textbox style="mso-fit-shape-to-text:t" inset="0,0,0,0">
                <w:txbxContent>
                  <w:p w14:paraId="7A99CE05" w14:textId="77777777" w:rsidR="0007690D" w:rsidRPr="00961A19" w:rsidRDefault="0007690D" w:rsidP="00510612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E79960D" wp14:editId="597E4098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15B2463B" id="Прямая соединительная линия 1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5B80F92F" wp14:editId="7DE4647A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0F3C2C48" id="Прямая соединительная линия 10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3DEF8572" wp14:editId="28DF3A43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445B5619" id="Прямая соединительная линия 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6CAD9A2" wp14:editId="7F0BE5A7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2206BAB6" id="Прямая соединительная линия 8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KQUMrT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067634A7" wp14:editId="7FCE9D3E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1190A5D8" id="Прямая соединительная линия 7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347344AB" wp14:editId="451E1263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A37C41D" id="Прямая соединительная линия 6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2DB437A2" wp14:editId="75C70941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0C19DEAE" id="Прямая соединительная линия 5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6FBB06C9" wp14:editId="750036B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46FBB32A" id="Прямая соединительная линия 4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440FC41" wp14:editId="6C1A0C5F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6878349F" id="Прямая соединительная линия 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3E5992A5" wp14:editId="0D5BA0C8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3737D70A" id="Прямая соединительная линия 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F33CE29" wp14:editId="5178A288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4C2FF54B" id="Прямая соединительная линия 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11E446" w14:textId="77777777" w:rsidR="00DC526D" w:rsidRDefault="00DC526D" w:rsidP="00D973E7">
      <w:pPr>
        <w:spacing w:line="240" w:lineRule="auto"/>
      </w:pPr>
      <w:r>
        <w:separator/>
      </w:r>
    </w:p>
  </w:footnote>
  <w:footnote w:type="continuationSeparator" w:id="0">
    <w:p w14:paraId="40146B9A" w14:textId="77777777" w:rsidR="00DC526D" w:rsidRDefault="00DC526D" w:rsidP="00D973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73A0DB" w14:textId="77777777" w:rsidR="0007690D" w:rsidRDefault="0007690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8260145" wp14:editId="550B7361">
              <wp:simplePos x="0" y="0"/>
              <wp:positionH relativeFrom="page">
                <wp:posOffset>723900</wp:posOffset>
              </wp:positionH>
              <wp:positionV relativeFrom="page">
                <wp:posOffset>209550</wp:posOffset>
              </wp:positionV>
              <wp:extent cx="6629400" cy="10264775"/>
              <wp:effectExtent l="0" t="0" r="19050" b="2222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9400" cy="10264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F65B6B" w14:textId="77777777" w:rsidR="0022791E" w:rsidRDefault="0022791E" w:rsidP="00060FFD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8260145" id="Прямоугольник 44" o:spid="_x0000_s1026" style="position:absolute;left:0;text-align:left;margin-left:57pt;margin-top:16.5pt;width:522pt;height:808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" o:allowincell="f" strokeweight="1.5pt">
              <v:textbox>
                <w:txbxContent>
                  <w:p w14:paraId="58F65B6B" w14:textId="77777777" w:rsidR="0022791E" w:rsidRDefault="0022791E" w:rsidP="00060FFD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70472" w14:textId="77777777" w:rsidR="0007690D" w:rsidRDefault="0007690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702C74EA" wp14:editId="748E2087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rect w14:anchorId="74344B9D" id="Прямоугольник 43" o:spid="_x0000_s1026" style="position:absolute;margin-left:56.7pt;margin-top:16.45pt;width:524.4pt;height:807.8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+mDQ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12929"/>
    <w:multiLevelType w:val="hybridMultilevel"/>
    <w:tmpl w:val="92CE7DAA"/>
    <w:lvl w:ilvl="0" w:tplc="2000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" w15:restartNumberingAfterBreak="0">
    <w:nsid w:val="1C57733F"/>
    <w:multiLevelType w:val="hybridMultilevel"/>
    <w:tmpl w:val="06DA4846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529E47D8"/>
    <w:multiLevelType w:val="multilevel"/>
    <w:tmpl w:val="C16AB16A"/>
    <w:lvl w:ilvl="0">
      <w:start w:val="1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0" w:hanging="560"/>
      </w:pPr>
      <w:rPr>
        <w:rFonts w:hint="default"/>
        <w:b/>
        <w:bCs/>
        <w:i w:val="0"/>
        <w:iCs w:val="0"/>
        <w:color w:val="000000" w:themeColor="text1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60992037"/>
    <w:multiLevelType w:val="hybridMultilevel"/>
    <w:tmpl w:val="AD203806"/>
    <w:lvl w:ilvl="0" w:tplc="9FAAE6A6"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70E7241D"/>
    <w:multiLevelType w:val="multilevel"/>
    <w:tmpl w:val="1B82C53C"/>
    <w:lvl w:ilvl="0">
      <w:start w:val="1"/>
      <w:numFmt w:val="decimal"/>
      <w:lvlText w:val="%1."/>
      <w:lvlJc w:val="left"/>
      <w:pPr>
        <w:ind w:left="132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8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4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0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0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6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124" w:hanging="2160"/>
      </w:pPr>
      <w:rPr>
        <w:rFonts w:hint="default"/>
      </w:rPr>
    </w:lvl>
  </w:abstractNum>
  <w:abstractNum w:abstractNumId="5" w15:restartNumberingAfterBreak="0">
    <w:nsid w:val="7D126F10"/>
    <w:multiLevelType w:val="multilevel"/>
    <w:tmpl w:val="3216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  <w:num w:numId="6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attachedTemplate r:id="rId1"/>
  <w:defaultTabStop w:val="709"/>
  <w:autoHyphenation/>
  <w:hyphenationZone w:val="35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5D2"/>
    <w:rsid w:val="00016EE8"/>
    <w:rsid w:val="000233BE"/>
    <w:rsid w:val="00027A21"/>
    <w:rsid w:val="00027E62"/>
    <w:rsid w:val="000325E5"/>
    <w:rsid w:val="0003563C"/>
    <w:rsid w:val="00046580"/>
    <w:rsid w:val="00050D11"/>
    <w:rsid w:val="00055B16"/>
    <w:rsid w:val="00060FFD"/>
    <w:rsid w:val="00075D14"/>
    <w:rsid w:val="0007690D"/>
    <w:rsid w:val="00080197"/>
    <w:rsid w:val="00080A10"/>
    <w:rsid w:val="00083512"/>
    <w:rsid w:val="00087F9F"/>
    <w:rsid w:val="000C0043"/>
    <w:rsid w:val="000C73BC"/>
    <w:rsid w:val="000D7DC8"/>
    <w:rsid w:val="000F11D1"/>
    <w:rsid w:val="000F45D6"/>
    <w:rsid w:val="000F5AAC"/>
    <w:rsid w:val="00124BA4"/>
    <w:rsid w:val="001259BA"/>
    <w:rsid w:val="00134FF0"/>
    <w:rsid w:val="00147D70"/>
    <w:rsid w:val="001560F6"/>
    <w:rsid w:val="00186A4C"/>
    <w:rsid w:val="00193F70"/>
    <w:rsid w:val="00195D99"/>
    <w:rsid w:val="001A1BBA"/>
    <w:rsid w:val="001A260F"/>
    <w:rsid w:val="001A32D0"/>
    <w:rsid w:val="001A5514"/>
    <w:rsid w:val="001B0175"/>
    <w:rsid w:val="001B26B6"/>
    <w:rsid w:val="001B7E53"/>
    <w:rsid w:val="001C74E7"/>
    <w:rsid w:val="001D30AE"/>
    <w:rsid w:val="001D4454"/>
    <w:rsid w:val="001D5FCE"/>
    <w:rsid w:val="001E1ED7"/>
    <w:rsid w:val="001E25D2"/>
    <w:rsid w:val="001E6895"/>
    <w:rsid w:val="001F5DA3"/>
    <w:rsid w:val="002003B4"/>
    <w:rsid w:val="00201DB3"/>
    <w:rsid w:val="002032FB"/>
    <w:rsid w:val="00204C97"/>
    <w:rsid w:val="00215D2D"/>
    <w:rsid w:val="0022791E"/>
    <w:rsid w:val="002358DB"/>
    <w:rsid w:val="00237A55"/>
    <w:rsid w:val="002402A4"/>
    <w:rsid w:val="00240C9D"/>
    <w:rsid w:val="002501AB"/>
    <w:rsid w:val="0025535D"/>
    <w:rsid w:val="00256985"/>
    <w:rsid w:val="0026214F"/>
    <w:rsid w:val="002624BE"/>
    <w:rsid w:val="00275048"/>
    <w:rsid w:val="00276EEF"/>
    <w:rsid w:val="0028297E"/>
    <w:rsid w:val="00296374"/>
    <w:rsid w:val="00296453"/>
    <w:rsid w:val="00297E7E"/>
    <w:rsid w:val="002A7F31"/>
    <w:rsid w:val="002B5AE2"/>
    <w:rsid w:val="002C2101"/>
    <w:rsid w:val="002C24AF"/>
    <w:rsid w:val="002D1C0A"/>
    <w:rsid w:val="002D353C"/>
    <w:rsid w:val="002F65FB"/>
    <w:rsid w:val="003110C5"/>
    <w:rsid w:val="00314BF6"/>
    <w:rsid w:val="003220E4"/>
    <w:rsid w:val="003266E1"/>
    <w:rsid w:val="00331490"/>
    <w:rsid w:val="0033371F"/>
    <w:rsid w:val="00356BC6"/>
    <w:rsid w:val="00357031"/>
    <w:rsid w:val="00361180"/>
    <w:rsid w:val="00372C77"/>
    <w:rsid w:val="00380376"/>
    <w:rsid w:val="00382117"/>
    <w:rsid w:val="00390251"/>
    <w:rsid w:val="0039535E"/>
    <w:rsid w:val="003A3BE2"/>
    <w:rsid w:val="003B46D3"/>
    <w:rsid w:val="003B5A55"/>
    <w:rsid w:val="003B5D22"/>
    <w:rsid w:val="003D0D86"/>
    <w:rsid w:val="003D437C"/>
    <w:rsid w:val="003D4D00"/>
    <w:rsid w:val="003E3444"/>
    <w:rsid w:val="003E77A6"/>
    <w:rsid w:val="003F2B87"/>
    <w:rsid w:val="003F3AB9"/>
    <w:rsid w:val="00421603"/>
    <w:rsid w:val="00423C73"/>
    <w:rsid w:val="00425F17"/>
    <w:rsid w:val="00436274"/>
    <w:rsid w:val="00436327"/>
    <w:rsid w:val="00436F2C"/>
    <w:rsid w:val="00440EA7"/>
    <w:rsid w:val="00441505"/>
    <w:rsid w:val="004442BA"/>
    <w:rsid w:val="004520B9"/>
    <w:rsid w:val="0046273D"/>
    <w:rsid w:val="00466076"/>
    <w:rsid w:val="00486EA6"/>
    <w:rsid w:val="00495856"/>
    <w:rsid w:val="004A60FD"/>
    <w:rsid w:val="004B25A5"/>
    <w:rsid w:val="004B27E4"/>
    <w:rsid w:val="004B408C"/>
    <w:rsid w:val="004B75DE"/>
    <w:rsid w:val="004C22D8"/>
    <w:rsid w:val="004C5B31"/>
    <w:rsid w:val="004D6DF5"/>
    <w:rsid w:val="004D7CB6"/>
    <w:rsid w:val="004E08B8"/>
    <w:rsid w:val="00501092"/>
    <w:rsid w:val="005017D4"/>
    <w:rsid w:val="005064E3"/>
    <w:rsid w:val="00510612"/>
    <w:rsid w:val="00512CC6"/>
    <w:rsid w:val="00521FEA"/>
    <w:rsid w:val="0055189D"/>
    <w:rsid w:val="00557E47"/>
    <w:rsid w:val="00570401"/>
    <w:rsid w:val="00580984"/>
    <w:rsid w:val="005853CD"/>
    <w:rsid w:val="00587BF1"/>
    <w:rsid w:val="00592E5A"/>
    <w:rsid w:val="0059532E"/>
    <w:rsid w:val="00595CF5"/>
    <w:rsid w:val="005A239A"/>
    <w:rsid w:val="005A63E7"/>
    <w:rsid w:val="005B401D"/>
    <w:rsid w:val="005B5509"/>
    <w:rsid w:val="005C3A9A"/>
    <w:rsid w:val="005C4025"/>
    <w:rsid w:val="005C43FF"/>
    <w:rsid w:val="005C778E"/>
    <w:rsid w:val="005D13A0"/>
    <w:rsid w:val="005E0F8A"/>
    <w:rsid w:val="005E4B11"/>
    <w:rsid w:val="005E6E7D"/>
    <w:rsid w:val="005F11DD"/>
    <w:rsid w:val="006053DD"/>
    <w:rsid w:val="00613268"/>
    <w:rsid w:val="00613D64"/>
    <w:rsid w:val="00614B54"/>
    <w:rsid w:val="006160E2"/>
    <w:rsid w:val="00616648"/>
    <w:rsid w:val="00617721"/>
    <w:rsid w:val="00623084"/>
    <w:rsid w:val="0062743D"/>
    <w:rsid w:val="00653CE1"/>
    <w:rsid w:val="006641E2"/>
    <w:rsid w:val="00697371"/>
    <w:rsid w:val="006C2F31"/>
    <w:rsid w:val="006C42D6"/>
    <w:rsid w:val="006C5A47"/>
    <w:rsid w:val="006D14E6"/>
    <w:rsid w:val="006E0033"/>
    <w:rsid w:val="006F70DE"/>
    <w:rsid w:val="007137E4"/>
    <w:rsid w:val="007167DD"/>
    <w:rsid w:val="0073031F"/>
    <w:rsid w:val="00737757"/>
    <w:rsid w:val="0075041D"/>
    <w:rsid w:val="00762A19"/>
    <w:rsid w:val="00775313"/>
    <w:rsid w:val="007958DA"/>
    <w:rsid w:val="007A2487"/>
    <w:rsid w:val="007A2761"/>
    <w:rsid w:val="007B41FD"/>
    <w:rsid w:val="007B6A56"/>
    <w:rsid w:val="007C0706"/>
    <w:rsid w:val="007C27ED"/>
    <w:rsid w:val="007C4570"/>
    <w:rsid w:val="007D0321"/>
    <w:rsid w:val="007D6377"/>
    <w:rsid w:val="007D77ED"/>
    <w:rsid w:val="007D7CC1"/>
    <w:rsid w:val="007D7D31"/>
    <w:rsid w:val="007E195E"/>
    <w:rsid w:val="007E1F5B"/>
    <w:rsid w:val="007F0A67"/>
    <w:rsid w:val="007F1FF3"/>
    <w:rsid w:val="00801F2F"/>
    <w:rsid w:val="00807784"/>
    <w:rsid w:val="00810CEE"/>
    <w:rsid w:val="00823762"/>
    <w:rsid w:val="00825DA4"/>
    <w:rsid w:val="00826C94"/>
    <w:rsid w:val="00832906"/>
    <w:rsid w:val="0083683F"/>
    <w:rsid w:val="008424EC"/>
    <w:rsid w:val="00845C69"/>
    <w:rsid w:val="00846308"/>
    <w:rsid w:val="00847190"/>
    <w:rsid w:val="008547CA"/>
    <w:rsid w:val="00857D0B"/>
    <w:rsid w:val="00865B9D"/>
    <w:rsid w:val="0087304D"/>
    <w:rsid w:val="00875410"/>
    <w:rsid w:val="008758F1"/>
    <w:rsid w:val="008944DD"/>
    <w:rsid w:val="00894523"/>
    <w:rsid w:val="00897624"/>
    <w:rsid w:val="008A16C7"/>
    <w:rsid w:val="008B0141"/>
    <w:rsid w:val="008B1E8A"/>
    <w:rsid w:val="008B7972"/>
    <w:rsid w:val="008C55BD"/>
    <w:rsid w:val="008C7906"/>
    <w:rsid w:val="008D1A66"/>
    <w:rsid w:val="008D4552"/>
    <w:rsid w:val="008D5173"/>
    <w:rsid w:val="008D62A1"/>
    <w:rsid w:val="008E5856"/>
    <w:rsid w:val="008E7F06"/>
    <w:rsid w:val="008F4EC7"/>
    <w:rsid w:val="008F660D"/>
    <w:rsid w:val="00901B64"/>
    <w:rsid w:val="00910049"/>
    <w:rsid w:val="00911C32"/>
    <w:rsid w:val="0091309D"/>
    <w:rsid w:val="00917626"/>
    <w:rsid w:val="00936ACF"/>
    <w:rsid w:val="00940873"/>
    <w:rsid w:val="00946A41"/>
    <w:rsid w:val="009623E8"/>
    <w:rsid w:val="00975921"/>
    <w:rsid w:val="0098293E"/>
    <w:rsid w:val="00985EDB"/>
    <w:rsid w:val="00991752"/>
    <w:rsid w:val="009B637E"/>
    <w:rsid w:val="009C2968"/>
    <w:rsid w:val="009C3440"/>
    <w:rsid w:val="009C5AE4"/>
    <w:rsid w:val="009D1C4B"/>
    <w:rsid w:val="009D4C04"/>
    <w:rsid w:val="009D7FF7"/>
    <w:rsid w:val="009E5AFA"/>
    <w:rsid w:val="009F68A1"/>
    <w:rsid w:val="00A0346F"/>
    <w:rsid w:val="00A05C37"/>
    <w:rsid w:val="00A1173A"/>
    <w:rsid w:val="00A26E31"/>
    <w:rsid w:val="00A32340"/>
    <w:rsid w:val="00A3387B"/>
    <w:rsid w:val="00A366BF"/>
    <w:rsid w:val="00A37548"/>
    <w:rsid w:val="00A44CA0"/>
    <w:rsid w:val="00A45A09"/>
    <w:rsid w:val="00A47FB8"/>
    <w:rsid w:val="00A66D5A"/>
    <w:rsid w:val="00A728D3"/>
    <w:rsid w:val="00A72BB7"/>
    <w:rsid w:val="00A825B1"/>
    <w:rsid w:val="00A84052"/>
    <w:rsid w:val="00A94EC6"/>
    <w:rsid w:val="00AA7D93"/>
    <w:rsid w:val="00AB4B06"/>
    <w:rsid w:val="00AB6742"/>
    <w:rsid w:val="00AB77D7"/>
    <w:rsid w:val="00AC464D"/>
    <w:rsid w:val="00AD609C"/>
    <w:rsid w:val="00AD659C"/>
    <w:rsid w:val="00AE2AB1"/>
    <w:rsid w:val="00AE7C7F"/>
    <w:rsid w:val="00AF1E20"/>
    <w:rsid w:val="00AF2635"/>
    <w:rsid w:val="00AF2F22"/>
    <w:rsid w:val="00B05376"/>
    <w:rsid w:val="00B16F00"/>
    <w:rsid w:val="00B279C0"/>
    <w:rsid w:val="00B31AA0"/>
    <w:rsid w:val="00B32172"/>
    <w:rsid w:val="00B362A5"/>
    <w:rsid w:val="00B37592"/>
    <w:rsid w:val="00B70690"/>
    <w:rsid w:val="00B74039"/>
    <w:rsid w:val="00B778FD"/>
    <w:rsid w:val="00B80A3A"/>
    <w:rsid w:val="00B91935"/>
    <w:rsid w:val="00B953A4"/>
    <w:rsid w:val="00BA574C"/>
    <w:rsid w:val="00BB0EF7"/>
    <w:rsid w:val="00BB1FF9"/>
    <w:rsid w:val="00BB57BC"/>
    <w:rsid w:val="00BC5981"/>
    <w:rsid w:val="00BD7BEB"/>
    <w:rsid w:val="00BE0C26"/>
    <w:rsid w:val="00BE7C66"/>
    <w:rsid w:val="00BF0B40"/>
    <w:rsid w:val="00BF20D5"/>
    <w:rsid w:val="00C056E0"/>
    <w:rsid w:val="00C15B69"/>
    <w:rsid w:val="00C2345A"/>
    <w:rsid w:val="00C36A48"/>
    <w:rsid w:val="00C53102"/>
    <w:rsid w:val="00C57291"/>
    <w:rsid w:val="00C57622"/>
    <w:rsid w:val="00C9226E"/>
    <w:rsid w:val="00CB5E20"/>
    <w:rsid w:val="00CC3821"/>
    <w:rsid w:val="00CC395C"/>
    <w:rsid w:val="00CC3FF0"/>
    <w:rsid w:val="00CC615C"/>
    <w:rsid w:val="00CE72C1"/>
    <w:rsid w:val="00CF28A8"/>
    <w:rsid w:val="00CF2BC2"/>
    <w:rsid w:val="00CF395A"/>
    <w:rsid w:val="00CF47B4"/>
    <w:rsid w:val="00D049C8"/>
    <w:rsid w:val="00D06323"/>
    <w:rsid w:val="00D078F1"/>
    <w:rsid w:val="00D24094"/>
    <w:rsid w:val="00D34D5A"/>
    <w:rsid w:val="00D35D03"/>
    <w:rsid w:val="00D41179"/>
    <w:rsid w:val="00D57E2A"/>
    <w:rsid w:val="00D65796"/>
    <w:rsid w:val="00D65E9A"/>
    <w:rsid w:val="00D70B60"/>
    <w:rsid w:val="00D737BD"/>
    <w:rsid w:val="00D73EA6"/>
    <w:rsid w:val="00D74920"/>
    <w:rsid w:val="00D76D7B"/>
    <w:rsid w:val="00D76D81"/>
    <w:rsid w:val="00D809AE"/>
    <w:rsid w:val="00D973E7"/>
    <w:rsid w:val="00DA5352"/>
    <w:rsid w:val="00DB6DDE"/>
    <w:rsid w:val="00DB77E1"/>
    <w:rsid w:val="00DB791A"/>
    <w:rsid w:val="00DC00A2"/>
    <w:rsid w:val="00DC526D"/>
    <w:rsid w:val="00DD2BD1"/>
    <w:rsid w:val="00DE45A1"/>
    <w:rsid w:val="00DE774E"/>
    <w:rsid w:val="00DF669C"/>
    <w:rsid w:val="00DF7EE6"/>
    <w:rsid w:val="00E16D0E"/>
    <w:rsid w:val="00E16EDB"/>
    <w:rsid w:val="00E20006"/>
    <w:rsid w:val="00E2155A"/>
    <w:rsid w:val="00E36E9A"/>
    <w:rsid w:val="00E41B06"/>
    <w:rsid w:val="00E46251"/>
    <w:rsid w:val="00E46959"/>
    <w:rsid w:val="00E55928"/>
    <w:rsid w:val="00E55986"/>
    <w:rsid w:val="00E633EE"/>
    <w:rsid w:val="00E66B2D"/>
    <w:rsid w:val="00E675BC"/>
    <w:rsid w:val="00E67717"/>
    <w:rsid w:val="00E732C5"/>
    <w:rsid w:val="00E737B1"/>
    <w:rsid w:val="00E861C8"/>
    <w:rsid w:val="00E86A35"/>
    <w:rsid w:val="00E871DC"/>
    <w:rsid w:val="00E876BA"/>
    <w:rsid w:val="00E9796F"/>
    <w:rsid w:val="00EA4393"/>
    <w:rsid w:val="00EC0ABB"/>
    <w:rsid w:val="00EC52FA"/>
    <w:rsid w:val="00EC5E53"/>
    <w:rsid w:val="00EC79ED"/>
    <w:rsid w:val="00ED0CBD"/>
    <w:rsid w:val="00ED366D"/>
    <w:rsid w:val="00EE3B88"/>
    <w:rsid w:val="00EE46AB"/>
    <w:rsid w:val="00EF770D"/>
    <w:rsid w:val="00F042D5"/>
    <w:rsid w:val="00F117DA"/>
    <w:rsid w:val="00F1439D"/>
    <w:rsid w:val="00F24C7A"/>
    <w:rsid w:val="00F457A1"/>
    <w:rsid w:val="00F470EC"/>
    <w:rsid w:val="00F5696B"/>
    <w:rsid w:val="00F61F0B"/>
    <w:rsid w:val="00F83BF4"/>
    <w:rsid w:val="00F964E1"/>
    <w:rsid w:val="00FA179A"/>
    <w:rsid w:val="00FA2E02"/>
    <w:rsid w:val="00FB6277"/>
    <w:rsid w:val="00FC3655"/>
    <w:rsid w:val="00FD15CB"/>
    <w:rsid w:val="00FD194C"/>
    <w:rsid w:val="00FD4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DFCCBF"/>
  <w15:docId w15:val="{012EE5CB-58F2-49A7-B941-EB86B5FAE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4094"/>
    <w:rPr>
      <w:lang w:val="ru-BY"/>
    </w:rPr>
  </w:style>
  <w:style w:type="paragraph" w:styleId="1">
    <w:name w:val="heading 1"/>
    <w:basedOn w:val="a"/>
    <w:next w:val="a"/>
    <w:link w:val="10"/>
    <w:uiPriority w:val="9"/>
    <w:qFormat/>
    <w:rsid w:val="00510612"/>
    <w:pPr>
      <w:keepNext/>
      <w:spacing w:line="240" w:lineRule="auto"/>
      <w:jc w:val="center"/>
      <w:outlineLvl w:val="0"/>
    </w:pPr>
    <w:rPr>
      <w:rFonts w:ascii="GOST type B" w:eastAsia="Times New Roman" w:hAnsi="GOST type B"/>
      <w:i/>
      <w:sz w:val="56"/>
      <w:szCs w:val="20"/>
      <w:lang w:eastAsia="ru-RU"/>
    </w:rPr>
  </w:style>
  <w:style w:type="paragraph" w:styleId="2">
    <w:name w:val="heading 2"/>
    <w:basedOn w:val="a"/>
    <w:next w:val="a"/>
    <w:link w:val="20"/>
    <w:uiPriority w:val="9"/>
    <w:qFormat/>
    <w:rsid w:val="00510612"/>
    <w:pPr>
      <w:keepNext/>
      <w:spacing w:line="240" w:lineRule="auto"/>
      <w:jc w:val="center"/>
      <w:outlineLvl w:val="1"/>
    </w:pPr>
    <w:rPr>
      <w:rFonts w:ascii="GOST type B" w:eastAsia="Times New Roman" w:hAnsi="GOST type B"/>
      <w:i/>
      <w:sz w:val="40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qFormat/>
    <w:rsid w:val="00510612"/>
    <w:pPr>
      <w:keepNext/>
      <w:spacing w:line="240" w:lineRule="auto"/>
      <w:jc w:val="center"/>
      <w:outlineLvl w:val="2"/>
    </w:pPr>
    <w:rPr>
      <w:rFonts w:ascii="GOST type B" w:eastAsia="Times New Roman" w:hAnsi="GOST type B"/>
      <w:i/>
      <w:szCs w:val="20"/>
      <w:lang w:eastAsia="ru-RU"/>
    </w:rPr>
  </w:style>
  <w:style w:type="paragraph" w:styleId="4">
    <w:name w:val="heading 4"/>
    <w:basedOn w:val="a"/>
    <w:next w:val="a"/>
    <w:link w:val="40"/>
    <w:uiPriority w:val="9"/>
    <w:qFormat/>
    <w:rsid w:val="00510612"/>
    <w:pPr>
      <w:keepNext/>
      <w:spacing w:before="240" w:after="60" w:line="240" w:lineRule="auto"/>
      <w:outlineLvl w:val="3"/>
    </w:pPr>
    <w:rPr>
      <w:rFonts w:eastAsia="Times New Roman"/>
      <w:b/>
      <w:bCs/>
      <w:lang w:eastAsia="ru-RU"/>
    </w:rPr>
  </w:style>
  <w:style w:type="paragraph" w:styleId="5">
    <w:name w:val="heading 5"/>
    <w:basedOn w:val="a"/>
    <w:next w:val="a"/>
    <w:link w:val="50"/>
    <w:uiPriority w:val="9"/>
    <w:qFormat/>
    <w:rsid w:val="00510612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49C8"/>
    <w:pPr>
      <w:keepNext/>
      <w:keepLines/>
      <w:spacing w:before="40"/>
      <w:outlineLvl w:val="5"/>
    </w:pPr>
    <w:rPr>
      <w:rFonts w:ascii="Aptos" w:eastAsia="Times New Roman" w:hAnsi="Aptos"/>
      <w:i/>
      <w:iCs/>
      <w:color w:val="595959"/>
      <w:lang w:val="ru-RU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49C8"/>
    <w:pPr>
      <w:keepNext/>
      <w:keepLines/>
      <w:spacing w:before="40"/>
      <w:outlineLvl w:val="6"/>
    </w:pPr>
    <w:rPr>
      <w:rFonts w:ascii="Aptos" w:eastAsia="Times New Roman" w:hAnsi="Aptos"/>
      <w:color w:val="595959"/>
      <w:lang w:val="ru-RU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49C8"/>
    <w:pPr>
      <w:keepNext/>
      <w:keepLines/>
      <w:spacing w:before="40"/>
      <w:outlineLvl w:val="7"/>
    </w:pPr>
    <w:rPr>
      <w:rFonts w:ascii="Aptos" w:eastAsia="Times New Roman" w:hAnsi="Aptos"/>
      <w:i/>
      <w:iCs/>
      <w:color w:val="272727"/>
      <w:lang w:val="ru-RU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49C8"/>
    <w:pPr>
      <w:keepNext/>
      <w:keepLines/>
      <w:spacing w:before="40"/>
      <w:outlineLvl w:val="8"/>
    </w:pPr>
    <w:rPr>
      <w:rFonts w:ascii="Aptos" w:eastAsia="Times New Roman" w:hAnsi="Aptos"/>
      <w:color w:val="272727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0612"/>
    <w:rPr>
      <w:rFonts w:ascii="GOST type B" w:eastAsia="Times New Roman" w:hAnsi="GOST type B" w:cs="Times New Roman"/>
      <w:i/>
      <w:sz w:val="56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10612"/>
    <w:rPr>
      <w:rFonts w:ascii="GOST type B" w:eastAsia="Times New Roman" w:hAnsi="GOST type B" w:cs="Times New Roman"/>
      <w:i/>
      <w:sz w:val="4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10612"/>
    <w:rPr>
      <w:rFonts w:ascii="GOST type B" w:eastAsia="Times New Roman" w:hAnsi="GOST type B" w:cs="Times New Roman"/>
      <w:i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1061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510612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numbering" w:customStyle="1" w:styleId="11">
    <w:name w:val="Нет списка1"/>
    <w:next w:val="a2"/>
    <w:semiHidden/>
    <w:unhideWhenUsed/>
    <w:rsid w:val="00510612"/>
  </w:style>
  <w:style w:type="paragraph" w:styleId="a3">
    <w:name w:val="header"/>
    <w:basedOn w:val="a"/>
    <w:link w:val="12"/>
    <w:rsid w:val="00510612"/>
    <w:pPr>
      <w:tabs>
        <w:tab w:val="center" w:pos="4153"/>
        <w:tab w:val="right" w:pos="8306"/>
      </w:tabs>
      <w:spacing w:line="240" w:lineRule="auto"/>
    </w:pPr>
    <w:rPr>
      <w:rFonts w:eastAsia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semiHidden/>
    <w:rsid w:val="00510612"/>
  </w:style>
  <w:style w:type="paragraph" w:styleId="a5">
    <w:name w:val="footer"/>
    <w:basedOn w:val="a"/>
    <w:link w:val="a6"/>
    <w:rsid w:val="00510612"/>
    <w:pPr>
      <w:tabs>
        <w:tab w:val="center" w:pos="4153"/>
        <w:tab w:val="right" w:pos="8306"/>
      </w:tabs>
      <w:spacing w:line="240" w:lineRule="auto"/>
    </w:pPr>
    <w:rPr>
      <w:rFonts w:eastAsia="Times New Roman"/>
      <w:sz w:val="20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page number"/>
    <w:basedOn w:val="a0"/>
    <w:rsid w:val="00510612"/>
  </w:style>
  <w:style w:type="table" w:styleId="a8">
    <w:name w:val="Table Grid"/>
    <w:basedOn w:val="a1"/>
    <w:uiPriority w:val="39"/>
    <w:rsid w:val="00510612"/>
    <w:pPr>
      <w:spacing w:line="240" w:lineRule="auto"/>
    </w:pPr>
    <w:rPr>
      <w:rFonts w:eastAsia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"/>
    <w:next w:val="a"/>
    <w:autoRedefine/>
    <w:semiHidden/>
    <w:rsid w:val="00510612"/>
    <w:pPr>
      <w:spacing w:line="240" w:lineRule="auto"/>
    </w:pPr>
    <w:rPr>
      <w:rFonts w:eastAsia="Times New Roman"/>
      <w:sz w:val="20"/>
      <w:szCs w:val="20"/>
      <w:lang w:eastAsia="ru-RU"/>
    </w:rPr>
  </w:style>
  <w:style w:type="character" w:customStyle="1" w:styleId="12">
    <w:name w:val="Верхний колонтитул Знак1"/>
    <w:link w:val="a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Body Text"/>
    <w:basedOn w:val="a"/>
    <w:link w:val="aa"/>
    <w:rsid w:val="00510612"/>
    <w:pPr>
      <w:spacing w:line="240" w:lineRule="auto"/>
    </w:pPr>
    <w:rPr>
      <w:rFonts w:eastAsia="Times New Roman"/>
      <w:szCs w:val="24"/>
      <w:lang w:eastAsia="ru-RU"/>
    </w:rPr>
  </w:style>
  <w:style w:type="character" w:customStyle="1" w:styleId="aa">
    <w:name w:val="Основной текст Знак"/>
    <w:basedOn w:val="a0"/>
    <w:link w:val="a9"/>
    <w:rsid w:val="0051061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1">
    <w:name w:val="Body Text 2"/>
    <w:basedOn w:val="a"/>
    <w:link w:val="22"/>
    <w:rsid w:val="00510612"/>
    <w:pPr>
      <w:spacing w:after="120" w:line="480" w:lineRule="auto"/>
    </w:pPr>
    <w:rPr>
      <w:rFonts w:eastAsia="Times New Roman"/>
      <w:sz w:val="20"/>
      <w:szCs w:val="20"/>
      <w:lang w:eastAsia="ru-RU"/>
    </w:rPr>
  </w:style>
  <w:style w:type="character" w:customStyle="1" w:styleId="22">
    <w:name w:val="Основной текст 2 Знак"/>
    <w:basedOn w:val="a0"/>
    <w:link w:val="21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3">
    <w:name w:val="Body Text Indent 2"/>
    <w:basedOn w:val="a"/>
    <w:link w:val="24"/>
    <w:rsid w:val="00510612"/>
    <w:pPr>
      <w:spacing w:after="120" w:line="480" w:lineRule="auto"/>
      <w:ind w:left="283"/>
    </w:pPr>
    <w:rPr>
      <w:rFonts w:eastAsia="Times New Roman"/>
      <w:sz w:val="20"/>
      <w:szCs w:val="20"/>
      <w:lang w:eastAsia="ru-RU"/>
    </w:rPr>
  </w:style>
  <w:style w:type="character" w:customStyle="1" w:styleId="24">
    <w:name w:val="Основной текст с отступом 2 Знак"/>
    <w:basedOn w:val="a0"/>
    <w:link w:val="2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1">
    <w:name w:val="Body Text Indent 3"/>
    <w:basedOn w:val="a"/>
    <w:link w:val="32"/>
    <w:rsid w:val="00510612"/>
    <w:pPr>
      <w:spacing w:after="120" w:line="240" w:lineRule="auto"/>
      <w:ind w:left="283"/>
    </w:pPr>
    <w:rPr>
      <w:rFonts w:eastAsia="Times New Roman"/>
      <w:sz w:val="16"/>
      <w:szCs w:val="16"/>
      <w:lang w:eastAsia="ru-RU"/>
    </w:rPr>
  </w:style>
  <w:style w:type="character" w:customStyle="1" w:styleId="32">
    <w:name w:val="Основной текст с отступом 3 Знак"/>
    <w:basedOn w:val="a0"/>
    <w:link w:val="31"/>
    <w:rsid w:val="00510612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b">
    <w:name w:val="Body Text Indent"/>
    <w:basedOn w:val="a"/>
    <w:link w:val="ac"/>
    <w:rsid w:val="00510612"/>
    <w:pPr>
      <w:spacing w:after="120" w:line="240" w:lineRule="auto"/>
      <w:ind w:left="283"/>
    </w:pPr>
    <w:rPr>
      <w:rFonts w:eastAsia="Times New Roman"/>
      <w:sz w:val="20"/>
      <w:szCs w:val="20"/>
      <w:lang w:eastAsia="ru-RU"/>
    </w:rPr>
  </w:style>
  <w:style w:type="character" w:customStyle="1" w:styleId="ac">
    <w:name w:val="Основной текст с отступом Знак"/>
    <w:basedOn w:val="a0"/>
    <w:link w:val="ab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5">
    <w:name w:val="toc 2"/>
    <w:basedOn w:val="a"/>
    <w:next w:val="a"/>
    <w:autoRedefine/>
    <w:semiHidden/>
    <w:rsid w:val="00510612"/>
    <w:pPr>
      <w:spacing w:line="240" w:lineRule="auto"/>
      <w:ind w:left="200"/>
    </w:pPr>
    <w:rPr>
      <w:rFonts w:eastAsia="Times New Roman"/>
      <w:sz w:val="20"/>
      <w:szCs w:val="20"/>
      <w:lang w:eastAsia="ru-RU"/>
    </w:rPr>
  </w:style>
  <w:style w:type="paragraph" w:styleId="ad">
    <w:name w:val="Balloon Text"/>
    <w:basedOn w:val="a"/>
    <w:link w:val="ae"/>
    <w:semiHidden/>
    <w:rsid w:val="00510612"/>
    <w:pPr>
      <w:spacing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e">
    <w:name w:val="Текст выноски Знак"/>
    <w:basedOn w:val="a0"/>
    <w:link w:val="ad"/>
    <w:semiHidden/>
    <w:rsid w:val="0051061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qfztst">
    <w:name w:val="qfztst"/>
    <w:basedOn w:val="a0"/>
    <w:rsid w:val="00510612"/>
  </w:style>
  <w:style w:type="paragraph" w:styleId="af">
    <w:name w:val="caption"/>
    <w:basedOn w:val="a"/>
    <w:next w:val="a"/>
    <w:unhideWhenUsed/>
    <w:qFormat/>
    <w:rsid w:val="0033371F"/>
    <w:pPr>
      <w:spacing w:line="240" w:lineRule="auto"/>
    </w:pPr>
    <w:rPr>
      <w:rFonts w:eastAsia="Times New Roman"/>
      <w:i/>
      <w:iCs/>
      <w:color w:val="1F497D" w:themeColor="text2"/>
      <w:sz w:val="18"/>
      <w:szCs w:val="18"/>
      <w:lang w:eastAsia="ru-RU"/>
    </w:rPr>
  </w:style>
  <w:style w:type="paragraph" w:styleId="af0">
    <w:name w:val="Normal (Web)"/>
    <w:basedOn w:val="a"/>
    <w:uiPriority w:val="99"/>
    <w:unhideWhenUsed/>
    <w:rsid w:val="0003563C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af1">
    <w:name w:val="List Paragraph"/>
    <w:basedOn w:val="a"/>
    <w:uiPriority w:val="34"/>
    <w:qFormat/>
    <w:rsid w:val="0003563C"/>
    <w:pPr>
      <w:ind w:left="720"/>
      <w:contextualSpacing/>
    </w:pPr>
    <w:rPr>
      <w:rFonts w:eastAsiaTheme="minorEastAsia"/>
      <w:lang w:eastAsia="ru-RU"/>
    </w:rPr>
  </w:style>
  <w:style w:type="paragraph" w:styleId="af2">
    <w:name w:val="Title"/>
    <w:aliases w:val=" Знак11"/>
    <w:basedOn w:val="a"/>
    <w:link w:val="14"/>
    <w:uiPriority w:val="10"/>
    <w:qFormat/>
    <w:rsid w:val="0003563C"/>
    <w:pPr>
      <w:spacing w:line="240" w:lineRule="auto"/>
      <w:jc w:val="center"/>
    </w:pPr>
    <w:rPr>
      <w:rFonts w:eastAsia="Times New Roman"/>
      <w:b/>
      <w:szCs w:val="24"/>
      <w:lang w:eastAsia="ru-RU"/>
    </w:rPr>
  </w:style>
  <w:style w:type="character" w:customStyle="1" w:styleId="af3">
    <w:name w:val="Название Знак"/>
    <w:aliases w:val=" Знак11 Знак"/>
    <w:basedOn w:val="a0"/>
    <w:rsid w:val="00035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4">
    <w:name w:val="Заголовок Знак1"/>
    <w:aliases w:val=" Знак11 Знак1"/>
    <w:link w:val="af2"/>
    <w:uiPriority w:val="10"/>
    <w:rsid w:val="0003563C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character" w:styleId="af4">
    <w:name w:val="Hyperlink"/>
    <w:basedOn w:val="a0"/>
    <w:uiPriority w:val="99"/>
    <w:unhideWhenUsed/>
    <w:rsid w:val="0003563C"/>
    <w:rPr>
      <w:color w:val="0000FF"/>
      <w:u w:val="single"/>
    </w:rPr>
  </w:style>
  <w:style w:type="character" w:styleId="af5">
    <w:name w:val="Strong"/>
    <w:basedOn w:val="a0"/>
    <w:uiPriority w:val="22"/>
    <w:qFormat/>
    <w:rsid w:val="0003563C"/>
    <w:rPr>
      <w:b/>
      <w:bCs/>
    </w:rPr>
  </w:style>
  <w:style w:type="character" w:customStyle="1" w:styleId="af6">
    <w:name w:val="Заголовок Знак"/>
    <w:uiPriority w:val="10"/>
    <w:rsid w:val="0003563C"/>
    <w:rPr>
      <w:b/>
      <w:sz w:val="28"/>
      <w:szCs w:val="24"/>
    </w:rPr>
  </w:style>
  <w:style w:type="table" w:customStyle="1" w:styleId="15">
    <w:name w:val="Сетка таблицы1"/>
    <w:basedOn w:val="a1"/>
    <w:next w:val="a8"/>
    <w:uiPriority w:val="59"/>
    <w:rsid w:val="00CF47B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uiPriority w:val="1"/>
    <w:qFormat/>
    <w:rsid w:val="00775313"/>
    <w:pPr>
      <w:spacing w:line="240" w:lineRule="auto"/>
    </w:pPr>
  </w:style>
  <w:style w:type="character" w:customStyle="1" w:styleId="color-fg-default">
    <w:name w:val="color-fg-default"/>
    <w:basedOn w:val="a0"/>
    <w:rsid w:val="00875410"/>
  </w:style>
  <w:style w:type="character" w:customStyle="1" w:styleId="d-inline-flex">
    <w:name w:val="d-inline-flex"/>
    <w:basedOn w:val="a0"/>
    <w:rsid w:val="00875410"/>
  </w:style>
  <w:style w:type="paragraph" w:customStyle="1" w:styleId="listitem">
    <w:name w:val="list__item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  <w:style w:type="paragraph" w:customStyle="1" w:styleId="im-mess">
    <w:name w:val="im-mess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  <w:style w:type="paragraph" w:customStyle="1" w:styleId="newncpi0">
    <w:name w:val="newncpi0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  <w:style w:type="paragraph" w:customStyle="1" w:styleId="61">
    <w:name w:val="Заголовок 61"/>
    <w:basedOn w:val="a"/>
    <w:next w:val="a"/>
    <w:uiPriority w:val="9"/>
    <w:semiHidden/>
    <w:unhideWhenUsed/>
    <w:qFormat/>
    <w:rsid w:val="00D049C8"/>
    <w:pPr>
      <w:keepNext/>
      <w:keepLines/>
      <w:spacing w:before="40" w:line="276" w:lineRule="auto"/>
      <w:ind w:left="851" w:firstLine="0"/>
      <w:jc w:val="left"/>
      <w:outlineLvl w:val="5"/>
    </w:pPr>
    <w:rPr>
      <w:rFonts w:ascii="Aptos" w:eastAsia="Times New Roman" w:hAnsi="Aptos"/>
      <w:i/>
      <w:iCs/>
      <w:color w:val="595959"/>
      <w:lang w:val="ru-RU"/>
    </w:rPr>
  </w:style>
  <w:style w:type="paragraph" w:customStyle="1" w:styleId="71">
    <w:name w:val="Заголовок 71"/>
    <w:basedOn w:val="a"/>
    <w:next w:val="a"/>
    <w:uiPriority w:val="9"/>
    <w:semiHidden/>
    <w:unhideWhenUsed/>
    <w:qFormat/>
    <w:rsid w:val="00D049C8"/>
    <w:pPr>
      <w:keepNext/>
      <w:keepLines/>
      <w:spacing w:before="40" w:line="276" w:lineRule="auto"/>
      <w:ind w:left="851" w:firstLine="0"/>
      <w:jc w:val="left"/>
      <w:outlineLvl w:val="6"/>
    </w:pPr>
    <w:rPr>
      <w:rFonts w:ascii="Aptos" w:eastAsia="Times New Roman" w:hAnsi="Aptos"/>
      <w:color w:val="595959"/>
      <w:lang w:val="ru-RU"/>
    </w:rPr>
  </w:style>
  <w:style w:type="paragraph" w:customStyle="1" w:styleId="81">
    <w:name w:val="Заголовок 81"/>
    <w:basedOn w:val="a"/>
    <w:next w:val="a"/>
    <w:uiPriority w:val="9"/>
    <w:semiHidden/>
    <w:unhideWhenUsed/>
    <w:qFormat/>
    <w:rsid w:val="00D049C8"/>
    <w:pPr>
      <w:keepNext/>
      <w:keepLines/>
      <w:spacing w:line="276" w:lineRule="auto"/>
      <w:ind w:left="851" w:firstLine="0"/>
      <w:jc w:val="left"/>
      <w:outlineLvl w:val="7"/>
    </w:pPr>
    <w:rPr>
      <w:rFonts w:ascii="Aptos" w:eastAsia="Times New Roman" w:hAnsi="Aptos"/>
      <w:i/>
      <w:iCs/>
      <w:color w:val="272727"/>
      <w:lang w:val="ru-RU"/>
    </w:rPr>
  </w:style>
  <w:style w:type="paragraph" w:customStyle="1" w:styleId="91">
    <w:name w:val="Заголовок 91"/>
    <w:basedOn w:val="a"/>
    <w:next w:val="a"/>
    <w:uiPriority w:val="9"/>
    <w:semiHidden/>
    <w:unhideWhenUsed/>
    <w:qFormat/>
    <w:rsid w:val="00D049C8"/>
    <w:pPr>
      <w:keepNext/>
      <w:keepLines/>
      <w:spacing w:line="276" w:lineRule="auto"/>
      <w:ind w:left="851" w:firstLine="0"/>
      <w:jc w:val="left"/>
      <w:outlineLvl w:val="8"/>
    </w:pPr>
    <w:rPr>
      <w:rFonts w:ascii="Aptos" w:eastAsia="Times New Roman" w:hAnsi="Aptos"/>
      <w:color w:val="272727"/>
      <w:lang w:val="ru-RU"/>
    </w:rPr>
  </w:style>
  <w:style w:type="numbering" w:customStyle="1" w:styleId="26">
    <w:name w:val="Нет списка2"/>
    <w:next w:val="a2"/>
    <w:uiPriority w:val="99"/>
    <w:semiHidden/>
    <w:unhideWhenUsed/>
    <w:rsid w:val="00D049C8"/>
  </w:style>
  <w:style w:type="character" w:customStyle="1" w:styleId="60">
    <w:name w:val="Заголовок 6 Знак"/>
    <w:basedOn w:val="a0"/>
    <w:link w:val="6"/>
    <w:uiPriority w:val="9"/>
    <w:semiHidden/>
    <w:rsid w:val="00D049C8"/>
    <w:rPr>
      <w:rFonts w:ascii="Aptos" w:eastAsia="Times New Roman" w:hAnsi="Aptos" w:cs="Times New Roman"/>
      <w:i/>
      <w:iCs/>
      <w:color w:val="595959"/>
    </w:rPr>
  </w:style>
  <w:style w:type="character" w:customStyle="1" w:styleId="70">
    <w:name w:val="Заголовок 7 Знак"/>
    <w:basedOn w:val="a0"/>
    <w:link w:val="7"/>
    <w:uiPriority w:val="9"/>
    <w:semiHidden/>
    <w:rsid w:val="00D049C8"/>
    <w:rPr>
      <w:rFonts w:ascii="Aptos" w:eastAsia="Times New Roman" w:hAnsi="Aptos" w:cs="Times New Roman"/>
      <w:color w:val="595959"/>
    </w:rPr>
  </w:style>
  <w:style w:type="character" w:customStyle="1" w:styleId="80">
    <w:name w:val="Заголовок 8 Знак"/>
    <w:basedOn w:val="a0"/>
    <w:link w:val="8"/>
    <w:uiPriority w:val="9"/>
    <w:semiHidden/>
    <w:rsid w:val="00D049C8"/>
    <w:rPr>
      <w:rFonts w:ascii="Aptos" w:eastAsia="Times New Roman" w:hAnsi="Aptos" w:cs="Times New Roman"/>
      <w:i/>
      <w:iCs/>
      <w:color w:val="272727"/>
    </w:rPr>
  </w:style>
  <w:style w:type="character" w:customStyle="1" w:styleId="90">
    <w:name w:val="Заголовок 9 Знак"/>
    <w:basedOn w:val="a0"/>
    <w:link w:val="9"/>
    <w:uiPriority w:val="9"/>
    <w:semiHidden/>
    <w:rsid w:val="00D049C8"/>
    <w:rPr>
      <w:rFonts w:ascii="Aptos" w:eastAsia="Times New Roman" w:hAnsi="Aptos" w:cs="Times New Roman"/>
      <w:color w:val="272727"/>
    </w:rPr>
  </w:style>
  <w:style w:type="paragraph" w:customStyle="1" w:styleId="16">
    <w:name w:val="Подзаголовок1"/>
    <w:basedOn w:val="a"/>
    <w:next w:val="a"/>
    <w:uiPriority w:val="11"/>
    <w:qFormat/>
    <w:rsid w:val="00D049C8"/>
    <w:pPr>
      <w:numPr>
        <w:ilvl w:val="1"/>
      </w:numPr>
      <w:spacing w:after="160" w:line="276" w:lineRule="auto"/>
      <w:ind w:left="851" w:firstLine="851"/>
      <w:jc w:val="left"/>
    </w:pPr>
    <w:rPr>
      <w:rFonts w:ascii="Aptos" w:eastAsia="Times New Roman" w:hAnsi="Aptos"/>
      <w:color w:val="595959"/>
      <w:spacing w:val="15"/>
      <w:lang w:val="ru-RU"/>
    </w:rPr>
  </w:style>
  <w:style w:type="character" w:customStyle="1" w:styleId="af8">
    <w:name w:val="Подзаголовок Знак"/>
    <w:basedOn w:val="a0"/>
    <w:link w:val="af9"/>
    <w:uiPriority w:val="11"/>
    <w:rsid w:val="00D049C8"/>
    <w:rPr>
      <w:rFonts w:ascii="Aptos" w:eastAsia="Times New Roman" w:hAnsi="Aptos" w:cs="Times New Roman"/>
      <w:color w:val="595959"/>
      <w:spacing w:val="15"/>
    </w:rPr>
  </w:style>
  <w:style w:type="paragraph" w:customStyle="1" w:styleId="210">
    <w:name w:val="Цитата 21"/>
    <w:basedOn w:val="a"/>
    <w:next w:val="a"/>
    <w:uiPriority w:val="29"/>
    <w:qFormat/>
    <w:rsid w:val="00D049C8"/>
    <w:pPr>
      <w:spacing w:before="160" w:after="160" w:line="276" w:lineRule="auto"/>
      <w:ind w:left="851" w:firstLine="0"/>
      <w:jc w:val="center"/>
    </w:pPr>
    <w:rPr>
      <w:i/>
      <w:iCs/>
      <w:color w:val="404040"/>
      <w:lang w:val="ru-RU"/>
    </w:rPr>
  </w:style>
  <w:style w:type="character" w:customStyle="1" w:styleId="27">
    <w:name w:val="Цитата 2 Знак"/>
    <w:basedOn w:val="a0"/>
    <w:link w:val="28"/>
    <w:uiPriority w:val="29"/>
    <w:rsid w:val="00D049C8"/>
    <w:rPr>
      <w:i/>
      <w:iCs/>
      <w:color w:val="404040"/>
    </w:rPr>
  </w:style>
  <w:style w:type="character" w:customStyle="1" w:styleId="17">
    <w:name w:val="Сильное выделение1"/>
    <w:basedOn w:val="a0"/>
    <w:uiPriority w:val="21"/>
    <w:qFormat/>
    <w:rsid w:val="00D049C8"/>
    <w:rPr>
      <w:i/>
      <w:iCs/>
      <w:color w:val="0F4761"/>
    </w:rPr>
  </w:style>
  <w:style w:type="paragraph" w:customStyle="1" w:styleId="18">
    <w:name w:val="Выделенная цитата1"/>
    <w:basedOn w:val="a"/>
    <w:next w:val="a"/>
    <w:uiPriority w:val="30"/>
    <w:qFormat/>
    <w:rsid w:val="00D049C8"/>
    <w:pPr>
      <w:pBdr>
        <w:top w:val="single" w:sz="4" w:space="10" w:color="0F4761"/>
        <w:bottom w:val="single" w:sz="4" w:space="10" w:color="0F4761"/>
      </w:pBdr>
      <w:spacing w:before="360" w:after="360" w:line="276" w:lineRule="auto"/>
      <w:ind w:left="864" w:right="864" w:firstLine="0"/>
      <w:jc w:val="center"/>
    </w:pPr>
    <w:rPr>
      <w:i/>
      <w:iCs/>
      <w:color w:val="0F4761"/>
      <w:lang w:val="ru-RU"/>
    </w:rPr>
  </w:style>
  <w:style w:type="character" w:customStyle="1" w:styleId="afa">
    <w:name w:val="Выделенная цитата Знак"/>
    <w:basedOn w:val="a0"/>
    <w:link w:val="afb"/>
    <w:uiPriority w:val="30"/>
    <w:rsid w:val="00D049C8"/>
    <w:rPr>
      <w:i/>
      <w:iCs/>
      <w:color w:val="0F4761"/>
    </w:rPr>
  </w:style>
  <w:style w:type="character" w:customStyle="1" w:styleId="19">
    <w:name w:val="Сильная ссылка1"/>
    <w:basedOn w:val="a0"/>
    <w:uiPriority w:val="32"/>
    <w:qFormat/>
    <w:rsid w:val="00D049C8"/>
    <w:rPr>
      <w:b/>
      <w:bCs/>
      <w:smallCaps/>
      <w:color w:val="0F4761"/>
      <w:spacing w:val="5"/>
    </w:rPr>
  </w:style>
  <w:style w:type="table" w:customStyle="1" w:styleId="29">
    <w:name w:val="Сетка таблицы2"/>
    <w:basedOn w:val="a1"/>
    <w:next w:val="a8"/>
    <w:uiPriority w:val="39"/>
    <w:rsid w:val="00D049C8"/>
    <w:pPr>
      <w:spacing w:line="240" w:lineRule="auto"/>
      <w:ind w:left="851" w:hanging="851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610">
    <w:name w:val="Заголовок 6 Знак1"/>
    <w:basedOn w:val="a0"/>
    <w:uiPriority w:val="9"/>
    <w:semiHidden/>
    <w:rsid w:val="00D049C8"/>
    <w:rPr>
      <w:rFonts w:asciiTheme="majorHAnsi" w:eastAsiaTheme="majorEastAsia" w:hAnsiTheme="majorHAnsi" w:cstheme="majorBidi"/>
      <w:color w:val="243F60" w:themeColor="accent1" w:themeShade="7F"/>
      <w:lang w:val="ru-BY"/>
    </w:rPr>
  </w:style>
  <w:style w:type="character" w:customStyle="1" w:styleId="710">
    <w:name w:val="Заголовок 7 Знак1"/>
    <w:basedOn w:val="a0"/>
    <w:uiPriority w:val="9"/>
    <w:semiHidden/>
    <w:rsid w:val="00D049C8"/>
    <w:rPr>
      <w:rFonts w:asciiTheme="majorHAnsi" w:eastAsiaTheme="majorEastAsia" w:hAnsiTheme="majorHAnsi" w:cstheme="majorBidi"/>
      <w:i/>
      <w:iCs/>
      <w:color w:val="243F60" w:themeColor="accent1" w:themeShade="7F"/>
      <w:lang w:val="ru-BY"/>
    </w:rPr>
  </w:style>
  <w:style w:type="character" w:customStyle="1" w:styleId="810">
    <w:name w:val="Заголовок 8 Знак1"/>
    <w:basedOn w:val="a0"/>
    <w:uiPriority w:val="9"/>
    <w:semiHidden/>
    <w:rsid w:val="00D049C8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ru-BY"/>
    </w:rPr>
  </w:style>
  <w:style w:type="character" w:customStyle="1" w:styleId="910">
    <w:name w:val="Заголовок 9 Знак1"/>
    <w:basedOn w:val="a0"/>
    <w:uiPriority w:val="9"/>
    <w:semiHidden/>
    <w:rsid w:val="00D049C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ru-BY"/>
    </w:rPr>
  </w:style>
  <w:style w:type="paragraph" w:styleId="af9">
    <w:name w:val="Subtitle"/>
    <w:basedOn w:val="a"/>
    <w:next w:val="a"/>
    <w:link w:val="af8"/>
    <w:uiPriority w:val="11"/>
    <w:qFormat/>
    <w:rsid w:val="00D049C8"/>
    <w:pPr>
      <w:numPr>
        <w:ilvl w:val="1"/>
      </w:numPr>
      <w:spacing w:after="160"/>
      <w:ind w:firstLine="851"/>
    </w:pPr>
    <w:rPr>
      <w:rFonts w:ascii="Aptos" w:eastAsia="Times New Roman" w:hAnsi="Aptos"/>
      <w:color w:val="595959"/>
      <w:spacing w:val="15"/>
      <w:lang w:val="ru-RU"/>
    </w:rPr>
  </w:style>
  <w:style w:type="character" w:customStyle="1" w:styleId="1a">
    <w:name w:val="Подзаголовок Знак1"/>
    <w:basedOn w:val="a0"/>
    <w:uiPriority w:val="11"/>
    <w:rsid w:val="00D049C8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ru-BY"/>
    </w:rPr>
  </w:style>
  <w:style w:type="paragraph" w:styleId="28">
    <w:name w:val="Quote"/>
    <w:basedOn w:val="a"/>
    <w:next w:val="a"/>
    <w:link w:val="27"/>
    <w:uiPriority w:val="29"/>
    <w:qFormat/>
    <w:rsid w:val="00D049C8"/>
    <w:pPr>
      <w:spacing w:before="200" w:after="160"/>
      <w:ind w:left="864" w:right="864"/>
      <w:jc w:val="center"/>
    </w:pPr>
    <w:rPr>
      <w:i/>
      <w:iCs/>
      <w:color w:val="404040"/>
      <w:lang w:val="ru-RU"/>
    </w:rPr>
  </w:style>
  <w:style w:type="character" w:customStyle="1" w:styleId="211">
    <w:name w:val="Цитата 2 Знак1"/>
    <w:basedOn w:val="a0"/>
    <w:uiPriority w:val="29"/>
    <w:rsid w:val="00D049C8"/>
    <w:rPr>
      <w:i/>
      <w:iCs/>
      <w:color w:val="404040" w:themeColor="text1" w:themeTint="BF"/>
      <w:lang w:val="ru-BY"/>
    </w:rPr>
  </w:style>
  <w:style w:type="character" w:styleId="afc">
    <w:name w:val="Intense Emphasis"/>
    <w:basedOn w:val="a0"/>
    <w:uiPriority w:val="21"/>
    <w:qFormat/>
    <w:rsid w:val="00D049C8"/>
    <w:rPr>
      <w:i/>
      <w:iCs/>
      <w:color w:val="4F81BD" w:themeColor="accent1"/>
    </w:rPr>
  </w:style>
  <w:style w:type="paragraph" w:styleId="afb">
    <w:name w:val="Intense Quote"/>
    <w:basedOn w:val="a"/>
    <w:next w:val="a"/>
    <w:link w:val="afa"/>
    <w:uiPriority w:val="30"/>
    <w:qFormat/>
    <w:rsid w:val="00D049C8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0F4761"/>
      <w:lang w:val="ru-RU"/>
    </w:rPr>
  </w:style>
  <w:style w:type="character" w:customStyle="1" w:styleId="1b">
    <w:name w:val="Выделенная цитата Знак1"/>
    <w:basedOn w:val="a0"/>
    <w:uiPriority w:val="30"/>
    <w:rsid w:val="00D049C8"/>
    <w:rPr>
      <w:i/>
      <w:iCs/>
      <w:color w:val="4F81BD" w:themeColor="accent1"/>
      <w:lang w:val="ru-BY"/>
    </w:rPr>
  </w:style>
  <w:style w:type="character" w:styleId="afd">
    <w:name w:val="Intense Reference"/>
    <w:basedOn w:val="a0"/>
    <w:uiPriority w:val="32"/>
    <w:qFormat/>
    <w:rsid w:val="00D049C8"/>
    <w:rPr>
      <w:b/>
      <w:bCs/>
      <w:smallCaps/>
      <w:color w:val="4F81BD" w:themeColor="accent1"/>
      <w:spacing w:val="5"/>
    </w:rPr>
  </w:style>
  <w:style w:type="character" w:styleId="HTML">
    <w:name w:val="HTML Code"/>
    <w:basedOn w:val="a0"/>
    <w:uiPriority w:val="99"/>
    <w:semiHidden/>
    <w:unhideWhenUsed/>
    <w:rsid w:val="00E9796F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EC0ABB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BY"/>
    </w:rPr>
  </w:style>
  <w:style w:type="table" w:styleId="1c">
    <w:name w:val="Plain Table 1"/>
    <w:basedOn w:val="a1"/>
    <w:uiPriority w:val="41"/>
    <w:rsid w:val="00BF0B40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e">
    <w:name w:val="Unresolved Mention"/>
    <w:basedOn w:val="a0"/>
    <w:uiPriority w:val="99"/>
    <w:semiHidden/>
    <w:unhideWhenUsed/>
    <w:rsid w:val="0087304D"/>
    <w:rPr>
      <w:color w:val="605E5C"/>
      <w:shd w:val="clear" w:color="auto" w:fill="E1DFDD"/>
    </w:rPr>
  </w:style>
  <w:style w:type="character" w:styleId="aff">
    <w:name w:val="FollowedHyperlink"/>
    <w:basedOn w:val="a0"/>
    <w:uiPriority w:val="99"/>
    <w:semiHidden/>
    <w:unhideWhenUsed/>
    <w:rsid w:val="0087304D"/>
    <w:rPr>
      <w:color w:val="800080" w:themeColor="followedHyperlink"/>
      <w:u w:val="single"/>
    </w:rPr>
  </w:style>
  <w:style w:type="character" w:customStyle="1" w:styleId="organictitlecontentspan">
    <w:name w:val="organictitlecontentspan"/>
    <w:basedOn w:val="a0"/>
    <w:rsid w:val="008730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19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6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4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84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1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9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4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3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1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0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00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85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598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6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48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2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1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58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www.figma.com/design/aGblRUOBS9puIp1LT3zCun/Untitled?node-id=0-1&amp;t=BcwLW6sFOOeZi4NC-1" TargetMode="External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29" Type="http://schemas.openxmlformats.org/officeDocument/2006/relationships/hyperlink" Target="https://www.instagram.com/baranovichi_museum/?hl=e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hyperlink" Target="https://barkm.by/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www.figma.com/design/aGblRUOBS9puIp1LT3zCun/Untitled?node-id=41-13&amp;t=BcwLW6sFOOeZi4NC-1" TargetMode="External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eader" Target="header1.xml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87;&#1082;\Documents\&#1053;&#1072;&#1089;&#1090;&#1088;&#1072;&#1080;&#1074;&#1072;&#1077;&#1084;&#1099;&#1077;%20&#1096;&#1072;&#1073;&#1083;&#1086;&#1085;&#1099;%20Office\&#1088;&#1072;&#1084;&#1082;&#1072;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7728A7-F94E-411E-A016-87BDBC718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рамка.dotm</Template>
  <TotalTime>24</TotalTime>
  <Pages>29</Pages>
  <Words>4628</Words>
  <Characters>26381</Characters>
  <Application>Microsoft Office Word</Application>
  <DocSecurity>0</DocSecurity>
  <Lines>219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Полина Жук</dc:creator>
  <cp:lastModifiedBy>булыга</cp:lastModifiedBy>
  <cp:revision>3</cp:revision>
  <cp:lastPrinted>2023-06-05T07:36:00Z</cp:lastPrinted>
  <dcterms:created xsi:type="dcterms:W3CDTF">2026-01-12T05:44:00Z</dcterms:created>
  <dcterms:modified xsi:type="dcterms:W3CDTF">2026-01-12T06:48:00Z</dcterms:modified>
</cp:coreProperties>
</file>